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210D9" w14:textId="77777777" w:rsidR="00756955" w:rsidRDefault="00756955"/>
    <w:tbl>
      <w:tblPr>
        <w:tblpPr w:leftFromText="180" w:rightFromText="180" w:vertAnchor="text" w:horzAnchor="page" w:tblpX="1281" w:tblpY="4946"/>
        <w:tblW w:w="10393" w:type="dxa"/>
        <w:tblLook w:val="01E0" w:firstRow="1" w:lastRow="1" w:firstColumn="1" w:lastColumn="1" w:noHBand="0" w:noVBand="0"/>
      </w:tblPr>
      <w:tblGrid>
        <w:gridCol w:w="10393"/>
      </w:tblGrid>
      <w:tr w:rsidR="00756955" w14:paraId="1C14DB77" w14:textId="77777777" w:rsidTr="00756955">
        <w:trPr>
          <w:trHeight w:val="1104"/>
        </w:trPr>
        <w:tc>
          <w:tcPr>
            <w:tcW w:w="10393" w:type="dxa"/>
            <w:vAlign w:val="center"/>
          </w:tcPr>
          <w:p w14:paraId="153D2250" w14:textId="77777777" w:rsidR="00756955" w:rsidRDefault="00756955" w:rsidP="00756955">
            <w:pPr>
              <w:pStyle w:val="TitlePage-DocTitle"/>
            </w:pPr>
          </w:p>
          <w:p w14:paraId="00DD8386" w14:textId="77777777" w:rsidR="0093176B" w:rsidRDefault="00F27F65" w:rsidP="00756955">
            <w:pPr>
              <w:pStyle w:val="TitlePage-DocTitle"/>
            </w:pPr>
            <w:r>
              <w:fldChar w:fldCharType="begin"/>
            </w:r>
            <w:r w:rsidR="0091788D">
              <w:instrText xml:space="preserve"> DOCPROPERTY  Title  \* MERGEFORMAT </w:instrText>
            </w:r>
            <w:r>
              <w:fldChar w:fldCharType="separate"/>
            </w:r>
            <w:r w:rsidR="00462426">
              <w:t xml:space="preserve">ADI VSM Study Watch </w:t>
            </w:r>
          </w:p>
          <w:p w14:paraId="4944EDF6" w14:textId="25E29792" w:rsidR="00756955" w:rsidRDefault="00462426" w:rsidP="00756955">
            <w:pPr>
              <w:pStyle w:val="TitlePage-DocTitle"/>
            </w:pPr>
            <w:r>
              <w:t>Driver Reference Guide</w:t>
            </w:r>
            <w:r w:rsidR="00F27F65">
              <w:fldChar w:fldCharType="end"/>
            </w:r>
          </w:p>
          <w:p w14:paraId="7469D380" w14:textId="77777777" w:rsidR="00756955" w:rsidRDefault="00756955" w:rsidP="00756955">
            <w:pPr>
              <w:jc w:val="center"/>
            </w:pPr>
          </w:p>
          <w:p w14:paraId="1AE3CD3D" w14:textId="77777777" w:rsidR="00756955" w:rsidRPr="00335CBA" w:rsidRDefault="00756955" w:rsidP="00756955"/>
          <w:p w14:paraId="30455AD4" w14:textId="77777777" w:rsidR="00756955" w:rsidRPr="00335CBA" w:rsidRDefault="00756955" w:rsidP="00756955"/>
          <w:p w14:paraId="6FBA3D4C" w14:textId="77777777" w:rsidR="00756955" w:rsidRPr="00335CBA" w:rsidRDefault="00756955" w:rsidP="00756955"/>
          <w:p w14:paraId="56CE74FC" w14:textId="77777777" w:rsidR="00756955" w:rsidRPr="00335CBA" w:rsidRDefault="00756955" w:rsidP="00756955"/>
          <w:p w14:paraId="496AC26F" w14:textId="77777777" w:rsidR="00756955" w:rsidRPr="00335CBA" w:rsidRDefault="00756955" w:rsidP="00756955"/>
          <w:p w14:paraId="1FB202D4" w14:textId="77777777" w:rsidR="00756955" w:rsidRPr="00335CBA" w:rsidRDefault="00756955" w:rsidP="00756955"/>
          <w:p w14:paraId="0B234514" w14:textId="77777777" w:rsidR="00756955" w:rsidRPr="00335CBA" w:rsidRDefault="00756955" w:rsidP="00756955"/>
          <w:p w14:paraId="631DBD5F" w14:textId="77777777" w:rsidR="00756955" w:rsidRPr="00335CBA" w:rsidRDefault="00756955" w:rsidP="00756955"/>
          <w:p w14:paraId="06F6CCB1" w14:textId="77777777" w:rsidR="00756955" w:rsidRPr="00335CBA" w:rsidRDefault="00756955" w:rsidP="00756955"/>
          <w:p w14:paraId="45175A59" w14:textId="77777777" w:rsidR="00756955" w:rsidRPr="00335CBA" w:rsidRDefault="00756955" w:rsidP="00756955"/>
          <w:p w14:paraId="2BF1DD14" w14:textId="77777777" w:rsidR="00756955" w:rsidRPr="00335CBA" w:rsidRDefault="00756955" w:rsidP="00756955"/>
          <w:p w14:paraId="78BB0C72" w14:textId="77777777" w:rsidR="00756955" w:rsidRPr="00335CBA" w:rsidRDefault="00756955" w:rsidP="00756955"/>
          <w:p w14:paraId="3AD97CDB" w14:textId="77777777" w:rsidR="00756955" w:rsidRPr="00335CBA" w:rsidRDefault="00756955" w:rsidP="00756955"/>
          <w:p w14:paraId="4497B8BF" w14:textId="77777777" w:rsidR="00756955" w:rsidRPr="00335CBA" w:rsidRDefault="00756955" w:rsidP="00756955"/>
          <w:p w14:paraId="0B975367" w14:textId="77777777" w:rsidR="00756955" w:rsidRDefault="00756955" w:rsidP="00756955"/>
          <w:p w14:paraId="47674BFE" w14:textId="77777777" w:rsidR="00756955" w:rsidRDefault="00756955" w:rsidP="00756955"/>
          <w:p w14:paraId="60DB243E" w14:textId="77777777" w:rsidR="00756955" w:rsidRPr="00335CBA" w:rsidRDefault="00756955" w:rsidP="00756955"/>
          <w:p w14:paraId="520A379D" w14:textId="77777777" w:rsidR="00756955" w:rsidRPr="00335CBA" w:rsidRDefault="00756955" w:rsidP="00756955"/>
          <w:p w14:paraId="6D045ABF" w14:textId="77777777" w:rsidR="00756955" w:rsidRDefault="00756955" w:rsidP="00756955"/>
          <w:p w14:paraId="5B1A53FC" w14:textId="77777777" w:rsidR="00756955" w:rsidRPr="00335CBA" w:rsidRDefault="00756955" w:rsidP="00756955"/>
        </w:tc>
      </w:tr>
      <w:tr w:rsidR="00756955" w14:paraId="156BE7FD" w14:textId="77777777" w:rsidTr="00756955">
        <w:trPr>
          <w:trHeight w:val="210"/>
        </w:trPr>
        <w:tc>
          <w:tcPr>
            <w:tcW w:w="10393" w:type="dxa"/>
            <w:vAlign w:val="bottom"/>
          </w:tcPr>
          <w:p w14:paraId="673433CD" w14:textId="1E187594" w:rsidR="00756955" w:rsidRDefault="006B5B8D" w:rsidP="00756955">
            <w:pPr>
              <w:pStyle w:val="TitlePage-PartNumber"/>
            </w:pPr>
            <w:fldSimple w:instr=" DOCPROPERTY  &quot;Revision number&quot;  \* MERGEFORMAT ">
              <w:r w:rsidR="00F55C4F">
                <w:t>REV 1.0.0</w:t>
              </w:r>
            </w:fldSimple>
            <w:r w:rsidR="00756955">
              <w:t>,</w:t>
            </w:r>
            <w:fldSimple w:instr=" DOCPROPERTY  &quot;Publication Date&quot;  \* MERGEFORMAT ">
              <w:r w:rsidR="00F974CC">
                <w:t>FEB 2021</w:t>
              </w:r>
            </w:fldSimple>
          </w:p>
          <w:p w14:paraId="58B43BED" w14:textId="77777777" w:rsidR="00756955" w:rsidRDefault="00756955" w:rsidP="00756955">
            <w:pPr>
              <w:jc w:val="center"/>
            </w:pPr>
          </w:p>
        </w:tc>
      </w:tr>
    </w:tbl>
    <w:p w14:paraId="67AF962C" w14:textId="77777777" w:rsidR="00252A92" w:rsidRPr="00941421" w:rsidRDefault="00252A92" w:rsidP="00941421">
      <w:pPr>
        <w:pStyle w:val="BodyText"/>
      </w:pPr>
    </w:p>
    <w:p w14:paraId="5620F7D7" w14:textId="77777777" w:rsidR="00F75DE2" w:rsidRDefault="00F75DE2"/>
    <w:p w14:paraId="49D0D57C" w14:textId="77777777" w:rsidR="00F75DE2" w:rsidRPr="00F75DE2" w:rsidRDefault="00F75DE2" w:rsidP="00F75DE2"/>
    <w:p w14:paraId="6B9AE2D7" w14:textId="77777777" w:rsidR="00F75DE2" w:rsidRPr="00F75DE2" w:rsidRDefault="00F75DE2" w:rsidP="00F75DE2"/>
    <w:p w14:paraId="2FFD486B" w14:textId="77777777" w:rsidR="00F75DE2" w:rsidRPr="00F75DE2" w:rsidRDefault="00F75DE2" w:rsidP="00F75DE2"/>
    <w:p w14:paraId="22D00385" w14:textId="77777777" w:rsidR="00F75DE2" w:rsidRPr="00F75DE2" w:rsidRDefault="00F75DE2" w:rsidP="00F75DE2"/>
    <w:p w14:paraId="2123C635" w14:textId="77777777" w:rsidR="00F75DE2" w:rsidRPr="00F75DE2" w:rsidRDefault="00F75DE2" w:rsidP="00F75DE2"/>
    <w:p w14:paraId="74779E44" w14:textId="77777777" w:rsidR="00F75DE2" w:rsidRPr="00F75DE2" w:rsidRDefault="00F75DE2" w:rsidP="00F75DE2"/>
    <w:p w14:paraId="2BFF8DB1" w14:textId="77777777" w:rsidR="00F75DE2" w:rsidRPr="00F75DE2" w:rsidRDefault="00F75DE2" w:rsidP="00F75DE2"/>
    <w:p w14:paraId="05EB83DD" w14:textId="77777777" w:rsidR="00F75DE2" w:rsidRPr="00F75DE2" w:rsidRDefault="00F75DE2" w:rsidP="00F75DE2"/>
    <w:p w14:paraId="372E707B" w14:textId="77777777" w:rsidR="00F75DE2" w:rsidRPr="00F75DE2" w:rsidRDefault="00F75DE2" w:rsidP="00F75DE2"/>
    <w:p w14:paraId="0B9DE532" w14:textId="77777777" w:rsidR="00F75DE2" w:rsidRPr="00F75DE2" w:rsidRDefault="00F75DE2" w:rsidP="00F75DE2"/>
    <w:p w14:paraId="436E5FB8" w14:textId="77777777" w:rsidR="00F75DE2" w:rsidRPr="00F75DE2" w:rsidRDefault="00F75DE2" w:rsidP="00F75DE2"/>
    <w:p w14:paraId="7C5AE44A" w14:textId="77777777" w:rsidR="00F75DE2" w:rsidRDefault="00F75DE2" w:rsidP="00F75DE2">
      <w:pPr>
        <w:jc w:val="center"/>
      </w:pPr>
    </w:p>
    <w:p w14:paraId="45F4F1E7" w14:textId="77777777" w:rsidR="001F1544" w:rsidRPr="00F75DE2" w:rsidRDefault="00F75DE2" w:rsidP="00F75DE2">
      <w:pPr>
        <w:tabs>
          <w:tab w:val="center" w:pos="4819"/>
        </w:tabs>
        <w:sectPr w:rsidR="001F1544" w:rsidRPr="00F75DE2" w:rsidSect="00F76FEC">
          <w:headerReference w:type="default" r:id="rId8"/>
          <w:footerReference w:type="default" r:id="rId9"/>
          <w:type w:val="continuous"/>
          <w:pgSz w:w="11907" w:h="16840" w:code="9"/>
          <w:pgMar w:top="2002" w:right="851" w:bottom="799" w:left="851" w:header="851" w:footer="851" w:gutter="567"/>
          <w:cols w:space="720"/>
        </w:sectPr>
      </w:pPr>
      <w:r>
        <w:tab/>
      </w:r>
    </w:p>
    <w:p w14:paraId="60F1110B" w14:textId="77777777" w:rsidR="00252A92" w:rsidRDefault="00252A92" w:rsidP="004C5389">
      <w:pPr>
        <w:pStyle w:val="Heading-TOC"/>
        <w:tabs>
          <w:tab w:val="left" w:pos="8599"/>
        </w:tabs>
      </w:pPr>
      <w:r>
        <w:lastRenderedPageBreak/>
        <w:t>Table of Contents</w:t>
      </w:r>
      <w:r w:rsidR="004C5389">
        <w:tab/>
      </w:r>
    </w:p>
    <w:p w14:paraId="362A03BB" w14:textId="630836FB" w:rsidR="006B2C34" w:rsidRDefault="00F27F65">
      <w:pPr>
        <w:pStyle w:val="TOC1"/>
        <w:rPr>
          <w:rFonts w:asciiTheme="minorHAnsi" w:eastAsiaTheme="minorEastAsia" w:hAnsiTheme="minorHAnsi" w:cstheme="minorBidi"/>
          <w:b w:val="0"/>
          <w:bCs w:val="0"/>
          <w:lang w:val="en-US"/>
        </w:rPr>
      </w:pPr>
      <w:r>
        <w:fldChar w:fldCharType="begin"/>
      </w:r>
      <w:r w:rsidR="009B1B67">
        <w:instrText xml:space="preserve"> TOC \o "1-5" \h \z \u </w:instrText>
      </w:r>
      <w:r>
        <w:fldChar w:fldCharType="separate"/>
      </w:r>
      <w:hyperlink w:anchor="_Toc64359922" w:history="1">
        <w:r w:rsidR="006B2C34" w:rsidRPr="005156B6">
          <w:rPr>
            <w:rStyle w:val="Hyperlink"/>
          </w:rPr>
          <w:t>1 Introduction</w:t>
        </w:r>
        <w:r w:rsidR="006B2C34">
          <w:rPr>
            <w:webHidden/>
          </w:rPr>
          <w:tab/>
        </w:r>
        <w:r w:rsidR="006B2C34">
          <w:rPr>
            <w:webHidden/>
          </w:rPr>
          <w:fldChar w:fldCharType="begin"/>
        </w:r>
        <w:r w:rsidR="006B2C34">
          <w:rPr>
            <w:webHidden/>
          </w:rPr>
          <w:instrText xml:space="preserve"> PAGEREF _Toc64359922 \h </w:instrText>
        </w:r>
        <w:r w:rsidR="006B2C34">
          <w:rPr>
            <w:webHidden/>
          </w:rPr>
        </w:r>
        <w:r w:rsidR="006B2C34">
          <w:rPr>
            <w:webHidden/>
          </w:rPr>
          <w:fldChar w:fldCharType="separate"/>
        </w:r>
        <w:r w:rsidR="006B2C34">
          <w:rPr>
            <w:webHidden/>
          </w:rPr>
          <w:t>5</w:t>
        </w:r>
        <w:r w:rsidR="006B2C34">
          <w:rPr>
            <w:webHidden/>
          </w:rPr>
          <w:fldChar w:fldCharType="end"/>
        </w:r>
      </w:hyperlink>
    </w:p>
    <w:p w14:paraId="04DDF954" w14:textId="67ACB2BA" w:rsidR="006B2C34" w:rsidRDefault="006B2C34">
      <w:pPr>
        <w:pStyle w:val="TOC2"/>
        <w:rPr>
          <w:rFonts w:asciiTheme="minorHAnsi" w:eastAsiaTheme="minorEastAsia" w:hAnsiTheme="minorHAnsi" w:cstheme="minorBidi"/>
          <w:szCs w:val="22"/>
          <w:lang w:val="en-US"/>
        </w:rPr>
      </w:pPr>
      <w:hyperlink w:anchor="_Toc64359923" w:history="1">
        <w:r w:rsidRPr="005156B6">
          <w:rPr>
            <w:rStyle w:val="Hyperlink"/>
          </w:rPr>
          <w:t>1.1 Scope</w:t>
        </w:r>
        <w:r>
          <w:rPr>
            <w:webHidden/>
          </w:rPr>
          <w:tab/>
        </w:r>
        <w:r>
          <w:rPr>
            <w:webHidden/>
          </w:rPr>
          <w:fldChar w:fldCharType="begin"/>
        </w:r>
        <w:r>
          <w:rPr>
            <w:webHidden/>
          </w:rPr>
          <w:instrText xml:space="preserve"> PAGEREF _Toc64359923 \h </w:instrText>
        </w:r>
        <w:r>
          <w:rPr>
            <w:webHidden/>
          </w:rPr>
        </w:r>
        <w:r>
          <w:rPr>
            <w:webHidden/>
          </w:rPr>
          <w:fldChar w:fldCharType="separate"/>
        </w:r>
        <w:r>
          <w:rPr>
            <w:webHidden/>
          </w:rPr>
          <w:t>5</w:t>
        </w:r>
        <w:r>
          <w:rPr>
            <w:webHidden/>
          </w:rPr>
          <w:fldChar w:fldCharType="end"/>
        </w:r>
      </w:hyperlink>
    </w:p>
    <w:p w14:paraId="52B2AE35" w14:textId="0D924514" w:rsidR="006B2C34" w:rsidRDefault="006B2C34">
      <w:pPr>
        <w:pStyle w:val="TOC2"/>
        <w:rPr>
          <w:rFonts w:asciiTheme="minorHAnsi" w:eastAsiaTheme="minorEastAsia" w:hAnsiTheme="minorHAnsi" w:cstheme="minorBidi"/>
          <w:szCs w:val="22"/>
          <w:lang w:val="en-US"/>
        </w:rPr>
      </w:pPr>
      <w:hyperlink w:anchor="_Toc64359924" w:history="1">
        <w:r w:rsidRPr="005156B6">
          <w:rPr>
            <w:rStyle w:val="Hyperlink"/>
          </w:rPr>
          <w:t>1.2 Organization of this Guide</w:t>
        </w:r>
        <w:r>
          <w:rPr>
            <w:webHidden/>
          </w:rPr>
          <w:tab/>
        </w:r>
        <w:r>
          <w:rPr>
            <w:webHidden/>
          </w:rPr>
          <w:fldChar w:fldCharType="begin"/>
        </w:r>
        <w:r>
          <w:rPr>
            <w:webHidden/>
          </w:rPr>
          <w:instrText xml:space="preserve"> PAGEREF _Toc64359924 \h </w:instrText>
        </w:r>
        <w:r>
          <w:rPr>
            <w:webHidden/>
          </w:rPr>
        </w:r>
        <w:r>
          <w:rPr>
            <w:webHidden/>
          </w:rPr>
          <w:fldChar w:fldCharType="separate"/>
        </w:r>
        <w:r>
          <w:rPr>
            <w:webHidden/>
          </w:rPr>
          <w:t>5</w:t>
        </w:r>
        <w:r>
          <w:rPr>
            <w:webHidden/>
          </w:rPr>
          <w:fldChar w:fldCharType="end"/>
        </w:r>
      </w:hyperlink>
    </w:p>
    <w:p w14:paraId="2BD204EA" w14:textId="374E007C" w:rsidR="006B2C34" w:rsidRDefault="006B2C34">
      <w:pPr>
        <w:pStyle w:val="TOC2"/>
        <w:rPr>
          <w:rFonts w:asciiTheme="minorHAnsi" w:eastAsiaTheme="minorEastAsia" w:hAnsiTheme="minorHAnsi" w:cstheme="minorBidi"/>
          <w:szCs w:val="22"/>
          <w:lang w:val="en-US"/>
        </w:rPr>
      </w:pPr>
      <w:hyperlink w:anchor="_Toc64359925" w:history="1">
        <w:r w:rsidRPr="005156B6">
          <w:rPr>
            <w:rStyle w:val="Hyperlink"/>
          </w:rPr>
          <w:t>1.3 Acronyms</w:t>
        </w:r>
        <w:r>
          <w:rPr>
            <w:webHidden/>
          </w:rPr>
          <w:tab/>
        </w:r>
        <w:r>
          <w:rPr>
            <w:webHidden/>
          </w:rPr>
          <w:fldChar w:fldCharType="begin"/>
        </w:r>
        <w:r>
          <w:rPr>
            <w:webHidden/>
          </w:rPr>
          <w:instrText xml:space="preserve"> PAGEREF _Toc64359925 \h </w:instrText>
        </w:r>
        <w:r>
          <w:rPr>
            <w:webHidden/>
          </w:rPr>
        </w:r>
        <w:r>
          <w:rPr>
            <w:webHidden/>
          </w:rPr>
          <w:fldChar w:fldCharType="separate"/>
        </w:r>
        <w:r>
          <w:rPr>
            <w:webHidden/>
          </w:rPr>
          <w:t>5</w:t>
        </w:r>
        <w:r>
          <w:rPr>
            <w:webHidden/>
          </w:rPr>
          <w:fldChar w:fldCharType="end"/>
        </w:r>
      </w:hyperlink>
    </w:p>
    <w:p w14:paraId="331360CC" w14:textId="36065B37" w:rsidR="006B2C34" w:rsidRDefault="006B2C34">
      <w:pPr>
        <w:pStyle w:val="TOC2"/>
        <w:rPr>
          <w:rFonts w:asciiTheme="minorHAnsi" w:eastAsiaTheme="minorEastAsia" w:hAnsiTheme="minorHAnsi" w:cstheme="minorBidi"/>
          <w:szCs w:val="22"/>
          <w:lang w:val="en-US"/>
        </w:rPr>
      </w:pPr>
      <w:hyperlink w:anchor="_Toc64359926" w:history="1">
        <w:r w:rsidRPr="005156B6">
          <w:rPr>
            <w:rStyle w:val="Hyperlink"/>
          </w:rPr>
          <w:t>1.4 References</w:t>
        </w:r>
        <w:r>
          <w:rPr>
            <w:webHidden/>
          </w:rPr>
          <w:tab/>
        </w:r>
        <w:r>
          <w:rPr>
            <w:webHidden/>
          </w:rPr>
          <w:fldChar w:fldCharType="begin"/>
        </w:r>
        <w:r>
          <w:rPr>
            <w:webHidden/>
          </w:rPr>
          <w:instrText xml:space="preserve"> PAGEREF _Toc64359926 \h </w:instrText>
        </w:r>
        <w:r>
          <w:rPr>
            <w:webHidden/>
          </w:rPr>
        </w:r>
        <w:r>
          <w:rPr>
            <w:webHidden/>
          </w:rPr>
          <w:fldChar w:fldCharType="separate"/>
        </w:r>
        <w:r>
          <w:rPr>
            <w:webHidden/>
          </w:rPr>
          <w:t>5</w:t>
        </w:r>
        <w:r>
          <w:rPr>
            <w:webHidden/>
          </w:rPr>
          <w:fldChar w:fldCharType="end"/>
        </w:r>
      </w:hyperlink>
    </w:p>
    <w:p w14:paraId="09753925" w14:textId="7408B9FA" w:rsidR="006B2C34" w:rsidRDefault="006B2C34">
      <w:pPr>
        <w:pStyle w:val="TOC2"/>
        <w:rPr>
          <w:rFonts w:asciiTheme="minorHAnsi" w:eastAsiaTheme="minorEastAsia" w:hAnsiTheme="minorHAnsi" w:cstheme="minorBidi"/>
          <w:szCs w:val="22"/>
          <w:lang w:val="en-US"/>
        </w:rPr>
      </w:pPr>
      <w:hyperlink w:anchor="_Toc64359927" w:history="1">
        <w:r w:rsidRPr="005156B6">
          <w:rPr>
            <w:rStyle w:val="Hyperlink"/>
          </w:rPr>
          <w:t>1.5 Additional Information</w:t>
        </w:r>
        <w:r>
          <w:rPr>
            <w:webHidden/>
          </w:rPr>
          <w:tab/>
        </w:r>
        <w:r>
          <w:rPr>
            <w:webHidden/>
          </w:rPr>
          <w:fldChar w:fldCharType="begin"/>
        </w:r>
        <w:r>
          <w:rPr>
            <w:webHidden/>
          </w:rPr>
          <w:instrText xml:space="preserve"> PAGEREF _Toc64359927 \h </w:instrText>
        </w:r>
        <w:r>
          <w:rPr>
            <w:webHidden/>
          </w:rPr>
        </w:r>
        <w:r>
          <w:rPr>
            <w:webHidden/>
          </w:rPr>
          <w:fldChar w:fldCharType="separate"/>
        </w:r>
        <w:r>
          <w:rPr>
            <w:webHidden/>
          </w:rPr>
          <w:t>5</w:t>
        </w:r>
        <w:r>
          <w:rPr>
            <w:webHidden/>
          </w:rPr>
          <w:fldChar w:fldCharType="end"/>
        </w:r>
      </w:hyperlink>
    </w:p>
    <w:p w14:paraId="711DFB68" w14:textId="63ABA5EC" w:rsidR="006B2C34" w:rsidRDefault="006B2C34">
      <w:pPr>
        <w:pStyle w:val="TOC1"/>
        <w:rPr>
          <w:rFonts w:asciiTheme="minorHAnsi" w:eastAsiaTheme="minorEastAsia" w:hAnsiTheme="minorHAnsi" w:cstheme="minorBidi"/>
          <w:b w:val="0"/>
          <w:bCs w:val="0"/>
          <w:lang w:val="en-US"/>
        </w:rPr>
      </w:pPr>
      <w:hyperlink w:anchor="_Toc64359928" w:history="1">
        <w:r w:rsidRPr="005156B6">
          <w:rPr>
            <w:rStyle w:val="Hyperlink"/>
          </w:rPr>
          <w:t>2 Specifications</w:t>
        </w:r>
        <w:r>
          <w:rPr>
            <w:webHidden/>
          </w:rPr>
          <w:tab/>
        </w:r>
        <w:r>
          <w:rPr>
            <w:webHidden/>
          </w:rPr>
          <w:fldChar w:fldCharType="begin"/>
        </w:r>
        <w:r>
          <w:rPr>
            <w:webHidden/>
          </w:rPr>
          <w:instrText xml:space="preserve"> PAGEREF _Toc64359928 \h </w:instrText>
        </w:r>
        <w:r>
          <w:rPr>
            <w:webHidden/>
          </w:rPr>
        </w:r>
        <w:r>
          <w:rPr>
            <w:webHidden/>
          </w:rPr>
          <w:fldChar w:fldCharType="separate"/>
        </w:r>
        <w:r>
          <w:rPr>
            <w:webHidden/>
          </w:rPr>
          <w:t>6</w:t>
        </w:r>
        <w:r>
          <w:rPr>
            <w:webHidden/>
          </w:rPr>
          <w:fldChar w:fldCharType="end"/>
        </w:r>
      </w:hyperlink>
    </w:p>
    <w:p w14:paraId="2642C31D" w14:textId="00612C26" w:rsidR="006B2C34" w:rsidRDefault="006B2C34">
      <w:pPr>
        <w:pStyle w:val="TOC2"/>
        <w:rPr>
          <w:rFonts w:asciiTheme="minorHAnsi" w:eastAsiaTheme="minorEastAsia" w:hAnsiTheme="minorHAnsi" w:cstheme="minorBidi"/>
          <w:szCs w:val="22"/>
          <w:lang w:val="en-US"/>
        </w:rPr>
      </w:pPr>
      <w:hyperlink w:anchor="_Toc64359929" w:history="1">
        <w:r w:rsidRPr="005156B6">
          <w:rPr>
            <w:rStyle w:val="Hyperlink"/>
          </w:rPr>
          <w:t>2.1 Version Information</w:t>
        </w:r>
        <w:r>
          <w:rPr>
            <w:webHidden/>
          </w:rPr>
          <w:tab/>
        </w:r>
        <w:r>
          <w:rPr>
            <w:webHidden/>
          </w:rPr>
          <w:fldChar w:fldCharType="begin"/>
        </w:r>
        <w:r>
          <w:rPr>
            <w:webHidden/>
          </w:rPr>
          <w:instrText xml:space="preserve"> PAGEREF _Toc64359929 \h </w:instrText>
        </w:r>
        <w:r>
          <w:rPr>
            <w:webHidden/>
          </w:rPr>
        </w:r>
        <w:r>
          <w:rPr>
            <w:webHidden/>
          </w:rPr>
          <w:fldChar w:fldCharType="separate"/>
        </w:r>
        <w:r>
          <w:rPr>
            <w:webHidden/>
          </w:rPr>
          <w:t>6</w:t>
        </w:r>
        <w:r>
          <w:rPr>
            <w:webHidden/>
          </w:rPr>
          <w:fldChar w:fldCharType="end"/>
        </w:r>
      </w:hyperlink>
    </w:p>
    <w:p w14:paraId="6A43EC99" w14:textId="20FFF021" w:rsidR="006B2C34" w:rsidRDefault="006B2C34">
      <w:pPr>
        <w:pStyle w:val="TOC1"/>
        <w:rPr>
          <w:rFonts w:asciiTheme="minorHAnsi" w:eastAsiaTheme="minorEastAsia" w:hAnsiTheme="minorHAnsi" w:cstheme="minorBidi"/>
          <w:b w:val="0"/>
          <w:bCs w:val="0"/>
          <w:lang w:val="en-US"/>
        </w:rPr>
      </w:pPr>
      <w:hyperlink w:anchor="_Toc64359930" w:history="1">
        <w:r w:rsidRPr="005156B6">
          <w:rPr>
            <w:rStyle w:val="Hyperlink"/>
          </w:rPr>
          <w:t>3 ADPD4100 API Guide</w:t>
        </w:r>
        <w:r>
          <w:rPr>
            <w:webHidden/>
          </w:rPr>
          <w:tab/>
        </w:r>
        <w:r>
          <w:rPr>
            <w:webHidden/>
          </w:rPr>
          <w:fldChar w:fldCharType="begin"/>
        </w:r>
        <w:r>
          <w:rPr>
            <w:webHidden/>
          </w:rPr>
          <w:instrText xml:space="preserve"> PAGEREF _Toc64359930 \h </w:instrText>
        </w:r>
        <w:r>
          <w:rPr>
            <w:webHidden/>
          </w:rPr>
        </w:r>
        <w:r>
          <w:rPr>
            <w:webHidden/>
          </w:rPr>
          <w:fldChar w:fldCharType="separate"/>
        </w:r>
        <w:r>
          <w:rPr>
            <w:webHidden/>
          </w:rPr>
          <w:t>7</w:t>
        </w:r>
        <w:r>
          <w:rPr>
            <w:webHidden/>
          </w:rPr>
          <w:fldChar w:fldCharType="end"/>
        </w:r>
      </w:hyperlink>
    </w:p>
    <w:p w14:paraId="4AD8AB35" w14:textId="4E9E2998" w:rsidR="006B2C34" w:rsidRDefault="006B2C34">
      <w:pPr>
        <w:pStyle w:val="TOC2"/>
        <w:rPr>
          <w:rFonts w:asciiTheme="minorHAnsi" w:eastAsiaTheme="minorEastAsia" w:hAnsiTheme="minorHAnsi" w:cstheme="minorBidi"/>
          <w:szCs w:val="22"/>
          <w:lang w:val="en-US"/>
        </w:rPr>
      </w:pPr>
      <w:hyperlink w:anchor="_Toc64359931" w:history="1">
        <w:r w:rsidRPr="005156B6">
          <w:rPr>
            <w:rStyle w:val="Hyperlink"/>
          </w:rPr>
          <w:t>3.1 API Functions</w:t>
        </w:r>
        <w:r>
          <w:rPr>
            <w:webHidden/>
          </w:rPr>
          <w:tab/>
        </w:r>
        <w:r>
          <w:rPr>
            <w:webHidden/>
          </w:rPr>
          <w:fldChar w:fldCharType="begin"/>
        </w:r>
        <w:r>
          <w:rPr>
            <w:webHidden/>
          </w:rPr>
          <w:instrText xml:space="preserve"> PAGEREF _Toc64359931 \h </w:instrText>
        </w:r>
        <w:r>
          <w:rPr>
            <w:webHidden/>
          </w:rPr>
        </w:r>
        <w:r>
          <w:rPr>
            <w:webHidden/>
          </w:rPr>
          <w:fldChar w:fldCharType="separate"/>
        </w:r>
        <w:r>
          <w:rPr>
            <w:webHidden/>
          </w:rPr>
          <w:t>7</w:t>
        </w:r>
        <w:r>
          <w:rPr>
            <w:webHidden/>
          </w:rPr>
          <w:fldChar w:fldCharType="end"/>
        </w:r>
      </w:hyperlink>
    </w:p>
    <w:p w14:paraId="752CF33B" w14:textId="7C909558" w:rsidR="006B2C34" w:rsidRDefault="006B2C34">
      <w:pPr>
        <w:pStyle w:val="TOC3"/>
        <w:rPr>
          <w:rFonts w:asciiTheme="minorHAnsi" w:eastAsiaTheme="minorEastAsia" w:hAnsiTheme="minorHAnsi" w:cstheme="minorBidi"/>
          <w:szCs w:val="22"/>
          <w:lang w:val="en-US"/>
        </w:rPr>
      </w:pPr>
      <w:hyperlink w:anchor="_Toc64359932" w:history="1">
        <w:r w:rsidRPr="005156B6">
          <w:rPr>
            <w:rStyle w:val="Hyperlink"/>
            <w:lang w:val="en-US" w:eastAsia="zh-TW"/>
          </w:rPr>
          <w:t>3.1.1 Adpd400xDrvOpenDriver</w:t>
        </w:r>
        <w:r>
          <w:rPr>
            <w:webHidden/>
          </w:rPr>
          <w:tab/>
        </w:r>
        <w:r>
          <w:rPr>
            <w:webHidden/>
          </w:rPr>
          <w:fldChar w:fldCharType="begin"/>
        </w:r>
        <w:r>
          <w:rPr>
            <w:webHidden/>
          </w:rPr>
          <w:instrText xml:space="preserve"> PAGEREF _Toc64359932 \h </w:instrText>
        </w:r>
        <w:r>
          <w:rPr>
            <w:webHidden/>
          </w:rPr>
        </w:r>
        <w:r>
          <w:rPr>
            <w:webHidden/>
          </w:rPr>
          <w:fldChar w:fldCharType="separate"/>
        </w:r>
        <w:r>
          <w:rPr>
            <w:webHidden/>
          </w:rPr>
          <w:t>7</w:t>
        </w:r>
        <w:r>
          <w:rPr>
            <w:webHidden/>
          </w:rPr>
          <w:fldChar w:fldCharType="end"/>
        </w:r>
      </w:hyperlink>
    </w:p>
    <w:p w14:paraId="587C1C9D" w14:textId="7BA00592" w:rsidR="006B2C34" w:rsidRDefault="006B2C34">
      <w:pPr>
        <w:pStyle w:val="TOC3"/>
        <w:rPr>
          <w:rFonts w:asciiTheme="minorHAnsi" w:eastAsiaTheme="minorEastAsia" w:hAnsiTheme="minorHAnsi" w:cstheme="minorBidi"/>
          <w:szCs w:val="22"/>
          <w:lang w:val="en-US"/>
        </w:rPr>
      </w:pPr>
      <w:hyperlink w:anchor="_Toc64359933" w:history="1">
        <w:r w:rsidRPr="005156B6">
          <w:rPr>
            <w:rStyle w:val="Hyperlink"/>
            <w:lang w:val="en-US" w:eastAsia="zh-TW"/>
          </w:rPr>
          <w:t>3.1.2 Adpd400xDrvCloseDriver</w:t>
        </w:r>
        <w:r>
          <w:rPr>
            <w:webHidden/>
          </w:rPr>
          <w:tab/>
        </w:r>
        <w:r>
          <w:rPr>
            <w:webHidden/>
          </w:rPr>
          <w:fldChar w:fldCharType="begin"/>
        </w:r>
        <w:r>
          <w:rPr>
            <w:webHidden/>
          </w:rPr>
          <w:instrText xml:space="preserve"> PAGEREF _Toc64359933 \h </w:instrText>
        </w:r>
        <w:r>
          <w:rPr>
            <w:webHidden/>
          </w:rPr>
        </w:r>
        <w:r>
          <w:rPr>
            <w:webHidden/>
          </w:rPr>
          <w:fldChar w:fldCharType="separate"/>
        </w:r>
        <w:r>
          <w:rPr>
            <w:webHidden/>
          </w:rPr>
          <w:t>7</w:t>
        </w:r>
        <w:r>
          <w:rPr>
            <w:webHidden/>
          </w:rPr>
          <w:fldChar w:fldCharType="end"/>
        </w:r>
      </w:hyperlink>
    </w:p>
    <w:p w14:paraId="2C628861" w14:textId="6E9F5654" w:rsidR="006B2C34" w:rsidRDefault="006B2C34">
      <w:pPr>
        <w:pStyle w:val="TOC3"/>
        <w:rPr>
          <w:rFonts w:asciiTheme="minorHAnsi" w:eastAsiaTheme="minorEastAsia" w:hAnsiTheme="minorHAnsi" w:cstheme="minorBidi"/>
          <w:szCs w:val="22"/>
          <w:lang w:val="en-US"/>
        </w:rPr>
      </w:pPr>
      <w:hyperlink w:anchor="_Toc64359934" w:history="1">
        <w:r w:rsidRPr="005156B6">
          <w:rPr>
            <w:rStyle w:val="Hyperlink"/>
            <w:lang w:val="en-US" w:eastAsia="zh-TW"/>
          </w:rPr>
          <w:t>3.1.3 Adpd400xDrvGetComMode</w:t>
        </w:r>
        <w:r>
          <w:rPr>
            <w:webHidden/>
          </w:rPr>
          <w:tab/>
        </w:r>
        <w:r>
          <w:rPr>
            <w:webHidden/>
          </w:rPr>
          <w:fldChar w:fldCharType="begin"/>
        </w:r>
        <w:r>
          <w:rPr>
            <w:webHidden/>
          </w:rPr>
          <w:instrText xml:space="preserve"> PAGEREF _Toc64359934 \h </w:instrText>
        </w:r>
        <w:r>
          <w:rPr>
            <w:webHidden/>
          </w:rPr>
        </w:r>
        <w:r>
          <w:rPr>
            <w:webHidden/>
          </w:rPr>
          <w:fldChar w:fldCharType="separate"/>
        </w:r>
        <w:r>
          <w:rPr>
            <w:webHidden/>
          </w:rPr>
          <w:t>8</w:t>
        </w:r>
        <w:r>
          <w:rPr>
            <w:webHidden/>
          </w:rPr>
          <w:fldChar w:fldCharType="end"/>
        </w:r>
      </w:hyperlink>
    </w:p>
    <w:p w14:paraId="5B16C6CE" w14:textId="60B8441E" w:rsidR="006B2C34" w:rsidRDefault="006B2C34">
      <w:pPr>
        <w:pStyle w:val="TOC3"/>
        <w:rPr>
          <w:rFonts w:asciiTheme="minorHAnsi" w:eastAsiaTheme="minorEastAsia" w:hAnsiTheme="minorHAnsi" w:cstheme="minorBidi"/>
          <w:szCs w:val="22"/>
          <w:lang w:val="en-US"/>
        </w:rPr>
      </w:pPr>
      <w:hyperlink w:anchor="_Toc64359935" w:history="1">
        <w:r w:rsidRPr="005156B6">
          <w:rPr>
            <w:rStyle w:val="Hyperlink"/>
            <w:lang w:val="en-US" w:eastAsia="zh-TW"/>
          </w:rPr>
          <w:t>3.1.4 Adpd400xDrvRegWrite</w:t>
        </w:r>
        <w:r>
          <w:rPr>
            <w:webHidden/>
          </w:rPr>
          <w:tab/>
        </w:r>
        <w:r>
          <w:rPr>
            <w:webHidden/>
          </w:rPr>
          <w:fldChar w:fldCharType="begin"/>
        </w:r>
        <w:r>
          <w:rPr>
            <w:webHidden/>
          </w:rPr>
          <w:instrText xml:space="preserve"> PAGEREF _Toc64359935 \h </w:instrText>
        </w:r>
        <w:r>
          <w:rPr>
            <w:webHidden/>
          </w:rPr>
        </w:r>
        <w:r>
          <w:rPr>
            <w:webHidden/>
          </w:rPr>
          <w:fldChar w:fldCharType="separate"/>
        </w:r>
        <w:r>
          <w:rPr>
            <w:webHidden/>
          </w:rPr>
          <w:t>8</w:t>
        </w:r>
        <w:r>
          <w:rPr>
            <w:webHidden/>
          </w:rPr>
          <w:fldChar w:fldCharType="end"/>
        </w:r>
      </w:hyperlink>
    </w:p>
    <w:p w14:paraId="13D5B750" w14:textId="1E50F5D5" w:rsidR="006B2C34" w:rsidRDefault="006B2C34">
      <w:pPr>
        <w:pStyle w:val="TOC3"/>
        <w:rPr>
          <w:rFonts w:asciiTheme="minorHAnsi" w:eastAsiaTheme="minorEastAsia" w:hAnsiTheme="minorHAnsi" w:cstheme="minorBidi"/>
          <w:szCs w:val="22"/>
          <w:lang w:val="en-US"/>
        </w:rPr>
      </w:pPr>
      <w:hyperlink w:anchor="_Toc64359936" w:history="1">
        <w:r w:rsidRPr="005156B6">
          <w:rPr>
            <w:rStyle w:val="Hyperlink"/>
            <w:lang w:val="en-US" w:eastAsia="zh-TW"/>
          </w:rPr>
          <w:t>3.1.5 Adpd400xDrvRegRead</w:t>
        </w:r>
        <w:r>
          <w:rPr>
            <w:webHidden/>
          </w:rPr>
          <w:tab/>
        </w:r>
        <w:r>
          <w:rPr>
            <w:webHidden/>
          </w:rPr>
          <w:fldChar w:fldCharType="begin"/>
        </w:r>
        <w:r>
          <w:rPr>
            <w:webHidden/>
          </w:rPr>
          <w:instrText xml:space="preserve"> PAGEREF _Toc64359936 \h </w:instrText>
        </w:r>
        <w:r>
          <w:rPr>
            <w:webHidden/>
          </w:rPr>
        </w:r>
        <w:r>
          <w:rPr>
            <w:webHidden/>
          </w:rPr>
          <w:fldChar w:fldCharType="separate"/>
        </w:r>
        <w:r>
          <w:rPr>
            <w:webHidden/>
          </w:rPr>
          <w:t>8</w:t>
        </w:r>
        <w:r>
          <w:rPr>
            <w:webHidden/>
          </w:rPr>
          <w:fldChar w:fldCharType="end"/>
        </w:r>
      </w:hyperlink>
    </w:p>
    <w:p w14:paraId="08E62FD0" w14:textId="18F0EB04" w:rsidR="006B2C34" w:rsidRDefault="006B2C34">
      <w:pPr>
        <w:pStyle w:val="TOC3"/>
        <w:rPr>
          <w:rFonts w:asciiTheme="minorHAnsi" w:eastAsiaTheme="minorEastAsia" w:hAnsiTheme="minorHAnsi" w:cstheme="minorBidi"/>
          <w:szCs w:val="22"/>
          <w:lang w:val="en-US"/>
        </w:rPr>
      </w:pPr>
      <w:hyperlink w:anchor="_Toc64359937" w:history="1">
        <w:r w:rsidRPr="005156B6">
          <w:rPr>
            <w:rStyle w:val="Hyperlink"/>
            <w:lang w:val="en-US" w:eastAsia="zh-TW"/>
          </w:rPr>
          <w:t>3.1.6 Adpd400xDrvRegRead32B</w:t>
        </w:r>
        <w:r>
          <w:rPr>
            <w:webHidden/>
          </w:rPr>
          <w:tab/>
        </w:r>
        <w:r>
          <w:rPr>
            <w:webHidden/>
          </w:rPr>
          <w:fldChar w:fldCharType="begin"/>
        </w:r>
        <w:r>
          <w:rPr>
            <w:webHidden/>
          </w:rPr>
          <w:instrText xml:space="preserve"> PAGEREF _Toc64359937 \h </w:instrText>
        </w:r>
        <w:r>
          <w:rPr>
            <w:webHidden/>
          </w:rPr>
        </w:r>
        <w:r>
          <w:rPr>
            <w:webHidden/>
          </w:rPr>
          <w:fldChar w:fldCharType="separate"/>
        </w:r>
        <w:r>
          <w:rPr>
            <w:webHidden/>
          </w:rPr>
          <w:t>9</w:t>
        </w:r>
        <w:r>
          <w:rPr>
            <w:webHidden/>
          </w:rPr>
          <w:fldChar w:fldCharType="end"/>
        </w:r>
      </w:hyperlink>
    </w:p>
    <w:p w14:paraId="01C4F770" w14:textId="67BA00F8" w:rsidR="006B2C34" w:rsidRDefault="006B2C34">
      <w:pPr>
        <w:pStyle w:val="TOC3"/>
        <w:rPr>
          <w:rFonts w:asciiTheme="minorHAnsi" w:eastAsiaTheme="minorEastAsia" w:hAnsiTheme="minorHAnsi" w:cstheme="minorBidi"/>
          <w:szCs w:val="22"/>
          <w:lang w:val="en-US"/>
        </w:rPr>
      </w:pPr>
      <w:hyperlink w:anchor="_Toc64359938" w:history="1">
        <w:r w:rsidRPr="005156B6">
          <w:rPr>
            <w:rStyle w:val="Hyperlink"/>
            <w:lang w:val="en-US" w:eastAsia="zh-TW"/>
          </w:rPr>
          <w:t>3.1.7 Adpd400xDrvSetOperationMode</w:t>
        </w:r>
        <w:r>
          <w:rPr>
            <w:webHidden/>
          </w:rPr>
          <w:tab/>
        </w:r>
        <w:r>
          <w:rPr>
            <w:webHidden/>
          </w:rPr>
          <w:fldChar w:fldCharType="begin"/>
        </w:r>
        <w:r>
          <w:rPr>
            <w:webHidden/>
          </w:rPr>
          <w:instrText xml:space="preserve"> PAGEREF _Toc64359938 \h </w:instrText>
        </w:r>
        <w:r>
          <w:rPr>
            <w:webHidden/>
          </w:rPr>
        </w:r>
        <w:r>
          <w:rPr>
            <w:webHidden/>
          </w:rPr>
          <w:fldChar w:fldCharType="separate"/>
        </w:r>
        <w:r>
          <w:rPr>
            <w:webHidden/>
          </w:rPr>
          <w:t>10</w:t>
        </w:r>
        <w:r>
          <w:rPr>
            <w:webHidden/>
          </w:rPr>
          <w:fldChar w:fldCharType="end"/>
        </w:r>
      </w:hyperlink>
    </w:p>
    <w:p w14:paraId="7C5531FD" w14:textId="18AA7A75" w:rsidR="006B2C34" w:rsidRDefault="006B2C34">
      <w:pPr>
        <w:pStyle w:val="TOC3"/>
        <w:rPr>
          <w:rFonts w:asciiTheme="minorHAnsi" w:eastAsiaTheme="minorEastAsia" w:hAnsiTheme="minorHAnsi" w:cstheme="minorBidi"/>
          <w:szCs w:val="22"/>
          <w:lang w:val="en-US"/>
        </w:rPr>
      </w:pPr>
      <w:hyperlink w:anchor="_Toc64359939" w:history="1">
        <w:r w:rsidRPr="005156B6">
          <w:rPr>
            <w:rStyle w:val="Hyperlink"/>
            <w:lang w:val="en-US" w:eastAsia="zh-TW"/>
          </w:rPr>
          <w:t>3.1.8 Adpd400xDrvSetOperationPause</w:t>
        </w:r>
        <w:r>
          <w:rPr>
            <w:webHidden/>
          </w:rPr>
          <w:tab/>
        </w:r>
        <w:r>
          <w:rPr>
            <w:webHidden/>
          </w:rPr>
          <w:fldChar w:fldCharType="begin"/>
        </w:r>
        <w:r>
          <w:rPr>
            <w:webHidden/>
          </w:rPr>
          <w:instrText xml:space="preserve"> PAGEREF _Toc64359939 \h </w:instrText>
        </w:r>
        <w:r>
          <w:rPr>
            <w:webHidden/>
          </w:rPr>
        </w:r>
        <w:r>
          <w:rPr>
            <w:webHidden/>
          </w:rPr>
          <w:fldChar w:fldCharType="separate"/>
        </w:r>
        <w:r>
          <w:rPr>
            <w:webHidden/>
          </w:rPr>
          <w:t>10</w:t>
        </w:r>
        <w:r>
          <w:rPr>
            <w:webHidden/>
          </w:rPr>
          <w:fldChar w:fldCharType="end"/>
        </w:r>
      </w:hyperlink>
    </w:p>
    <w:p w14:paraId="6B6BC0DA" w14:textId="55F015B4" w:rsidR="006B2C34" w:rsidRDefault="006B2C34">
      <w:pPr>
        <w:pStyle w:val="TOC3"/>
        <w:rPr>
          <w:rFonts w:asciiTheme="minorHAnsi" w:eastAsiaTheme="minorEastAsia" w:hAnsiTheme="minorHAnsi" w:cstheme="minorBidi"/>
          <w:szCs w:val="22"/>
          <w:lang w:val="en-US"/>
        </w:rPr>
      </w:pPr>
      <w:hyperlink w:anchor="_Toc64359940" w:history="1">
        <w:r w:rsidRPr="005156B6">
          <w:rPr>
            <w:rStyle w:val="Hyperlink"/>
            <w:lang w:val="en-US" w:eastAsia="zh-TW"/>
          </w:rPr>
          <w:t>3.1.9 Adpd400xDrvSlotSetup</w:t>
        </w:r>
        <w:r>
          <w:rPr>
            <w:webHidden/>
          </w:rPr>
          <w:tab/>
        </w:r>
        <w:r>
          <w:rPr>
            <w:webHidden/>
          </w:rPr>
          <w:fldChar w:fldCharType="begin"/>
        </w:r>
        <w:r>
          <w:rPr>
            <w:webHidden/>
          </w:rPr>
          <w:instrText xml:space="preserve"> PAGEREF _Toc64359940 \h </w:instrText>
        </w:r>
        <w:r>
          <w:rPr>
            <w:webHidden/>
          </w:rPr>
        </w:r>
        <w:r>
          <w:rPr>
            <w:webHidden/>
          </w:rPr>
          <w:fldChar w:fldCharType="separate"/>
        </w:r>
        <w:r>
          <w:rPr>
            <w:webHidden/>
          </w:rPr>
          <w:t>10</w:t>
        </w:r>
        <w:r>
          <w:rPr>
            <w:webHidden/>
          </w:rPr>
          <w:fldChar w:fldCharType="end"/>
        </w:r>
      </w:hyperlink>
    </w:p>
    <w:p w14:paraId="1FD26B66" w14:textId="6B098263" w:rsidR="006B2C34" w:rsidRDefault="006B2C34">
      <w:pPr>
        <w:pStyle w:val="TOC3"/>
        <w:rPr>
          <w:rFonts w:asciiTheme="minorHAnsi" w:eastAsiaTheme="minorEastAsia" w:hAnsiTheme="minorHAnsi" w:cstheme="minorBidi"/>
          <w:szCs w:val="22"/>
          <w:lang w:val="en-US"/>
        </w:rPr>
      </w:pPr>
      <w:hyperlink w:anchor="_Toc64359941" w:history="1">
        <w:r w:rsidRPr="005156B6">
          <w:rPr>
            <w:rStyle w:val="Hyperlink"/>
            <w:lang w:val="en-US" w:eastAsia="zh-TW"/>
          </w:rPr>
          <w:t>3.1.10 Adpd400xDrvSlotSetActive</w:t>
        </w:r>
        <w:r>
          <w:rPr>
            <w:webHidden/>
          </w:rPr>
          <w:tab/>
        </w:r>
        <w:r>
          <w:rPr>
            <w:webHidden/>
          </w:rPr>
          <w:fldChar w:fldCharType="begin"/>
        </w:r>
        <w:r>
          <w:rPr>
            <w:webHidden/>
          </w:rPr>
          <w:instrText xml:space="preserve"> PAGEREF _Toc64359941 \h </w:instrText>
        </w:r>
        <w:r>
          <w:rPr>
            <w:webHidden/>
          </w:rPr>
        </w:r>
        <w:r>
          <w:rPr>
            <w:webHidden/>
          </w:rPr>
          <w:fldChar w:fldCharType="separate"/>
        </w:r>
        <w:r>
          <w:rPr>
            <w:webHidden/>
          </w:rPr>
          <w:t>11</w:t>
        </w:r>
        <w:r>
          <w:rPr>
            <w:webHidden/>
          </w:rPr>
          <w:fldChar w:fldCharType="end"/>
        </w:r>
      </w:hyperlink>
    </w:p>
    <w:p w14:paraId="666EF9CD" w14:textId="01F89E57" w:rsidR="006B2C34" w:rsidRDefault="006B2C34">
      <w:pPr>
        <w:pStyle w:val="TOC3"/>
        <w:rPr>
          <w:rFonts w:asciiTheme="minorHAnsi" w:eastAsiaTheme="minorEastAsia" w:hAnsiTheme="minorHAnsi" w:cstheme="minorBidi"/>
          <w:szCs w:val="22"/>
          <w:lang w:val="en-US"/>
        </w:rPr>
      </w:pPr>
      <w:hyperlink w:anchor="_Toc64359942" w:history="1">
        <w:r w:rsidRPr="005156B6">
          <w:rPr>
            <w:rStyle w:val="Hyperlink"/>
            <w:lang w:val="en-US" w:eastAsia="zh-TW"/>
          </w:rPr>
          <w:t>3.1.11 Adpd400xDrvDataReadyCallback</w:t>
        </w:r>
        <w:r>
          <w:rPr>
            <w:webHidden/>
          </w:rPr>
          <w:tab/>
        </w:r>
        <w:r>
          <w:rPr>
            <w:webHidden/>
          </w:rPr>
          <w:fldChar w:fldCharType="begin"/>
        </w:r>
        <w:r>
          <w:rPr>
            <w:webHidden/>
          </w:rPr>
          <w:instrText xml:space="preserve"> PAGEREF _Toc64359942 \h </w:instrText>
        </w:r>
        <w:r>
          <w:rPr>
            <w:webHidden/>
          </w:rPr>
        </w:r>
        <w:r>
          <w:rPr>
            <w:webHidden/>
          </w:rPr>
          <w:fldChar w:fldCharType="separate"/>
        </w:r>
        <w:r>
          <w:rPr>
            <w:webHidden/>
          </w:rPr>
          <w:t>12</w:t>
        </w:r>
        <w:r>
          <w:rPr>
            <w:webHidden/>
          </w:rPr>
          <w:fldChar w:fldCharType="end"/>
        </w:r>
      </w:hyperlink>
    </w:p>
    <w:p w14:paraId="4A720DD5" w14:textId="7C677774" w:rsidR="006B2C34" w:rsidRDefault="006B2C34">
      <w:pPr>
        <w:pStyle w:val="TOC3"/>
        <w:rPr>
          <w:rFonts w:asciiTheme="minorHAnsi" w:eastAsiaTheme="minorEastAsia" w:hAnsiTheme="minorHAnsi" w:cstheme="minorBidi"/>
          <w:szCs w:val="22"/>
          <w:lang w:val="en-US"/>
        </w:rPr>
      </w:pPr>
      <w:hyperlink w:anchor="_Toc64359943" w:history="1">
        <w:r w:rsidRPr="005156B6">
          <w:rPr>
            <w:rStyle w:val="Hyperlink"/>
            <w:lang w:val="en-US" w:eastAsia="zh-TW"/>
          </w:rPr>
          <w:t>3.1.12 Adpd400xISR</w:t>
        </w:r>
        <w:r>
          <w:rPr>
            <w:webHidden/>
          </w:rPr>
          <w:tab/>
        </w:r>
        <w:r>
          <w:rPr>
            <w:webHidden/>
          </w:rPr>
          <w:fldChar w:fldCharType="begin"/>
        </w:r>
        <w:r>
          <w:rPr>
            <w:webHidden/>
          </w:rPr>
          <w:instrText xml:space="preserve"> PAGEREF _Toc64359943 \h </w:instrText>
        </w:r>
        <w:r>
          <w:rPr>
            <w:webHidden/>
          </w:rPr>
        </w:r>
        <w:r>
          <w:rPr>
            <w:webHidden/>
          </w:rPr>
          <w:fldChar w:fldCharType="separate"/>
        </w:r>
        <w:r>
          <w:rPr>
            <w:webHidden/>
          </w:rPr>
          <w:t>12</w:t>
        </w:r>
        <w:r>
          <w:rPr>
            <w:webHidden/>
          </w:rPr>
          <w:fldChar w:fldCharType="end"/>
        </w:r>
      </w:hyperlink>
    </w:p>
    <w:p w14:paraId="14896E7C" w14:textId="438A561E" w:rsidR="006B2C34" w:rsidRDefault="006B2C34">
      <w:pPr>
        <w:pStyle w:val="TOC3"/>
        <w:rPr>
          <w:rFonts w:asciiTheme="minorHAnsi" w:eastAsiaTheme="minorEastAsia" w:hAnsiTheme="minorHAnsi" w:cstheme="minorBidi"/>
          <w:szCs w:val="22"/>
          <w:lang w:val="en-US"/>
        </w:rPr>
      </w:pPr>
      <w:hyperlink w:anchor="_Toc64359944" w:history="1">
        <w:r w:rsidRPr="005156B6">
          <w:rPr>
            <w:rStyle w:val="Hyperlink"/>
            <w:lang w:val="en-US" w:eastAsia="zh-TW"/>
          </w:rPr>
          <w:t>3.1.13 Adpd400xDrvSetParameter</w:t>
        </w:r>
        <w:r>
          <w:rPr>
            <w:webHidden/>
          </w:rPr>
          <w:tab/>
        </w:r>
        <w:r>
          <w:rPr>
            <w:webHidden/>
          </w:rPr>
          <w:fldChar w:fldCharType="begin"/>
        </w:r>
        <w:r>
          <w:rPr>
            <w:webHidden/>
          </w:rPr>
          <w:instrText xml:space="preserve"> PAGEREF _Toc64359944 \h </w:instrText>
        </w:r>
        <w:r>
          <w:rPr>
            <w:webHidden/>
          </w:rPr>
        </w:r>
        <w:r>
          <w:rPr>
            <w:webHidden/>
          </w:rPr>
          <w:fldChar w:fldCharType="separate"/>
        </w:r>
        <w:r>
          <w:rPr>
            <w:webHidden/>
          </w:rPr>
          <w:t>12</w:t>
        </w:r>
        <w:r>
          <w:rPr>
            <w:webHidden/>
          </w:rPr>
          <w:fldChar w:fldCharType="end"/>
        </w:r>
      </w:hyperlink>
    </w:p>
    <w:p w14:paraId="7760572C" w14:textId="3510A63B" w:rsidR="006B2C34" w:rsidRDefault="006B2C34">
      <w:pPr>
        <w:pStyle w:val="TOC3"/>
        <w:rPr>
          <w:rFonts w:asciiTheme="minorHAnsi" w:eastAsiaTheme="minorEastAsia" w:hAnsiTheme="minorHAnsi" w:cstheme="minorBidi"/>
          <w:szCs w:val="22"/>
          <w:lang w:val="en-US"/>
        </w:rPr>
      </w:pPr>
      <w:hyperlink w:anchor="_Toc64359945" w:history="1">
        <w:r w:rsidRPr="005156B6">
          <w:rPr>
            <w:rStyle w:val="Hyperlink"/>
            <w:lang w:val="en-US" w:eastAsia="zh-TW"/>
          </w:rPr>
          <w:t>3.1.14 Adpd400xDrvGetParameter</w:t>
        </w:r>
        <w:r>
          <w:rPr>
            <w:webHidden/>
          </w:rPr>
          <w:tab/>
        </w:r>
        <w:r>
          <w:rPr>
            <w:webHidden/>
          </w:rPr>
          <w:fldChar w:fldCharType="begin"/>
        </w:r>
        <w:r>
          <w:rPr>
            <w:webHidden/>
          </w:rPr>
          <w:instrText xml:space="preserve"> PAGEREF _Toc64359945 \h </w:instrText>
        </w:r>
        <w:r>
          <w:rPr>
            <w:webHidden/>
          </w:rPr>
        </w:r>
        <w:r>
          <w:rPr>
            <w:webHidden/>
          </w:rPr>
          <w:fldChar w:fldCharType="separate"/>
        </w:r>
        <w:r>
          <w:rPr>
            <w:webHidden/>
          </w:rPr>
          <w:t>13</w:t>
        </w:r>
        <w:r>
          <w:rPr>
            <w:webHidden/>
          </w:rPr>
          <w:fldChar w:fldCharType="end"/>
        </w:r>
      </w:hyperlink>
    </w:p>
    <w:p w14:paraId="45FD21CE" w14:textId="30B65B3C" w:rsidR="006B2C34" w:rsidRDefault="006B2C34">
      <w:pPr>
        <w:pStyle w:val="TOC3"/>
        <w:rPr>
          <w:rFonts w:asciiTheme="minorHAnsi" w:eastAsiaTheme="minorEastAsia" w:hAnsiTheme="minorHAnsi" w:cstheme="minorBidi"/>
          <w:szCs w:val="22"/>
          <w:lang w:val="en-US"/>
        </w:rPr>
      </w:pPr>
      <w:hyperlink w:anchor="_Toc64359946" w:history="1">
        <w:r w:rsidRPr="005156B6">
          <w:rPr>
            <w:rStyle w:val="Hyperlink"/>
            <w:lang w:val="en-US" w:eastAsia="zh-TW"/>
          </w:rPr>
          <w:t>3.1.15 Adpd400xDrvReadFifoData</w:t>
        </w:r>
        <w:r>
          <w:rPr>
            <w:webHidden/>
          </w:rPr>
          <w:tab/>
        </w:r>
        <w:r>
          <w:rPr>
            <w:webHidden/>
          </w:rPr>
          <w:fldChar w:fldCharType="begin"/>
        </w:r>
        <w:r>
          <w:rPr>
            <w:webHidden/>
          </w:rPr>
          <w:instrText xml:space="preserve"> PAGEREF _Toc64359946 \h </w:instrText>
        </w:r>
        <w:r>
          <w:rPr>
            <w:webHidden/>
          </w:rPr>
        </w:r>
        <w:r>
          <w:rPr>
            <w:webHidden/>
          </w:rPr>
          <w:fldChar w:fldCharType="separate"/>
        </w:r>
        <w:r>
          <w:rPr>
            <w:webHidden/>
          </w:rPr>
          <w:t>14</w:t>
        </w:r>
        <w:r>
          <w:rPr>
            <w:webHidden/>
          </w:rPr>
          <w:fldChar w:fldCharType="end"/>
        </w:r>
      </w:hyperlink>
    </w:p>
    <w:p w14:paraId="1B06A831" w14:textId="4D7DA833" w:rsidR="006B2C34" w:rsidRDefault="006B2C34">
      <w:pPr>
        <w:pStyle w:val="TOC3"/>
        <w:rPr>
          <w:rFonts w:asciiTheme="minorHAnsi" w:eastAsiaTheme="minorEastAsia" w:hAnsiTheme="minorHAnsi" w:cstheme="minorBidi"/>
          <w:szCs w:val="22"/>
          <w:lang w:val="en-US"/>
        </w:rPr>
      </w:pPr>
      <w:hyperlink w:anchor="_Toc64359947" w:history="1">
        <w:r w:rsidRPr="005156B6">
          <w:rPr>
            <w:rStyle w:val="Hyperlink"/>
            <w:lang w:val="en-US" w:eastAsia="zh-TW"/>
          </w:rPr>
          <w:t>3.1.16 Adpd400xDrvReadRegData</w:t>
        </w:r>
        <w:r>
          <w:rPr>
            <w:webHidden/>
          </w:rPr>
          <w:tab/>
        </w:r>
        <w:r>
          <w:rPr>
            <w:webHidden/>
          </w:rPr>
          <w:fldChar w:fldCharType="begin"/>
        </w:r>
        <w:r>
          <w:rPr>
            <w:webHidden/>
          </w:rPr>
          <w:instrText xml:space="preserve"> PAGEREF _Toc64359947 \h </w:instrText>
        </w:r>
        <w:r>
          <w:rPr>
            <w:webHidden/>
          </w:rPr>
        </w:r>
        <w:r>
          <w:rPr>
            <w:webHidden/>
          </w:rPr>
          <w:fldChar w:fldCharType="separate"/>
        </w:r>
        <w:r>
          <w:rPr>
            <w:webHidden/>
          </w:rPr>
          <w:t>15</w:t>
        </w:r>
        <w:r>
          <w:rPr>
            <w:webHidden/>
          </w:rPr>
          <w:fldChar w:fldCharType="end"/>
        </w:r>
      </w:hyperlink>
    </w:p>
    <w:p w14:paraId="696F16CC" w14:textId="2AB148D9" w:rsidR="006B2C34" w:rsidRDefault="006B2C34">
      <w:pPr>
        <w:pStyle w:val="TOC3"/>
        <w:rPr>
          <w:rFonts w:asciiTheme="minorHAnsi" w:eastAsiaTheme="minorEastAsia" w:hAnsiTheme="minorHAnsi" w:cstheme="minorBidi"/>
          <w:szCs w:val="22"/>
          <w:lang w:val="en-US"/>
        </w:rPr>
      </w:pPr>
      <w:hyperlink w:anchor="_Toc64359948" w:history="1">
        <w:r w:rsidRPr="005156B6">
          <w:rPr>
            <w:rStyle w:val="Hyperlink"/>
            <w:lang w:val="en-US" w:eastAsia="zh-TW"/>
          </w:rPr>
          <w:t>3.1.17 Adpd400xDrvSetLedCurrent</w:t>
        </w:r>
        <w:r>
          <w:rPr>
            <w:webHidden/>
          </w:rPr>
          <w:tab/>
        </w:r>
        <w:r>
          <w:rPr>
            <w:webHidden/>
          </w:rPr>
          <w:fldChar w:fldCharType="begin"/>
        </w:r>
        <w:r>
          <w:rPr>
            <w:webHidden/>
          </w:rPr>
          <w:instrText xml:space="preserve"> PAGEREF _Toc64359948 \h </w:instrText>
        </w:r>
        <w:r>
          <w:rPr>
            <w:webHidden/>
          </w:rPr>
        </w:r>
        <w:r>
          <w:rPr>
            <w:webHidden/>
          </w:rPr>
          <w:fldChar w:fldCharType="separate"/>
        </w:r>
        <w:r>
          <w:rPr>
            <w:webHidden/>
          </w:rPr>
          <w:t>15</w:t>
        </w:r>
        <w:r>
          <w:rPr>
            <w:webHidden/>
          </w:rPr>
          <w:fldChar w:fldCharType="end"/>
        </w:r>
      </w:hyperlink>
    </w:p>
    <w:p w14:paraId="65CA7662" w14:textId="72F980CB" w:rsidR="006B2C34" w:rsidRDefault="006B2C34">
      <w:pPr>
        <w:pStyle w:val="TOC3"/>
        <w:rPr>
          <w:rFonts w:asciiTheme="minorHAnsi" w:eastAsiaTheme="minorEastAsia" w:hAnsiTheme="minorHAnsi" w:cstheme="minorBidi"/>
          <w:szCs w:val="22"/>
          <w:lang w:val="en-US"/>
        </w:rPr>
      </w:pPr>
      <w:hyperlink w:anchor="_Toc64359949" w:history="1">
        <w:r w:rsidRPr="005156B6">
          <w:rPr>
            <w:rStyle w:val="Hyperlink"/>
            <w:lang w:val="en-US" w:eastAsia="zh-TW"/>
          </w:rPr>
          <w:t>3.1.18 Adpd400xDrvGetLedCurrent</w:t>
        </w:r>
        <w:r>
          <w:rPr>
            <w:webHidden/>
          </w:rPr>
          <w:tab/>
        </w:r>
        <w:r>
          <w:rPr>
            <w:webHidden/>
          </w:rPr>
          <w:fldChar w:fldCharType="begin"/>
        </w:r>
        <w:r>
          <w:rPr>
            <w:webHidden/>
          </w:rPr>
          <w:instrText xml:space="preserve"> PAGEREF _Toc64359949 \h </w:instrText>
        </w:r>
        <w:r>
          <w:rPr>
            <w:webHidden/>
          </w:rPr>
        </w:r>
        <w:r>
          <w:rPr>
            <w:webHidden/>
          </w:rPr>
          <w:fldChar w:fldCharType="separate"/>
        </w:r>
        <w:r>
          <w:rPr>
            <w:webHidden/>
          </w:rPr>
          <w:t>16</w:t>
        </w:r>
        <w:r>
          <w:rPr>
            <w:webHidden/>
          </w:rPr>
          <w:fldChar w:fldCharType="end"/>
        </w:r>
      </w:hyperlink>
    </w:p>
    <w:p w14:paraId="232C8B7C" w14:textId="14E15C3D" w:rsidR="006B2C34" w:rsidRDefault="006B2C34">
      <w:pPr>
        <w:pStyle w:val="TOC3"/>
        <w:rPr>
          <w:rFonts w:asciiTheme="minorHAnsi" w:eastAsiaTheme="minorEastAsia" w:hAnsiTheme="minorHAnsi" w:cstheme="minorBidi"/>
          <w:szCs w:val="22"/>
          <w:lang w:val="en-US"/>
        </w:rPr>
      </w:pPr>
      <w:hyperlink w:anchor="_Toc64359950" w:history="1">
        <w:r w:rsidRPr="005156B6">
          <w:rPr>
            <w:rStyle w:val="Hyperlink"/>
            <w:lang w:val="en-US" w:eastAsia="zh-TW"/>
          </w:rPr>
          <w:t>3.1.19 Adpd400xDrvSoftReset</w:t>
        </w:r>
        <w:r>
          <w:rPr>
            <w:webHidden/>
          </w:rPr>
          <w:tab/>
        </w:r>
        <w:r>
          <w:rPr>
            <w:webHidden/>
          </w:rPr>
          <w:fldChar w:fldCharType="begin"/>
        </w:r>
        <w:r>
          <w:rPr>
            <w:webHidden/>
          </w:rPr>
          <w:instrText xml:space="preserve"> PAGEREF _Toc64359950 \h </w:instrText>
        </w:r>
        <w:r>
          <w:rPr>
            <w:webHidden/>
          </w:rPr>
        </w:r>
        <w:r>
          <w:rPr>
            <w:webHidden/>
          </w:rPr>
          <w:fldChar w:fldCharType="separate"/>
        </w:r>
        <w:r>
          <w:rPr>
            <w:webHidden/>
          </w:rPr>
          <w:t>17</w:t>
        </w:r>
        <w:r>
          <w:rPr>
            <w:webHidden/>
          </w:rPr>
          <w:fldChar w:fldCharType="end"/>
        </w:r>
      </w:hyperlink>
    </w:p>
    <w:p w14:paraId="7EEFCD83" w14:textId="2A95AA1B" w:rsidR="006B2C34" w:rsidRDefault="006B2C34">
      <w:pPr>
        <w:pStyle w:val="TOC3"/>
        <w:rPr>
          <w:rFonts w:asciiTheme="minorHAnsi" w:eastAsiaTheme="minorEastAsia" w:hAnsiTheme="minorHAnsi" w:cstheme="minorBidi"/>
          <w:szCs w:val="22"/>
          <w:lang w:val="en-US"/>
        </w:rPr>
      </w:pPr>
      <w:hyperlink w:anchor="_Toc64359951" w:history="1">
        <w:r w:rsidRPr="005156B6">
          <w:rPr>
            <w:rStyle w:val="Hyperlink"/>
            <w:lang w:val="en-US" w:eastAsia="zh-TW"/>
          </w:rPr>
          <w:t>3.1.20 _Adpd400xDrvInit</w:t>
        </w:r>
        <w:r>
          <w:rPr>
            <w:webHidden/>
          </w:rPr>
          <w:tab/>
        </w:r>
        <w:r>
          <w:rPr>
            <w:webHidden/>
          </w:rPr>
          <w:fldChar w:fldCharType="begin"/>
        </w:r>
        <w:r>
          <w:rPr>
            <w:webHidden/>
          </w:rPr>
          <w:instrText xml:space="preserve"> PAGEREF _Toc64359951 \h </w:instrText>
        </w:r>
        <w:r>
          <w:rPr>
            <w:webHidden/>
          </w:rPr>
        </w:r>
        <w:r>
          <w:rPr>
            <w:webHidden/>
          </w:rPr>
          <w:fldChar w:fldCharType="separate"/>
        </w:r>
        <w:r>
          <w:rPr>
            <w:webHidden/>
          </w:rPr>
          <w:t>17</w:t>
        </w:r>
        <w:r>
          <w:rPr>
            <w:webHidden/>
          </w:rPr>
          <w:fldChar w:fldCharType="end"/>
        </w:r>
      </w:hyperlink>
    </w:p>
    <w:p w14:paraId="50AC2701" w14:textId="2FDF8094" w:rsidR="006B2C34" w:rsidRDefault="006B2C34">
      <w:pPr>
        <w:pStyle w:val="TOC3"/>
        <w:rPr>
          <w:rFonts w:asciiTheme="minorHAnsi" w:eastAsiaTheme="minorEastAsia" w:hAnsiTheme="minorHAnsi" w:cstheme="minorBidi"/>
          <w:szCs w:val="22"/>
          <w:lang w:val="en-US"/>
        </w:rPr>
      </w:pPr>
      <w:hyperlink w:anchor="_Toc64359952" w:history="1">
        <w:r w:rsidRPr="005156B6">
          <w:rPr>
            <w:rStyle w:val="Hyperlink"/>
            <w:lang w:val="en-US" w:eastAsia="zh-TW"/>
          </w:rPr>
          <w:t>3.1.21 _Adpd400xDrvSetInterrupt</w:t>
        </w:r>
        <w:r>
          <w:rPr>
            <w:webHidden/>
          </w:rPr>
          <w:tab/>
        </w:r>
        <w:r>
          <w:rPr>
            <w:webHidden/>
          </w:rPr>
          <w:fldChar w:fldCharType="begin"/>
        </w:r>
        <w:r>
          <w:rPr>
            <w:webHidden/>
          </w:rPr>
          <w:instrText xml:space="preserve"> PAGEREF _Toc64359952 \h </w:instrText>
        </w:r>
        <w:r>
          <w:rPr>
            <w:webHidden/>
          </w:rPr>
        </w:r>
        <w:r>
          <w:rPr>
            <w:webHidden/>
          </w:rPr>
          <w:fldChar w:fldCharType="separate"/>
        </w:r>
        <w:r>
          <w:rPr>
            <w:webHidden/>
          </w:rPr>
          <w:t>17</w:t>
        </w:r>
        <w:r>
          <w:rPr>
            <w:webHidden/>
          </w:rPr>
          <w:fldChar w:fldCharType="end"/>
        </w:r>
      </w:hyperlink>
    </w:p>
    <w:p w14:paraId="77613A7C" w14:textId="3F190346" w:rsidR="006B2C34" w:rsidRDefault="006B2C34">
      <w:pPr>
        <w:pStyle w:val="TOC3"/>
        <w:rPr>
          <w:rFonts w:asciiTheme="minorHAnsi" w:eastAsiaTheme="minorEastAsia" w:hAnsiTheme="minorHAnsi" w:cstheme="minorBidi"/>
          <w:szCs w:val="22"/>
          <w:lang w:val="en-US"/>
        </w:rPr>
      </w:pPr>
      <w:hyperlink w:anchor="_Toc64359953" w:history="1">
        <w:r w:rsidRPr="005156B6">
          <w:rPr>
            <w:rStyle w:val="Hyperlink"/>
            <w:lang w:val="en-US" w:eastAsia="zh-TW"/>
          </w:rPr>
          <w:t>3.1.22 _Adpd400xDrvSetIdleMode</w:t>
        </w:r>
        <w:r>
          <w:rPr>
            <w:webHidden/>
          </w:rPr>
          <w:tab/>
        </w:r>
        <w:r>
          <w:rPr>
            <w:webHidden/>
          </w:rPr>
          <w:fldChar w:fldCharType="begin"/>
        </w:r>
        <w:r>
          <w:rPr>
            <w:webHidden/>
          </w:rPr>
          <w:instrText xml:space="preserve"> PAGEREF _Toc64359953 \h </w:instrText>
        </w:r>
        <w:r>
          <w:rPr>
            <w:webHidden/>
          </w:rPr>
        </w:r>
        <w:r>
          <w:rPr>
            <w:webHidden/>
          </w:rPr>
          <w:fldChar w:fldCharType="separate"/>
        </w:r>
        <w:r>
          <w:rPr>
            <w:webHidden/>
          </w:rPr>
          <w:t>18</w:t>
        </w:r>
        <w:r>
          <w:rPr>
            <w:webHidden/>
          </w:rPr>
          <w:fldChar w:fldCharType="end"/>
        </w:r>
      </w:hyperlink>
    </w:p>
    <w:p w14:paraId="680DA12E" w14:textId="5933BD8E" w:rsidR="006B2C34" w:rsidRDefault="006B2C34">
      <w:pPr>
        <w:pStyle w:val="TOC3"/>
        <w:rPr>
          <w:rFonts w:asciiTheme="minorHAnsi" w:eastAsiaTheme="minorEastAsia" w:hAnsiTheme="minorHAnsi" w:cstheme="minorBidi"/>
          <w:szCs w:val="22"/>
          <w:lang w:val="en-US"/>
        </w:rPr>
      </w:pPr>
      <w:hyperlink w:anchor="_Toc64359954" w:history="1">
        <w:r w:rsidRPr="005156B6">
          <w:rPr>
            <w:rStyle w:val="Hyperlink"/>
            <w:lang w:val="en-US" w:eastAsia="zh-TW"/>
          </w:rPr>
          <w:t>3.1.23 _Adpd400xDrvGetSlotInfo</w:t>
        </w:r>
        <w:r>
          <w:rPr>
            <w:webHidden/>
          </w:rPr>
          <w:tab/>
        </w:r>
        <w:r>
          <w:rPr>
            <w:webHidden/>
          </w:rPr>
          <w:fldChar w:fldCharType="begin"/>
        </w:r>
        <w:r>
          <w:rPr>
            <w:webHidden/>
          </w:rPr>
          <w:instrText xml:space="preserve"> PAGEREF _Toc64359954 \h </w:instrText>
        </w:r>
        <w:r>
          <w:rPr>
            <w:webHidden/>
          </w:rPr>
        </w:r>
        <w:r>
          <w:rPr>
            <w:webHidden/>
          </w:rPr>
          <w:fldChar w:fldCharType="separate"/>
        </w:r>
        <w:r>
          <w:rPr>
            <w:webHidden/>
          </w:rPr>
          <w:t>18</w:t>
        </w:r>
        <w:r>
          <w:rPr>
            <w:webHidden/>
          </w:rPr>
          <w:fldChar w:fldCharType="end"/>
        </w:r>
      </w:hyperlink>
    </w:p>
    <w:p w14:paraId="6DED3E8B" w14:textId="370A7DA1" w:rsidR="006B2C34" w:rsidRDefault="006B2C34">
      <w:pPr>
        <w:pStyle w:val="TOC3"/>
        <w:rPr>
          <w:rFonts w:asciiTheme="minorHAnsi" w:eastAsiaTheme="minorEastAsia" w:hAnsiTheme="minorHAnsi" w:cstheme="minorBidi"/>
          <w:szCs w:val="22"/>
          <w:lang w:val="en-US"/>
        </w:rPr>
      </w:pPr>
      <w:hyperlink w:anchor="_Toc64359955" w:history="1">
        <w:r w:rsidRPr="005156B6">
          <w:rPr>
            <w:rStyle w:val="Hyperlink"/>
            <w:lang w:val="en-US" w:eastAsia="zh-TW"/>
          </w:rPr>
          <w:t>3.1.24 _Adpd400xDrvGetDataOuputRate</w:t>
        </w:r>
        <w:r>
          <w:rPr>
            <w:webHidden/>
          </w:rPr>
          <w:tab/>
        </w:r>
        <w:r>
          <w:rPr>
            <w:webHidden/>
          </w:rPr>
          <w:fldChar w:fldCharType="begin"/>
        </w:r>
        <w:r>
          <w:rPr>
            <w:webHidden/>
          </w:rPr>
          <w:instrText xml:space="preserve"> PAGEREF _Toc64359955 \h </w:instrText>
        </w:r>
        <w:r>
          <w:rPr>
            <w:webHidden/>
          </w:rPr>
        </w:r>
        <w:r>
          <w:rPr>
            <w:webHidden/>
          </w:rPr>
          <w:fldChar w:fldCharType="separate"/>
        </w:r>
        <w:r>
          <w:rPr>
            <w:webHidden/>
          </w:rPr>
          <w:t>18</w:t>
        </w:r>
        <w:r>
          <w:rPr>
            <w:webHidden/>
          </w:rPr>
          <w:fldChar w:fldCharType="end"/>
        </w:r>
      </w:hyperlink>
    </w:p>
    <w:p w14:paraId="41855CB9" w14:textId="09CC7793" w:rsidR="006B2C34" w:rsidRDefault="006B2C34">
      <w:pPr>
        <w:pStyle w:val="TOC3"/>
        <w:rPr>
          <w:rFonts w:asciiTheme="minorHAnsi" w:eastAsiaTheme="minorEastAsia" w:hAnsiTheme="minorHAnsi" w:cstheme="minorBidi"/>
          <w:szCs w:val="22"/>
          <w:lang w:val="en-US"/>
        </w:rPr>
      </w:pPr>
      <w:hyperlink w:anchor="_Toc64359956" w:history="1">
        <w:r w:rsidRPr="005156B6">
          <w:rPr>
            <w:rStyle w:val="Hyperlink"/>
            <w:lang w:val="en-US" w:eastAsia="zh-TW"/>
          </w:rPr>
          <w:t>3.1.25 _Adpd400xDrvSlotSaveCurrentSetting</w:t>
        </w:r>
        <w:r>
          <w:rPr>
            <w:webHidden/>
          </w:rPr>
          <w:tab/>
        </w:r>
        <w:r>
          <w:rPr>
            <w:webHidden/>
          </w:rPr>
          <w:fldChar w:fldCharType="begin"/>
        </w:r>
        <w:r>
          <w:rPr>
            <w:webHidden/>
          </w:rPr>
          <w:instrText xml:space="preserve"> PAGEREF _Toc64359956 \h </w:instrText>
        </w:r>
        <w:r>
          <w:rPr>
            <w:webHidden/>
          </w:rPr>
        </w:r>
        <w:r>
          <w:rPr>
            <w:webHidden/>
          </w:rPr>
          <w:fldChar w:fldCharType="separate"/>
        </w:r>
        <w:r>
          <w:rPr>
            <w:webHidden/>
          </w:rPr>
          <w:t>19</w:t>
        </w:r>
        <w:r>
          <w:rPr>
            <w:webHidden/>
          </w:rPr>
          <w:fldChar w:fldCharType="end"/>
        </w:r>
      </w:hyperlink>
    </w:p>
    <w:p w14:paraId="3442F35C" w14:textId="30B2A30C" w:rsidR="006B2C34" w:rsidRDefault="006B2C34">
      <w:pPr>
        <w:pStyle w:val="TOC3"/>
        <w:rPr>
          <w:rFonts w:asciiTheme="minorHAnsi" w:eastAsiaTheme="minorEastAsia" w:hAnsiTheme="minorHAnsi" w:cstheme="minorBidi"/>
          <w:szCs w:val="22"/>
          <w:lang w:val="en-US"/>
        </w:rPr>
      </w:pPr>
      <w:hyperlink w:anchor="_Toc64359957" w:history="1">
        <w:r w:rsidRPr="005156B6">
          <w:rPr>
            <w:rStyle w:val="Hyperlink"/>
            <w:lang w:val="en-US" w:eastAsia="zh-TW"/>
          </w:rPr>
          <w:t>3.1.26 _Adpd400xDrvSlotApplyPreviousSetting</w:t>
        </w:r>
        <w:r>
          <w:rPr>
            <w:webHidden/>
          </w:rPr>
          <w:tab/>
        </w:r>
        <w:r>
          <w:rPr>
            <w:webHidden/>
          </w:rPr>
          <w:fldChar w:fldCharType="begin"/>
        </w:r>
        <w:r>
          <w:rPr>
            <w:webHidden/>
          </w:rPr>
          <w:instrText xml:space="preserve"> PAGEREF _Toc64359957 \h </w:instrText>
        </w:r>
        <w:r>
          <w:rPr>
            <w:webHidden/>
          </w:rPr>
        </w:r>
        <w:r>
          <w:rPr>
            <w:webHidden/>
          </w:rPr>
          <w:fldChar w:fldCharType="separate"/>
        </w:r>
        <w:r>
          <w:rPr>
            <w:webHidden/>
          </w:rPr>
          <w:t>19</w:t>
        </w:r>
        <w:r>
          <w:rPr>
            <w:webHidden/>
          </w:rPr>
          <w:fldChar w:fldCharType="end"/>
        </w:r>
      </w:hyperlink>
    </w:p>
    <w:p w14:paraId="077ED536" w14:textId="7CF27A89" w:rsidR="006B2C34" w:rsidRDefault="006B2C34">
      <w:pPr>
        <w:pStyle w:val="TOC3"/>
        <w:rPr>
          <w:rFonts w:asciiTheme="minorHAnsi" w:eastAsiaTheme="minorEastAsia" w:hAnsiTheme="minorHAnsi" w:cstheme="minorBidi"/>
          <w:szCs w:val="22"/>
          <w:lang w:val="en-US"/>
        </w:rPr>
      </w:pPr>
      <w:hyperlink w:anchor="_Toc64359958" w:history="1">
        <w:r w:rsidRPr="005156B6">
          <w:rPr>
            <w:rStyle w:val="Hyperlink"/>
            <w:lang w:val="en-US" w:eastAsia="zh-TW"/>
          </w:rPr>
          <w:t>3.1.27 _Adpd400xDrvSlotApplySkipSetting</w:t>
        </w:r>
        <w:r>
          <w:rPr>
            <w:webHidden/>
          </w:rPr>
          <w:tab/>
        </w:r>
        <w:r>
          <w:rPr>
            <w:webHidden/>
          </w:rPr>
          <w:fldChar w:fldCharType="begin"/>
        </w:r>
        <w:r>
          <w:rPr>
            <w:webHidden/>
          </w:rPr>
          <w:instrText xml:space="preserve"> PAGEREF _Toc64359958 \h </w:instrText>
        </w:r>
        <w:r>
          <w:rPr>
            <w:webHidden/>
          </w:rPr>
        </w:r>
        <w:r>
          <w:rPr>
            <w:webHidden/>
          </w:rPr>
          <w:fldChar w:fldCharType="separate"/>
        </w:r>
        <w:r>
          <w:rPr>
            <w:webHidden/>
          </w:rPr>
          <w:t>20</w:t>
        </w:r>
        <w:r>
          <w:rPr>
            <w:webHidden/>
          </w:rPr>
          <w:fldChar w:fldCharType="end"/>
        </w:r>
      </w:hyperlink>
    </w:p>
    <w:p w14:paraId="27C6225B" w14:textId="2DCBF67E" w:rsidR="006B2C34" w:rsidRDefault="006B2C34">
      <w:pPr>
        <w:pStyle w:val="TOC3"/>
        <w:rPr>
          <w:rFonts w:asciiTheme="minorHAnsi" w:eastAsiaTheme="minorEastAsia" w:hAnsiTheme="minorHAnsi" w:cstheme="minorBidi"/>
          <w:szCs w:val="22"/>
          <w:lang w:val="en-US"/>
        </w:rPr>
      </w:pPr>
      <w:hyperlink w:anchor="_Toc64359959" w:history="1">
        <w:r w:rsidRPr="005156B6">
          <w:rPr>
            <w:rStyle w:val="Hyperlink"/>
            <w:lang w:val="en-US" w:eastAsia="zh-TW"/>
          </w:rPr>
          <w:t>3.1.28 _Adpd400xDrvSetSlotSize</w:t>
        </w:r>
        <w:r>
          <w:rPr>
            <w:webHidden/>
          </w:rPr>
          <w:tab/>
        </w:r>
        <w:r>
          <w:rPr>
            <w:webHidden/>
          </w:rPr>
          <w:fldChar w:fldCharType="begin"/>
        </w:r>
        <w:r>
          <w:rPr>
            <w:webHidden/>
          </w:rPr>
          <w:instrText xml:space="preserve"> PAGEREF _Toc64359959 \h </w:instrText>
        </w:r>
        <w:r>
          <w:rPr>
            <w:webHidden/>
          </w:rPr>
        </w:r>
        <w:r>
          <w:rPr>
            <w:webHidden/>
          </w:rPr>
          <w:fldChar w:fldCharType="separate"/>
        </w:r>
        <w:r>
          <w:rPr>
            <w:webHidden/>
          </w:rPr>
          <w:t>20</w:t>
        </w:r>
        <w:r>
          <w:rPr>
            <w:webHidden/>
          </w:rPr>
          <w:fldChar w:fldCharType="end"/>
        </w:r>
      </w:hyperlink>
    </w:p>
    <w:p w14:paraId="7720B733" w14:textId="29CA39C0" w:rsidR="006B2C34" w:rsidRDefault="006B2C34">
      <w:pPr>
        <w:pStyle w:val="TOC3"/>
        <w:rPr>
          <w:rFonts w:asciiTheme="minorHAnsi" w:eastAsiaTheme="minorEastAsia" w:hAnsiTheme="minorHAnsi" w:cstheme="minorBidi"/>
          <w:szCs w:val="22"/>
          <w:lang w:val="en-US"/>
        </w:rPr>
      </w:pPr>
      <w:hyperlink w:anchor="_Toc64359960" w:history="1">
        <w:r w:rsidRPr="005156B6">
          <w:rPr>
            <w:rStyle w:val="Hyperlink"/>
            <w:lang w:val="en-US" w:eastAsia="zh-TW"/>
          </w:rPr>
          <w:t>3.1.29 _FifoLevel</w:t>
        </w:r>
        <w:r>
          <w:rPr>
            <w:webHidden/>
          </w:rPr>
          <w:tab/>
        </w:r>
        <w:r>
          <w:rPr>
            <w:webHidden/>
          </w:rPr>
          <w:fldChar w:fldCharType="begin"/>
        </w:r>
        <w:r>
          <w:rPr>
            <w:webHidden/>
          </w:rPr>
          <w:instrText xml:space="preserve"> PAGEREF _Toc64359960 \h </w:instrText>
        </w:r>
        <w:r>
          <w:rPr>
            <w:webHidden/>
          </w:rPr>
        </w:r>
        <w:r>
          <w:rPr>
            <w:webHidden/>
          </w:rPr>
          <w:fldChar w:fldCharType="separate"/>
        </w:r>
        <w:r>
          <w:rPr>
            <w:webHidden/>
          </w:rPr>
          <w:t>20</w:t>
        </w:r>
        <w:r>
          <w:rPr>
            <w:webHidden/>
          </w:rPr>
          <w:fldChar w:fldCharType="end"/>
        </w:r>
      </w:hyperlink>
    </w:p>
    <w:p w14:paraId="3D211DEF" w14:textId="6F5836E8" w:rsidR="006B2C34" w:rsidRDefault="006B2C34">
      <w:pPr>
        <w:pStyle w:val="TOC2"/>
        <w:rPr>
          <w:rFonts w:asciiTheme="minorHAnsi" w:eastAsiaTheme="minorEastAsia" w:hAnsiTheme="minorHAnsi" w:cstheme="minorBidi"/>
          <w:szCs w:val="22"/>
          <w:lang w:val="en-US"/>
        </w:rPr>
      </w:pPr>
      <w:hyperlink w:anchor="_Toc64359961" w:history="1">
        <w:r w:rsidRPr="005156B6">
          <w:rPr>
            <w:rStyle w:val="Hyperlink"/>
          </w:rPr>
          <w:t>3.2 API Data Types</w:t>
        </w:r>
        <w:r>
          <w:rPr>
            <w:webHidden/>
          </w:rPr>
          <w:tab/>
        </w:r>
        <w:r>
          <w:rPr>
            <w:webHidden/>
          </w:rPr>
          <w:fldChar w:fldCharType="begin"/>
        </w:r>
        <w:r>
          <w:rPr>
            <w:webHidden/>
          </w:rPr>
          <w:instrText xml:space="preserve"> PAGEREF _Toc64359961 \h </w:instrText>
        </w:r>
        <w:r>
          <w:rPr>
            <w:webHidden/>
          </w:rPr>
        </w:r>
        <w:r>
          <w:rPr>
            <w:webHidden/>
          </w:rPr>
          <w:fldChar w:fldCharType="separate"/>
        </w:r>
        <w:r>
          <w:rPr>
            <w:webHidden/>
          </w:rPr>
          <w:t>21</w:t>
        </w:r>
        <w:r>
          <w:rPr>
            <w:webHidden/>
          </w:rPr>
          <w:fldChar w:fldCharType="end"/>
        </w:r>
      </w:hyperlink>
    </w:p>
    <w:p w14:paraId="3A861DC9" w14:textId="4C1B3C36" w:rsidR="006B2C34" w:rsidRDefault="006B2C34">
      <w:pPr>
        <w:pStyle w:val="TOC3"/>
        <w:rPr>
          <w:rFonts w:asciiTheme="minorHAnsi" w:eastAsiaTheme="minorEastAsia" w:hAnsiTheme="minorHAnsi" w:cstheme="minorBidi"/>
          <w:szCs w:val="22"/>
          <w:lang w:val="en-US"/>
        </w:rPr>
      </w:pPr>
      <w:hyperlink w:anchor="_Toc64359962" w:history="1">
        <w:r w:rsidRPr="005156B6">
          <w:rPr>
            <w:rStyle w:val="Hyperlink"/>
          </w:rPr>
          <w:t>3.2.1</w:t>
        </w:r>
        <w:r w:rsidRPr="005156B6">
          <w:rPr>
            <w:rStyle w:val="Hyperlink"/>
            <w:lang w:val="en-US" w:eastAsia="zh-TW"/>
          </w:rPr>
          <w:t xml:space="preserve"> adpd400xDrv_slot_t</w:t>
        </w:r>
        <w:r>
          <w:rPr>
            <w:webHidden/>
          </w:rPr>
          <w:tab/>
        </w:r>
        <w:r>
          <w:rPr>
            <w:webHidden/>
          </w:rPr>
          <w:fldChar w:fldCharType="begin"/>
        </w:r>
        <w:r>
          <w:rPr>
            <w:webHidden/>
          </w:rPr>
          <w:instrText xml:space="preserve"> PAGEREF _Toc64359962 \h </w:instrText>
        </w:r>
        <w:r>
          <w:rPr>
            <w:webHidden/>
          </w:rPr>
        </w:r>
        <w:r>
          <w:rPr>
            <w:webHidden/>
          </w:rPr>
          <w:fldChar w:fldCharType="separate"/>
        </w:r>
        <w:r>
          <w:rPr>
            <w:webHidden/>
          </w:rPr>
          <w:t>21</w:t>
        </w:r>
        <w:r>
          <w:rPr>
            <w:webHidden/>
          </w:rPr>
          <w:fldChar w:fldCharType="end"/>
        </w:r>
      </w:hyperlink>
    </w:p>
    <w:p w14:paraId="46317831" w14:textId="4F58875F" w:rsidR="006B2C34" w:rsidRDefault="006B2C34">
      <w:pPr>
        <w:pStyle w:val="TOC2"/>
        <w:rPr>
          <w:rFonts w:asciiTheme="minorHAnsi" w:eastAsiaTheme="minorEastAsia" w:hAnsiTheme="minorHAnsi" w:cstheme="minorBidi"/>
          <w:szCs w:val="22"/>
          <w:lang w:val="en-US"/>
        </w:rPr>
      </w:pPr>
      <w:hyperlink w:anchor="_Toc64359963" w:history="1">
        <w:r w:rsidRPr="005156B6">
          <w:rPr>
            <w:rStyle w:val="Hyperlink"/>
            <w:lang w:val="en-US" w:eastAsia="zh-TW"/>
          </w:rPr>
          <w:t>3.3 Enums</w:t>
        </w:r>
        <w:r>
          <w:rPr>
            <w:webHidden/>
          </w:rPr>
          <w:tab/>
        </w:r>
        <w:r>
          <w:rPr>
            <w:webHidden/>
          </w:rPr>
          <w:fldChar w:fldCharType="begin"/>
        </w:r>
        <w:r>
          <w:rPr>
            <w:webHidden/>
          </w:rPr>
          <w:instrText xml:space="preserve"> PAGEREF _Toc64359963 \h </w:instrText>
        </w:r>
        <w:r>
          <w:rPr>
            <w:webHidden/>
          </w:rPr>
        </w:r>
        <w:r>
          <w:rPr>
            <w:webHidden/>
          </w:rPr>
          <w:fldChar w:fldCharType="separate"/>
        </w:r>
        <w:r>
          <w:rPr>
            <w:webHidden/>
          </w:rPr>
          <w:t>22</w:t>
        </w:r>
        <w:r>
          <w:rPr>
            <w:webHidden/>
          </w:rPr>
          <w:fldChar w:fldCharType="end"/>
        </w:r>
      </w:hyperlink>
    </w:p>
    <w:p w14:paraId="72DCD746" w14:textId="1DE3AAFC" w:rsidR="006B2C34" w:rsidRDefault="006B2C34">
      <w:pPr>
        <w:pStyle w:val="TOC3"/>
        <w:rPr>
          <w:rFonts w:asciiTheme="minorHAnsi" w:eastAsiaTheme="minorEastAsia" w:hAnsiTheme="minorHAnsi" w:cstheme="minorBidi"/>
          <w:szCs w:val="22"/>
          <w:lang w:val="en-US"/>
        </w:rPr>
      </w:pPr>
      <w:hyperlink w:anchor="_Toc64359964" w:history="1">
        <w:r w:rsidRPr="005156B6">
          <w:rPr>
            <w:rStyle w:val="Hyperlink"/>
            <w:lang w:val="en-US" w:eastAsia="zh-TW"/>
          </w:rPr>
          <w:t>3.3.1 ADPD400xDrv_Operation_Mode_t</w:t>
        </w:r>
        <w:r>
          <w:rPr>
            <w:webHidden/>
          </w:rPr>
          <w:tab/>
        </w:r>
        <w:r>
          <w:rPr>
            <w:webHidden/>
          </w:rPr>
          <w:fldChar w:fldCharType="begin"/>
        </w:r>
        <w:r>
          <w:rPr>
            <w:webHidden/>
          </w:rPr>
          <w:instrText xml:space="preserve"> PAGEREF _Toc64359964 \h </w:instrText>
        </w:r>
        <w:r>
          <w:rPr>
            <w:webHidden/>
          </w:rPr>
        </w:r>
        <w:r>
          <w:rPr>
            <w:webHidden/>
          </w:rPr>
          <w:fldChar w:fldCharType="separate"/>
        </w:r>
        <w:r>
          <w:rPr>
            <w:webHidden/>
          </w:rPr>
          <w:t>22</w:t>
        </w:r>
        <w:r>
          <w:rPr>
            <w:webHidden/>
          </w:rPr>
          <w:fldChar w:fldCharType="end"/>
        </w:r>
      </w:hyperlink>
    </w:p>
    <w:p w14:paraId="1D3B92B7" w14:textId="79E99CE8" w:rsidR="006B2C34" w:rsidRDefault="006B2C34">
      <w:pPr>
        <w:pStyle w:val="TOC3"/>
        <w:rPr>
          <w:rFonts w:asciiTheme="minorHAnsi" w:eastAsiaTheme="minorEastAsia" w:hAnsiTheme="minorHAnsi" w:cstheme="minorBidi"/>
          <w:szCs w:val="22"/>
          <w:lang w:val="en-US"/>
        </w:rPr>
      </w:pPr>
      <w:hyperlink w:anchor="_Toc64359965" w:history="1">
        <w:r w:rsidRPr="005156B6">
          <w:rPr>
            <w:rStyle w:val="Hyperlink"/>
          </w:rPr>
          <w:t>3.3.2</w:t>
        </w:r>
        <w:r w:rsidRPr="005156B6">
          <w:rPr>
            <w:rStyle w:val="Hyperlink"/>
            <w:lang w:val="en-US" w:eastAsia="zh-TW"/>
          </w:rPr>
          <w:t xml:space="preserve"> ADPD400XDrv_FIFO_SIZE_t</w:t>
        </w:r>
        <w:r>
          <w:rPr>
            <w:webHidden/>
          </w:rPr>
          <w:tab/>
        </w:r>
        <w:r>
          <w:rPr>
            <w:webHidden/>
          </w:rPr>
          <w:fldChar w:fldCharType="begin"/>
        </w:r>
        <w:r>
          <w:rPr>
            <w:webHidden/>
          </w:rPr>
          <w:instrText xml:space="preserve"> PAGEREF _Toc64359965 \h </w:instrText>
        </w:r>
        <w:r>
          <w:rPr>
            <w:webHidden/>
          </w:rPr>
        </w:r>
        <w:r>
          <w:rPr>
            <w:webHidden/>
          </w:rPr>
          <w:fldChar w:fldCharType="separate"/>
        </w:r>
        <w:r>
          <w:rPr>
            <w:webHidden/>
          </w:rPr>
          <w:t>22</w:t>
        </w:r>
        <w:r>
          <w:rPr>
            <w:webHidden/>
          </w:rPr>
          <w:fldChar w:fldCharType="end"/>
        </w:r>
      </w:hyperlink>
    </w:p>
    <w:p w14:paraId="11783ABE" w14:textId="1B4321BD" w:rsidR="006B2C34" w:rsidRDefault="006B2C34">
      <w:pPr>
        <w:pStyle w:val="TOC3"/>
        <w:rPr>
          <w:rFonts w:asciiTheme="minorHAnsi" w:eastAsiaTheme="minorEastAsia" w:hAnsiTheme="minorHAnsi" w:cstheme="minorBidi"/>
          <w:szCs w:val="22"/>
          <w:lang w:val="en-US"/>
        </w:rPr>
      </w:pPr>
      <w:hyperlink w:anchor="_Toc64359966" w:history="1">
        <w:r w:rsidRPr="005156B6">
          <w:rPr>
            <w:rStyle w:val="Hyperlink"/>
            <w:lang w:val="en-US" w:eastAsia="zh-TW"/>
          </w:rPr>
          <w:t>3.3.3 Adpd400xCommandStruct_t</w:t>
        </w:r>
        <w:r>
          <w:rPr>
            <w:webHidden/>
          </w:rPr>
          <w:tab/>
        </w:r>
        <w:r>
          <w:rPr>
            <w:webHidden/>
          </w:rPr>
          <w:fldChar w:fldCharType="begin"/>
        </w:r>
        <w:r>
          <w:rPr>
            <w:webHidden/>
          </w:rPr>
          <w:instrText xml:space="preserve"> PAGEREF _Toc64359966 \h </w:instrText>
        </w:r>
        <w:r>
          <w:rPr>
            <w:webHidden/>
          </w:rPr>
        </w:r>
        <w:r>
          <w:rPr>
            <w:webHidden/>
          </w:rPr>
          <w:fldChar w:fldCharType="separate"/>
        </w:r>
        <w:r>
          <w:rPr>
            <w:webHidden/>
          </w:rPr>
          <w:t>22</w:t>
        </w:r>
        <w:r>
          <w:rPr>
            <w:webHidden/>
          </w:rPr>
          <w:fldChar w:fldCharType="end"/>
        </w:r>
      </w:hyperlink>
    </w:p>
    <w:p w14:paraId="4C7250B5" w14:textId="16D87746" w:rsidR="006B2C34" w:rsidRDefault="006B2C34">
      <w:pPr>
        <w:pStyle w:val="TOC3"/>
        <w:rPr>
          <w:rFonts w:asciiTheme="minorHAnsi" w:eastAsiaTheme="minorEastAsia" w:hAnsiTheme="minorHAnsi" w:cstheme="minorBidi"/>
          <w:szCs w:val="22"/>
          <w:lang w:val="en-US"/>
        </w:rPr>
      </w:pPr>
      <w:hyperlink w:anchor="_Toc64359967" w:history="1">
        <w:r w:rsidRPr="005156B6">
          <w:rPr>
            <w:rStyle w:val="Hyperlink"/>
          </w:rPr>
          <w:t>3.3.4 ADPDDrvCl_SignalDark_t</w:t>
        </w:r>
        <w:r>
          <w:rPr>
            <w:webHidden/>
          </w:rPr>
          <w:tab/>
        </w:r>
        <w:r>
          <w:rPr>
            <w:webHidden/>
          </w:rPr>
          <w:fldChar w:fldCharType="begin"/>
        </w:r>
        <w:r>
          <w:rPr>
            <w:webHidden/>
          </w:rPr>
          <w:instrText xml:space="preserve"> PAGEREF _Toc64359967 \h </w:instrText>
        </w:r>
        <w:r>
          <w:rPr>
            <w:webHidden/>
          </w:rPr>
        </w:r>
        <w:r>
          <w:rPr>
            <w:webHidden/>
          </w:rPr>
          <w:fldChar w:fldCharType="separate"/>
        </w:r>
        <w:r>
          <w:rPr>
            <w:webHidden/>
          </w:rPr>
          <w:t>23</w:t>
        </w:r>
        <w:r>
          <w:rPr>
            <w:webHidden/>
          </w:rPr>
          <w:fldChar w:fldCharType="end"/>
        </w:r>
      </w:hyperlink>
    </w:p>
    <w:p w14:paraId="588F06BF" w14:textId="44D04302" w:rsidR="006B2C34" w:rsidRDefault="006B2C34">
      <w:pPr>
        <w:pStyle w:val="TOC3"/>
        <w:rPr>
          <w:rFonts w:asciiTheme="minorHAnsi" w:eastAsiaTheme="minorEastAsia" w:hAnsiTheme="minorHAnsi" w:cstheme="minorBidi"/>
          <w:szCs w:val="22"/>
          <w:lang w:val="en-US"/>
        </w:rPr>
      </w:pPr>
      <w:hyperlink w:anchor="_Toc64359968" w:history="1">
        <w:r w:rsidRPr="005156B6">
          <w:rPr>
            <w:rStyle w:val="Hyperlink"/>
          </w:rPr>
          <w:t>3.3.5</w:t>
        </w:r>
        <w:r w:rsidRPr="005156B6">
          <w:rPr>
            <w:rStyle w:val="Hyperlink"/>
            <w:lang w:val="en-US" w:eastAsia="zh-TW"/>
          </w:rPr>
          <w:t xml:space="preserve"> ADPD400xDrv_SlotNum_t</w:t>
        </w:r>
        <w:r>
          <w:rPr>
            <w:webHidden/>
          </w:rPr>
          <w:tab/>
        </w:r>
        <w:r>
          <w:rPr>
            <w:webHidden/>
          </w:rPr>
          <w:fldChar w:fldCharType="begin"/>
        </w:r>
        <w:r>
          <w:rPr>
            <w:webHidden/>
          </w:rPr>
          <w:instrText xml:space="preserve"> PAGEREF _Toc64359968 \h </w:instrText>
        </w:r>
        <w:r>
          <w:rPr>
            <w:webHidden/>
          </w:rPr>
        </w:r>
        <w:r>
          <w:rPr>
            <w:webHidden/>
          </w:rPr>
          <w:fldChar w:fldCharType="separate"/>
        </w:r>
        <w:r>
          <w:rPr>
            <w:webHidden/>
          </w:rPr>
          <w:t>23</w:t>
        </w:r>
        <w:r>
          <w:rPr>
            <w:webHidden/>
          </w:rPr>
          <w:fldChar w:fldCharType="end"/>
        </w:r>
      </w:hyperlink>
    </w:p>
    <w:p w14:paraId="0202A2CF" w14:textId="0C4E9780" w:rsidR="006B2C34" w:rsidRDefault="006B2C34">
      <w:pPr>
        <w:pStyle w:val="TOC3"/>
        <w:rPr>
          <w:rFonts w:asciiTheme="minorHAnsi" w:eastAsiaTheme="minorEastAsia" w:hAnsiTheme="minorHAnsi" w:cstheme="minorBidi"/>
          <w:szCs w:val="22"/>
          <w:lang w:val="en-US"/>
        </w:rPr>
      </w:pPr>
      <w:hyperlink w:anchor="_Toc64359969" w:history="1">
        <w:r w:rsidRPr="005156B6">
          <w:rPr>
            <w:rStyle w:val="Hyperlink"/>
            <w:lang w:val="en-US" w:eastAsia="zh-TW"/>
          </w:rPr>
          <w:t>3.3.6 ADPD400xDrv_LedId_t</w:t>
        </w:r>
        <w:r>
          <w:rPr>
            <w:webHidden/>
          </w:rPr>
          <w:tab/>
        </w:r>
        <w:r>
          <w:rPr>
            <w:webHidden/>
          </w:rPr>
          <w:fldChar w:fldCharType="begin"/>
        </w:r>
        <w:r>
          <w:rPr>
            <w:webHidden/>
          </w:rPr>
          <w:instrText xml:space="preserve"> PAGEREF _Toc64359969 \h </w:instrText>
        </w:r>
        <w:r>
          <w:rPr>
            <w:webHidden/>
          </w:rPr>
        </w:r>
        <w:r>
          <w:rPr>
            <w:webHidden/>
          </w:rPr>
          <w:fldChar w:fldCharType="separate"/>
        </w:r>
        <w:r>
          <w:rPr>
            <w:webHidden/>
          </w:rPr>
          <w:t>23</w:t>
        </w:r>
        <w:r>
          <w:rPr>
            <w:webHidden/>
          </w:rPr>
          <w:fldChar w:fldCharType="end"/>
        </w:r>
      </w:hyperlink>
    </w:p>
    <w:p w14:paraId="3A2C9560" w14:textId="77FB820C" w:rsidR="006B2C34" w:rsidRDefault="006B2C34">
      <w:pPr>
        <w:pStyle w:val="TOC3"/>
        <w:rPr>
          <w:rFonts w:asciiTheme="minorHAnsi" w:eastAsiaTheme="minorEastAsia" w:hAnsiTheme="minorHAnsi" w:cstheme="minorBidi"/>
          <w:szCs w:val="22"/>
          <w:lang w:val="en-US"/>
        </w:rPr>
      </w:pPr>
      <w:hyperlink w:anchor="_Toc64359970" w:history="1">
        <w:r w:rsidRPr="005156B6">
          <w:rPr>
            <w:rStyle w:val="Hyperlink"/>
            <w:lang w:val="en-US" w:eastAsia="zh-TW"/>
          </w:rPr>
          <w:t>3.3.7 Adpd400xComMode_t</w:t>
        </w:r>
        <w:r>
          <w:rPr>
            <w:webHidden/>
          </w:rPr>
          <w:tab/>
        </w:r>
        <w:r>
          <w:rPr>
            <w:webHidden/>
          </w:rPr>
          <w:fldChar w:fldCharType="begin"/>
        </w:r>
        <w:r>
          <w:rPr>
            <w:webHidden/>
          </w:rPr>
          <w:instrText xml:space="preserve"> PAGEREF _Toc64359970 \h </w:instrText>
        </w:r>
        <w:r>
          <w:rPr>
            <w:webHidden/>
          </w:rPr>
        </w:r>
        <w:r>
          <w:rPr>
            <w:webHidden/>
          </w:rPr>
          <w:fldChar w:fldCharType="separate"/>
        </w:r>
        <w:r>
          <w:rPr>
            <w:webHidden/>
          </w:rPr>
          <w:t>24</w:t>
        </w:r>
        <w:r>
          <w:rPr>
            <w:webHidden/>
          </w:rPr>
          <w:fldChar w:fldCharType="end"/>
        </w:r>
      </w:hyperlink>
    </w:p>
    <w:p w14:paraId="6819510E" w14:textId="5B6B43DD" w:rsidR="00AB231D" w:rsidRDefault="00F27F65" w:rsidP="009862A0">
      <w:pPr>
        <w:pStyle w:val="Heading-TOCLists"/>
      </w:pPr>
      <w:r>
        <w:rPr>
          <w:noProof/>
          <w:sz w:val="22"/>
          <w:szCs w:val="22"/>
        </w:rPr>
        <w:fldChar w:fldCharType="end"/>
      </w:r>
      <w:r w:rsidR="00252A92">
        <w:t>List of Figures</w:t>
      </w:r>
    </w:p>
    <w:p w14:paraId="7AAFE724" w14:textId="77777777" w:rsidR="00D76B2E" w:rsidRDefault="00F27F65" w:rsidP="009862A0">
      <w:pPr>
        <w:pStyle w:val="Heading-TOCLists"/>
        <w:rPr>
          <w:b w:val="0"/>
          <w:bCs w:val="0"/>
          <w:sz w:val="22"/>
          <w:szCs w:val="20"/>
        </w:rPr>
      </w:pPr>
      <w:r>
        <w:rPr>
          <w:b w:val="0"/>
          <w:bCs w:val="0"/>
        </w:rPr>
        <w:fldChar w:fldCharType="begin"/>
      </w:r>
      <w:r w:rsidR="00C7498E">
        <w:instrText xml:space="preserve"> TOC \h \z \c "Figure" </w:instrText>
      </w:r>
      <w:r>
        <w:rPr>
          <w:b w:val="0"/>
          <w:bCs w:val="0"/>
        </w:rPr>
        <w:fldChar w:fldCharType="separate"/>
      </w:r>
      <w:r w:rsidR="00D76B2E">
        <w:rPr>
          <w:noProof/>
          <w:lang w:val="en-US"/>
        </w:rPr>
        <w:t>No table of figures entries found.</w:t>
      </w:r>
      <w:r>
        <w:rPr>
          <w:b w:val="0"/>
          <w:bCs w:val="0"/>
          <w:sz w:val="22"/>
          <w:szCs w:val="20"/>
        </w:rPr>
        <w:fldChar w:fldCharType="end"/>
      </w:r>
    </w:p>
    <w:p w14:paraId="124C88F2" w14:textId="31613EB8" w:rsidR="00252A92" w:rsidRDefault="00252A92" w:rsidP="009862A0">
      <w:pPr>
        <w:pStyle w:val="Heading-TOCLists"/>
      </w:pPr>
      <w:r>
        <w:t>List of Tables</w:t>
      </w:r>
    </w:p>
    <w:bookmarkStart w:id="0" w:name="_Toc328371548"/>
    <w:bookmarkStart w:id="1" w:name="_Toc328371687"/>
    <w:bookmarkStart w:id="2" w:name="_Toc328380927"/>
    <w:bookmarkStart w:id="3" w:name="_Toc328384364"/>
    <w:bookmarkStart w:id="4" w:name="_Toc469216035"/>
    <w:p w14:paraId="4DF0931E" w14:textId="1AA2336C" w:rsidR="00686BA4" w:rsidRPr="000B4ECF" w:rsidRDefault="00F27F65" w:rsidP="009A2F0C">
      <w:pPr>
        <w:pStyle w:val="Heading-TOCLists"/>
      </w:pPr>
      <w:r>
        <w:rPr>
          <w:b w:val="0"/>
          <w:bCs w:val="0"/>
        </w:rPr>
        <w:fldChar w:fldCharType="begin"/>
      </w:r>
      <w:r w:rsidR="00F25415">
        <w:instrText xml:space="preserve"> TOC \h \z \c "Table" </w:instrText>
      </w:r>
      <w:r>
        <w:rPr>
          <w:b w:val="0"/>
          <w:bCs w:val="0"/>
        </w:rPr>
        <w:fldChar w:fldCharType="separate"/>
      </w:r>
      <w:r w:rsidR="00D76B2E">
        <w:rPr>
          <w:noProof/>
          <w:lang w:val="en-US"/>
        </w:rPr>
        <w:t>No table of figures entries found.</w:t>
      </w:r>
      <w:r>
        <w:rPr>
          <w:b w:val="0"/>
          <w:bCs w:val="0"/>
          <w:sz w:val="22"/>
          <w:szCs w:val="20"/>
        </w:rPr>
        <w:fldChar w:fldCharType="end"/>
      </w:r>
      <w:r w:rsidR="00B37277">
        <w:br w:type="page"/>
      </w:r>
      <w:r w:rsidR="00686BA4" w:rsidRPr="009A2F0C">
        <w:rPr>
          <w:rFonts w:ascii="Arial" w:hAnsi="Arial"/>
        </w:rPr>
        <w:lastRenderedPageBreak/>
        <w:t>Copyright, Disclaimer &amp; Trademark Statements</w:t>
      </w:r>
    </w:p>
    <w:p w14:paraId="2148D28C" w14:textId="77777777" w:rsidR="000B4ECF" w:rsidRPr="00F2145E" w:rsidRDefault="000B4ECF" w:rsidP="00F2145E">
      <w:pPr>
        <w:pStyle w:val="Heading-miscsmall"/>
      </w:pPr>
      <w:r w:rsidRPr="00F2145E">
        <w:t>Copyright Information</w:t>
      </w:r>
    </w:p>
    <w:p w14:paraId="01C206E0" w14:textId="5ABB568E" w:rsidR="00AB1EE5" w:rsidRPr="00AB1EE5" w:rsidRDefault="00AB1EE5" w:rsidP="00687AFC">
      <w:pPr>
        <w:pStyle w:val="BodyText"/>
      </w:pPr>
      <w:r w:rsidRPr="00AB1EE5">
        <w:t>Copyright (c) 20</w:t>
      </w:r>
      <w:r w:rsidR="00D23CBA">
        <w:t>2</w:t>
      </w:r>
      <w:r w:rsidR="005A7882">
        <w:t>1</w:t>
      </w:r>
      <w:r w:rsidRPr="00AB1EE5">
        <w:t xml:space="preserve"> Analog Devices, Inc.  All Rights Reserved.  This documentation is proprietary and confidential to Analog Devices, Inc. and its licensors.  This document may not be reproduced in any form without prior, express consent from Analog Devices, Inc.</w:t>
      </w:r>
    </w:p>
    <w:p w14:paraId="0B8E73D4" w14:textId="77777777" w:rsidR="000B4ECF" w:rsidRPr="00F2145E" w:rsidRDefault="000B4ECF" w:rsidP="00F2145E">
      <w:pPr>
        <w:pStyle w:val="Heading-miscsmall"/>
      </w:pPr>
      <w:r w:rsidRPr="00F2145E">
        <w:t>Disclaimer</w:t>
      </w:r>
    </w:p>
    <w:p w14:paraId="72FE452F" w14:textId="77777777" w:rsidR="00AB1EE5" w:rsidRPr="00AB1EE5" w:rsidRDefault="00AB1EE5" w:rsidP="00AB1EE5">
      <w:pPr>
        <w:pStyle w:val="BodyText"/>
      </w:pPr>
      <w:r w:rsidRPr="00AB1EE5">
        <w:t>Analog Devices, Inc. (“Analog Devices”) reserves the right to change this product without prior notice.  Information furnished by Analog Devices is believed to be accurate and reliable.  However, no responsibility is assumed by Analog Devices for its use; nor for any infringement of patents or other rights of third parties which may result from its use.  No license is granted by implication or otherwise under the patent or other rights of Analog Devices</w:t>
      </w:r>
    </w:p>
    <w:p w14:paraId="1FB1239D" w14:textId="77777777" w:rsidR="000B4ECF" w:rsidRPr="00F2145E" w:rsidRDefault="000B4ECF" w:rsidP="00F2145E">
      <w:pPr>
        <w:pStyle w:val="Heading-miscsmall"/>
      </w:pPr>
      <w:r w:rsidRPr="00F2145E">
        <w:t>Trademark and Service Mark Notice</w:t>
      </w:r>
    </w:p>
    <w:p w14:paraId="69AFF8DA" w14:textId="77777777" w:rsidR="00AB1EE5" w:rsidRPr="00AB1EE5" w:rsidRDefault="00AB1EE5" w:rsidP="00252B87">
      <w:pPr>
        <w:pStyle w:val="BodyText"/>
      </w:pPr>
      <w:r w:rsidRPr="00AB1EE5">
        <w:t xml:space="preserve">Analog Devices, the Analog Devices logo, Blackfin, SHARC, </w:t>
      </w:r>
      <w:proofErr w:type="spellStart"/>
      <w:r w:rsidRPr="00AB1EE5">
        <w:t>TigerSHARC</w:t>
      </w:r>
      <w:proofErr w:type="spellEnd"/>
      <w:r w:rsidRPr="00AB1EE5">
        <w:t xml:space="preserve">, </w:t>
      </w:r>
      <w:proofErr w:type="spellStart"/>
      <w:r w:rsidRPr="00AB1EE5">
        <w:t>CrossCore</w:t>
      </w:r>
      <w:proofErr w:type="spellEnd"/>
      <w:r w:rsidRPr="00AB1EE5">
        <w:t xml:space="preserve">, </w:t>
      </w:r>
      <w:proofErr w:type="spellStart"/>
      <w:r w:rsidRPr="00AB1EE5">
        <w:t>VisualDSP</w:t>
      </w:r>
      <w:proofErr w:type="spellEnd"/>
      <w:r w:rsidRPr="00AB1EE5">
        <w:t xml:space="preserve">, </w:t>
      </w:r>
      <w:proofErr w:type="spellStart"/>
      <w:r w:rsidRPr="00AB1EE5">
        <w:t>VisualDSP</w:t>
      </w:r>
      <w:proofErr w:type="spellEnd"/>
      <w:r w:rsidRPr="00AB1EE5">
        <w:t xml:space="preserve">++, EZ-KIT Lite, EZ-Extender, </w:t>
      </w:r>
      <w:proofErr w:type="spellStart"/>
      <w:r w:rsidRPr="00AB1EE5">
        <w:t>SigmaStudio</w:t>
      </w:r>
      <w:proofErr w:type="spellEnd"/>
      <w:r w:rsidRPr="00AB1EE5">
        <w:t xml:space="preserve"> and Collaborative are the exclusive trademarks and/or registered trademarks of Analog Devices, Inc (“Analog Devices”).</w:t>
      </w:r>
    </w:p>
    <w:p w14:paraId="1EEAB397" w14:textId="77777777" w:rsidR="00AB1EE5" w:rsidRPr="00AB1EE5" w:rsidRDefault="00AB1EE5" w:rsidP="00AB1EE5">
      <w:pPr>
        <w:pStyle w:val="BodyText"/>
      </w:pPr>
      <w:r w:rsidRPr="00AB1EE5">
        <w:t>All other brand and product names are trademarks or service marks of their respective owners.</w:t>
      </w:r>
    </w:p>
    <w:p w14:paraId="2CF86D04" w14:textId="77777777" w:rsidR="00AB1EE5" w:rsidRPr="00AB1EE5" w:rsidRDefault="00AB1EE5" w:rsidP="00AB1EE5">
      <w:pPr>
        <w:pStyle w:val="BodyText"/>
      </w:pPr>
      <w:r w:rsidRPr="00AB1EE5">
        <w:t>Analog Devices’ Trademarks and Service Marks may not be used without the express written consent of Analog Devices, such consent only to be provided in a separate written agreement signed by Analog Devices.  Subject to the foregoing, such Trademarks and Service Marks must be used according to Analog Devices’ Trademark Usage guidelines. Any licensee wishing to use Analog Devices’ Trademarks and Service Marks must obtain and follow these guidelines f</w:t>
      </w:r>
      <w:r>
        <w:t>or the specific marks at issue.</w:t>
      </w:r>
    </w:p>
    <w:bookmarkEnd w:id="0"/>
    <w:bookmarkEnd w:id="1"/>
    <w:bookmarkEnd w:id="2"/>
    <w:bookmarkEnd w:id="3"/>
    <w:bookmarkEnd w:id="4"/>
    <w:p w14:paraId="517AFF07" w14:textId="77777777" w:rsidR="003A37B4" w:rsidRPr="00E07BF3" w:rsidRDefault="003A37B4" w:rsidP="002F6F86">
      <w:pPr>
        <w:pStyle w:val="BodyText"/>
      </w:pPr>
    </w:p>
    <w:p w14:paraId="7696A1CE" w14:textId="77777777" w:rsidR="00D85227" w:rsidRDefault="00D85227" w:rsidP="00686BA4">
      <w:pPr>
        <w:pStyle w:val="Heading1"/>
      </w:pPr>
      <w:bookmarkStart w:id="5" w:name="_Introduction"/>
      <w:bookmarkStart w:id="6" w:name="_Toc142122125"/>
      <w:bookmarkStart w:id="7" w:name="_Ref200875314"/>
      <w:bookmarkStart w:id="8" w:name="_Ref227440719"/>
      <w:bookmarkStart w:id="9" w:name="_Toc64359922"/>
      <w:bookmarkEnd w:id="5"/>
      <w:r>
        <w:lastRenderedPageBreak/>
        <w:t>Introduction</w:t>
      </w:r>
      <w:bookmarkEnd w:id="6"/>
      <w:bookmarkEnd w:id="7"/>
      <w:bookmarkEnd w:id="8"/>
      <w:bookmarkEnd w:id="9"/>
    </w:p>
    <w:p w14:paraId="0BCA5C1E" w14:textId="0A09E58D" w:rsidR="00D85227" w:rsidRDefault="00EF154D" w:rsidP="009250DB">
      <w:pPr>
        <w:autoSpaceDE w:val="0"/>
        <w:autoSpaceDN w:val="0"/>
        <w:adjustRightInd w:val="0"/>
        <w:jc w:val="left"/>
      </w:pPr>
      <w:r w:rsidRPr="00EF154D">
        <w:rPr>
          <w:rFonts w:ascii="AGaramond" w:hAnsi="AGaramond"/>
          <w:sz w:val="24"/>
          <w:szCs w:val="22"/>
        </w:rPr>
        <w:t xml:space="preserve">This </w:t>
      </w:r>
      <w:r w:rsidR="000F73F2">
        <w:rPr>
          <w:rFonts w:ascii="AGaramond" w:hAnsi="AGaramond"/>
          <w:sz w:val="24"/>
          <w:szCs w:val="22"/>
        </w:rPr>
        <w:t xml:space="preserve">is a living </w:t>
      </w:r>
      <w:r w:rsidRPr="00EF154D">
        <w:rPr>
          <w:rFonts w:ascii="AGaramond" w:hAnsi="AGaramond"/>
          <w:sz w:val="24"/>
          <w:szCs w:val="22"/>
        </w:rPr>
        <w:t>document describ</w:t>
      </w:r>
      <w:r w:rsidR="000F73F2">
        <w:rPr>
          <w:rFonts w:ascii="AGaramond" w:hAnsi="AGaramond"/>
          <w:sz w:val="24"/>
          <w:szCs w:val="22"/>
        </w:rPr>
        <w:t>ing the various device drivers used on ADI VSM Study Watch.</w:t>
      </w:r>
    </w:p>
    <w:p w14:paraId="6D3C9D2C" w14:textId="77777777" w:rsidR="00D85227" w:rsidRDefault="00D85227" w:rsidP="00AE0329">
      <w:pPr>
        <w:pStyle w:val="Heading2"/>
      </w:pPr>
      <w:bookmarkStart w:id="10" w:name="_Toc64359923"/>
      <w:r w:rsidRPr="00AE0329">
        <w:t>Scope</w:t>
      </w:r>
      <w:bookmarkEnd w:id="10"/>
    </w:p>
    <w:p w14:paraId="4A8A22D2" w14:textId="60B295F5" w:rsidR="001B1C81" w:rsidRPr="001B1C81" w:rsidRDefault="001B1C81" w:rsidP="001B1C81">
      <w:pPr>
        <w:autoSpaceDE w:val="0"/>
        <w:autoSpaceDN w:val="0"/>
        <w:adjustRightInd w:val="0"/>
        <w:jc w:val="left"/>
        <w:rPr>
          <w:rFonts w:ascii="AGaramond" w:hAnsi="AGaramond"/>
          <w:sz w:val="24"/>
          <w:szCs w:val="22"/>
        </w:rPr>
      </w:pPr>
      <w:r w:rsidRPr="001B1C81">
        <w:rPr>
          <w:rFonts w:ascii="AGaramond" w:hAnsi="AGaramond"/>
          <w:sz w:val="24"/>
          <w:szCs w:val="22"/>
        </w:rPr>
        <w:t xml:space="preserve">The API of the </w:t>
      </w:r>
      <w:r w:rsidR="001F393F">
        <w:rPr>
          <w:rFonts w:ascii="AGaramond" w:hAnsi="AGaramond"/>
          <w:sz w:val="24"/>
          <w:szCs w:val="22"/>
        </w:rPr>
        <w:t>drivers</w:t>
      </w:r>
      <w:r w:rsidRPr="001B1C81">
        <w:rPr>
          <w:rFonts w:ascii="AGaramond" w:hAnsi="AGaramond"/>
          <w:sz w:val="24"/>
          <w:szCs w:val="22"/>
        </w:rPr>
        <w:t>, to enable software developers to use in a C application, and for system integrators to</w:t>
      </w:r>
      <w:r>
        <w:rPr>
          <w:rFonts w:ascii="AGaramond" w:hAnsi="AGaramond"/>
          <w:sz w:val="24"/>
          <w:szCs w:val="22"/>
        </w:rPr>
        <w:t xml:space="preserve"> </w:t>
      </w:r>
      <w:r w:rsidRPr="001B1C81">
        <w:rPr>
          <w:rFonts w:ascii="AGaramond" w:hAnsi="AGaramond"/>
          <w:sz w:val="24"/>
          <w:szCs w:val="22"/>
        </w:rPr>
        <w:t>build it into a complete system. Developers are assumed to be familiar with the A</w:t>
      </w:r>
      <w:r w:rsidR="001F393F">
        <w:rPr>
          <w:rFonts w:ascii="AGaramond" w:hAnsi="AGaramond"/>
          <w:sz w:val="24"/>
          <w:szCs w:val="22"/>
        </w:rPr>
        <w:t>DI</w:t>
      </w:r>
      <w:r>
        <w:rPr>
          <w:rFonts w:ascii="AGaramond" w:hAnsi="AGaramond"/>
          <w:sz w:val="24"/>
          <w:szCs w:val="22"/>
        </w:rPr>
        <w:t xml:space="preserve"> </w:t>
      </w:r>
      <w:r w:rsidR="001F393F">
        <w:rPr>
          <w:rFonts w:ascii="AGaramond" w:hAnsi="AGaramond"/>
          <w:sz w:val="24"/>
          <w:szCs w:val="22"/>
        </w:rPr>
        <w:t>sensors/acc</w:t>
      </w:r>
      <w:r w:rsidR="00602E37">
        <w:rPr>
          <w:rFonts w:ascii="AGaramond" w:hAnsi="AGaramond"/>
          <w:sz w:val="24"/>
          <w:szCs w:val="22"/>
        </w:rPr>
        <w:t>e</w:t>
      </w:r>
      <w:r w:rsidR="001F393F">
        <w:rPr>
          <w:rFonts w:ascii="AGaramond" w:hAnsi="AGaramond"/>
          <w:sz w:val="24"/>
          <w:szCs w:val="22"/>
        </w:rPr>
        <w:t>lerometer</w:t>
      </w:r>
      <w:r w:rsidRPr="001B1C81">
        <w:rPr>
          <w:rFonts w:ascii="AGaramond" w:hAnsi="AGaramond"/>
          <w:sz w:val="24"/>
          <w:szCs w:val="22"/>
        </w:rPr>
        <w:t>.</w:t>
      </w:r>
    </w:p>
    <w:p w14:paraId="00932827" w14:textId="77777777" w:rsidR="00D85227" w:rsidRDefault="00D85227" w:rsidP="009A181A">
      <w:pPr>
        <w:pStyle w:val="Heading2"/>
      </w:pPr>
      <w:bookmarkStart w:id="11" w:name="_Toc64359924"/>
      <w:r>
        <w:t>Organization of this Guide</w:t>
      </w:r>
      <w:bookmarkEnd w:id="11"/>
    </w:p>
    <w:p w14:paraId="28780FF9" w14:textId="5A919F03" w:rsidR="00D85227" w:rsidRDefault="00D85227" w:rsidP="00545EE1">
      <w:pPr>
        <w:pStyle w:val="BodyText"/>
        <w:tabs>
          <w:tab w:val="num" w:pos="567"/>
        </w:tabs>
        <w:ind w:left="567" w:hanging="207"/>
      </w:pPr>
      <w:r>
        <w:t xml:space="preserve">Section </w:t>
      </w:r>
      <w:hyperlink w:anchor="_Introduction" w:history="1">
        <w:r w:rsidR="00545EE1" w:rsidRPr="00545EE1">
          <w:rPr>
            <w:rStyle w:val="Hyperlink"/>
          </w:rPr>
          <w:t>1:</w:t>
        </w:r>
      </w:hyperlink>
      <w:r w:rsidR="00F27BD7">
        <w:rPr>
          <w:rStyle w:val="Hyperlink"/>
        </w:rPr>
        <w:t xml:space="preserve"> </w:t>
      </w:r>
      <w:r>
        <w:t>this section contains the introduction</w:t>
      </w:r>
    </w:p>
    <w:p w14:paraId="210998F4" w14:textId="1E85AD1F" w:rsidR="00D85227" w:rsidRDefault="00D85227" w:rsidP="00545EE1">
      <w:pPr>
        <w:pStyle w:val="BodyText"/>
        <w:tabs>
          <w:tab w:val="num" w:pos="567"/>
        </w:tabs>
        <w:ind w:left="567" w:hanging="207"/>
      </w:pPr>
      <w:r>
        <w:t xml:space="preserve">Section </w:t>
      </w:r>
      <w:hyperlink w:anchor="_Specifications_1" w:history="1">
        <w:r w:rsidR="00545EE1" w:rsidRPr="00545EE1">
          <w:rPr>
            <w:rStyle w:val="Hyperlink"/>
          </w:rPr>
          <w:t>2:</w:t>
        </w:r>
      </w:hyperlink>
      <w:r>
        <w:t xml:space="preserve"> lis</w:t>
      </w:r>
      <w:r w:rsidR="00F06DF1">
        <w:t xml:space="preserve">ts </w:t>
      </w:r>
      <w:r>
        <w:t xml:space="preserve">specifications of the </w:t>
      </w:r>
      <w:r w:rsidR="00F06DF1">
        <w:t>devices</w:t>
      </w:r>
    </w:p>
    <w:p w14:paraId="083D914A" w14:textId="620348F1" w:rsidR="00D85227" w:rsidRDefault="00D85227" w:rsidP="005E319B">
      <w:pPr>
        <w:pStyle w:val="BodyText"/>
        <w:tabs>
          <w:tab w:val="num" w:pos="567"/>
        </w:tabs>
        <w:ind w:left="567" w:hanging="207"/>
      </w:pPr>
      <w:r>
        <w:t xml:space="preserve">Section </w:t>
      </w:r>
      <w:hyperlink w:anchor="_ADPD4100_API_Guide" w:history="1">
        <w:r w:rsidR="005E319B" w:rsidRPr="005E319B">
          <w:rPr>
            <w:rStyle w:val="Hyperlink"/>
          </w:rPr>
          <w:t>3:</w:t>
        </w:r>
      </w:hyperlink>
      <w:r>
        <w:t xml:space="preserve"> </w:t>
      </w:r>
      <w:r w:rsidR="00F06DF1">
        <w:t xml:space="preserve">ADPD4100 </w:t>
      </w:r>
      <w:r w:rsidR="000D5CB5">
        <w:t xml:space="preserve">driver </w:t>
      </w:r>
      <w:r w:rsidR="00F06DF1">
        <w:t xml:space="preserve">API </w:t>
      </w:r>
      <w:r>
        <w:t>guide</w:t>
      </w:r>
    </w:p>
    <w:p w14:paraId="3CFB6809" w14:textId="006CFCD8" w:rsidR="00D85227" w:rsidRPr="002803FF" w:rsidRDefault="00D85227" w:rsidP="005E319B">
      <w:pPr>
        <w:pStyle w:val="BodyText"/>
        <w:tabs>
          <w:tab w:val="num" w:pos="567"/>
        </w:tabs>
        <w:ind w:left="567" w:hanging="207"/>
      </w:pPr>
      <w:r w:rsidRPr="002803FF">
        <w:t xml:space="preserve">Section </w:t>
      </w:r>
      <w:hyperlink w:anchor="chk1" w:history="1">
        <w:r w:rsidR="005E319B" w:rsidRPr="002803FF">
          <w:rPr>
            <w:rStyle w:val="Hyperlink"/>
          </w:rPr>
          <w:t>4:</w:t>
        </w:r>
      </w:hyperlink>
      <w:r w:rsidR="00595658">
        <w:rPr>
          <w:rStyle w:val="Hyperlink"/>
        </w:rPr>
        <w:t xml:space="preserve"> </w:t>
      </w:r>
      <w:r w:rsidR="005A2EBF">
        <w:t xml:space="preserve">ADXL362 </w:t>
      </w:r>
      <w:r w:rsidR="000D5CB5">
        <w:t xml:space="preserve">driver </w:t>
      </w:r>
      <w:r w:rsidR="005A2EBF">
        <w:t>API guide</w:t>
      </w:r>
      <w:r w:rsidR="00EB5BC9">
        <w:tab/>
      </w:r>
    </w:p>
    <w:p w14:paraId="13D3008B" w14:textId="71B8C49C" w:rsidR="00867B96" w:rsidRPr="002803FF" w:rsidRDefault="00867B96" w:rsidP="00867B96">
      <w:pPr>
        <w:pStyle w:val="BodyText"/>
        <w:tabs>
          <w:tab w:val="num" w:pos="567"/>
        </w:tabs>
        <w:ind w:left="567" w:hanging="207"/>
      </w:pPr>
    </w:p>
    <w:p w14:paraId="4D8784E7" w14:textId="77777777" w:rsidR="00D85227" w:rsidRDefault="00D85227" w:rsidP="00151B53">
      <w:pPr>
        <w:pStyle w:val="Heading2"/>
      </w:pPr>
      <w:bookmarkStart w:id="12" w:name="_Toc142122127"/>
      <w:bookmarkStart w:id="13" w:name="_Toc142122130"/>
      <w:bookmarkStart w:id="14" w:name="_Toc142122137"/>
      <w:bookmarkStart w:id="15" w:name="_Ref142123669"/>
      <w:bookmarkStart w:id="16" w:name="_Ref142123682"/>
      <w:bookmarkStart w:id="17" w:name="_Ref142123713"/>
      <w:bookmarkStart w:id="18" w:name="_Ref142123808"/>
      <w:bookmarkStart w:id="19" w:name="_Ref142123816"/>
      <w:bookmarkStart w:id="20" w:name="_Ref142123819"/>
      <w:bookmarkStart w:id="21" w:name="_Toc64359925"/>
      <w:r>
        <w:t>Acronyms</w:t>
      </w:r>
      <w:bookmarkEnd w:id="12"/>
      <w:bookmarkEnd w:id="21"/>
    </w:p>
    <w:tbl>
      <w:tblPr>
        <w:tblW w:w="9639" w:type="dxa"/>
        <w:tblInd w:w="108" w:type="dxa"/>
        <w:tblLook w:val="00A0" w:firstRow="1" w:lastRow="0" w:firstColumn="1" w:lastColumn="0" w:noHBand="0" w:noVBand="0"/>
      </w:tblPr>
      <w:tblGrid>
        <w:gridCol w:w="851"/>
        <w:gridCol w:w="8788"/>
      </w:tblGrid>
      <w:tr w:rsidR="00D85227" w:rsidRPr="00CB1857" w14:paraId="042D97BB" w14:textId="77777777" w:rsidTr="008B0189">
        <w:tc>
          <w:tcPr>
            <w:tcW w:w="851" w:type="dxa"/>
            <w:tcBorders>
              <w:top w:val="single" w:sz="4" w:space="0" w:color="auto"/>
              <w:left w:val="single" w:sz="4" w:space="0" w:color="auto"/>
              <w:bottom w:val="single" w:sz="4" w:space="0" w:color="auto"/>
              <w:right w:val="single" w:sz="4" w:space="0" w:color="auto"/>
            </w:tcBorders>
          </w:tcPr>
          <w:p w14:paraId="63026AB5" w14:textId="77777777" w:rsidR="00D85227" w:rsidRPr="00C867FE" w:rsidRDefault="00D85227" w:rsidP="009D3F4F">
            <w:pPr>
              <w:pStyle w:val="Tablecontents-leftaligned"/>
              <w:rPr>
                <w:rFonts w:ascii="AGaramond" w:hAnsi="AGaramond"/>
                <w:b/>
                <w:sz w:val="20"/>
              </w:rPr>
            </w:pPr>
            <w:r w:rsidRPr="00C867FE">
              <w:rPr>
                <w:rFonts w:ascii="AGaramond" w:hAnsi="AGaramond"/>
                <w:b/>
                <w:sz w:val="20"/>
              </w:rPr>
              <w:t>ADI</w:t>
            </w:r>
          </w:p>
        </w:tc>
        <w:tc>
          <w:tcPr>
            <w:tcW w:w="8788" w:type="dxa"/>
            <w:tcBorders>
              <w:top w:val="single" w:sz="4" w:space="0" w:color="auto"/>
              <w:left w:val="single" w:sz="4" w:space="0" w:color="auto"/>
              <w:bottom w:val="single" w:sz="4" w:space="0" w:color="auto"/>
              <w:right w:val="single" w:sz="4" w:space="0" w:color="auto"/>
            </w:tcBorders>
          </w:tcPr>
          <w:p w14:paraId="6EC484F5" w14:textId="77777777" w:rsidR="00D85227" w:rsidRPr="00C867FE" w:rsidRDefault="00D85227" w:rsidP="009D3F4F">
            <w:pPr>
              <w:pStyle w:val="Tablecontents-leftaligned"/>
              <w:rPr>
                <w:rFonts w:ascii="AGaramond" w:hAnsi="AGaramond"/>
                <w:sz w:val="20"/>
              </w:rPr>
            </w:pPr>
            <w:r w:rsidRPr="00C867FE">
              <w:rPr>
                <w:rFonts w:ascii="AGaramond" w:hAnsi="AGaramond"/>
                <w:b/>
                <w:sz w:val="20"/>
              </w:rPr>
              <w:t>A</w:t>
            </w:r>
            <w:r w:rsidRPr="00C867FE">
              <w:rPr>
                <w:rFonts w:ascii="AGaramond" w:hAnsi="AGaramond"/>
                <w:sz w:val="20"/>
              </w:rPr>
              <w:t xml:space="preserve">nalog </w:t>
            </w:r>
            <w:r w:rsidRPr="00C867FE">
              <w:rPr>
                <w:rFonts w:ascii="AGaramond" w:hAnsi="AGaramond"/>
                <w:b/>
                <w:sz w:val="20"/>
              </w:rPr>
              <w:t>D</w:t>
            </w:r>
            <w:r w:rsidRPr="00C867FE">
              <w:rPr>
                <w:rFonts w:ascii="AGaramond" w:hAnsi="AGaramond"/>
                <w:sz w:val="20"/>
              </w:rPr>
              <w:t xml:space="preserve">evices </w:t>
            </w:r>
            <w:r w:rsidRPr="00C867FE">
              <w:rPr>
                <w:rFonts w:ascii="AGaramond" w:hAnsi="AGaramond"/>
                <w:b/>
                <w:sz w:val="20"/>
              </w:rPr>
              <w:t>I</w:t>
            </w:r>
            <w:r w:rsidRPr="00C867FE">
              <w:rPr>
                <w:rFonts w:ascii="AGaramond" w:hAnsi="AGaramond"/>
                <w:sz w:val="20"/>
              </w:rPr>
              <w:t>nc.</w:t>
            </w:r>
          </w:p>
        </w:tc>
      </w:tr>
      <w:tr w:rsidR="00D85227" w:rsidRPr="00CB1857" w14:paraId="4646F0CE" w14:textId="77777777" w:rsidTr="008B0189">
        <w:tc>
          <w:tcPr>
            <w:tcW w:w="851" w:type="dxa"/>
            <w:tcBorders>
              <w:top w:val="single" w:sz="4" w:space="0" w:color="auto"/>
              <w:left w:val="single" w:sz="4" w:space="0" w:color="auto"/>
              <w:bottom w:val="single" w:sz="4" w:space="0" w:color="auto"/>
              <w:right w:val="single" w:sz="4" w:space="0" w:color="auto"/>
            </w:tcBorders>
          </w:tcPr>
          <w:p w14:paraId="642283A0" w14:textId="77777777" w:rsidR="00D85227" w:rsidRPr="00C867FE" w:rsidRDefault="00D85227" w:rsidP="009D3F4F">
            <w:pPr>
              <w:pStyle w:val="Tablecontents-leftaligned"/>
              <w:rPr>
                <w:rFonts w:ascii="AGaramond" w:hAnsi="AGaramond"/>
                <w:b/>
                <w:sz w:val="20"/>
              </w:rPr>
            </w:pPr>
            <w:r w:rsidRPr="00C867FE">
              <w:rPr>
                <w:rFonts w:ascii="AGaramond" w:hAnsi="AGaramond"/>
                <w:b/>
                <w:sz w:val="20"/>
              </w:rPr>
              <w:t>API</w:t>
            </w:r>
          </w:p>
        </w:tc>
        <w:tc>
          <w:tcPr>
            <w:tcW w:w="8788" w:type="dxa"/>
            <w:tcBorders>
              <w:top w:val="single" w:sz="4" w:space="0" w:color="auto"/>
              <w:left w:val="single" w:sz="4" w:space="0" w:color="auto"/>
              <w:bottom w:val="single" w:sz="4" w:space="0" w:color="auto"/>
              <w:right w:val="single" w:sz="4" w:space="0" w:color="auto"/>
            </w:tcBorders>
          </w:tcPr>
          <w:p w14:paraId="1B206ECA" w14:textId="77777777" w:rsidR="00D85227" w:rsidRPr="00C867FE" w:rsidRDefault="00D85227" w:rsidP="009D3F4F">
            <w:pPr>
              <w:pStyle w:val="Tablecontents-leftaligned"/>
              <w:rPr>
                <w:rFonts w:ascii="AGaramond" w:hAnsi="AGaramond"/>
                <w:sz w:val="20"/>
              </w:rPr>
            </w:pPr>
            <w:r w:rsidRPr="00C867FE">
              <w:rPr>
                <w:rFonts w:ascii="AGaramond" w:hAnsi="AGaramond"/>
                <w:b/>
                <w:sz w:val="20"/>
              </w:rPr>
              <w:t>A</w:t>
            </w:r>
            <w:r w:rsidRPr="00C867FE">
              <w:rPr>
                <w:rFonts w:ascii="AGaramond" w:hAnsi="AGaramond"/>
                <w:sz w:val="20"/>
              </w:rPr>
              <w:t xml:space="preserve">pplication </w:t>
            </w:r>
            <w:r w:rsidRPr="00C867FE">
              <w:rPr>
                <w:rFonts w:ascii="AGaramond" w:hAnsi="AGaramond"/>
                <w:b/>
                <w:sz w:val="20"/>
              </w:rPr>
              <w:t>P</w:t>
            </w:r>
            <w:r w:rsidRPr="00C867FE">
              <w:rPr>
                <w:rFonts w:ascii="AGaramond" w:hAnsi="AGaramond"/>
                <w:sz w:val="20"/>
              </w:rPr>
              <w:t xml:space="preserve">rogram </w:t>
            </w:r>
            <w:r w:rsidRPr="00C867FE">
              <w:rPr>
                <w:rFonts w:ascii="AGaramond" w:hAnsi="AGaramond"/>
                <w:b/>
                <w:sz w:val="20"/>
              </w:rPr>
              <w:t>I</w:t>
            </w:r>
            <w:r w:rsidRPr="00C867FE">
              <w:rPr>
                <w:rFonts w:ascii="AGaramond" w:hAnsi="AGaramond"/>
                <w:sz w:val="20"/>
              </w:rPr>
              <w:t>nterface</w:t>
            </w:r>
          </w:p>
        </w:tc>
      </w:tr>
      <w:tr w:rsidR="00687AFC" w:rsidRPr="002618F7" w14:paraId="253FEB2C" w14:textId="77777777" w:rsidTr="008B0189">
        <w:tc>
          <w:tcPr>
            <w:tcW w:w="851" w:type="dxa"/>
            <w:tcBorders>
              <w:top w:val="single" w:sz="4" w:space="0" w:color="auto"/>
              <w:left w:val="single" w:sz="4" w:space="0" w:color="auto"/>
              <w:bottom w:val="single" w:sz="4" w:space="0" w:color="auto"/>
              <w:right w:val="single" w:sz="4" w:space="0" w:color="auto"/>
            </w:tcBorders>
          </w:tcPr>
          <w:p w14:paraId="2A90FC3C" w14:textId="77777777" w:rsidR="00687AFC" w:rsidRPr="00C867FE" w:rsidRDefault="00687AFC" w:rsidP="009D3F4F">
            <w:pPr>
              <w:pStyle w:val="Tablecontents-leftaligned"/>
              <w:rPr>
                <w:rFonts w:ascii="AGaramond" w:hAnsi="AGaramond"/>
                <w:b/>
                <w:sz w:val="20"/>
              </w:rPr>
            </w:pPr>
            <w:r w:rsidRPr="00C867FE">
              <w:rPr>
                <w:rFonts w:ascii="AGaramond" w:hAnsi="AGaramond"/>
                <w:b/>
                <w:sz w:val="20"/>
              </w:rPr>
              <w:t>ADPD</w:t>
            </w:r>
          </w:p>
        </w:tc>
        <w:tc>
          <w:tcPr>
            <w:tcW w:w="8788" w:type="dxa"/>
            <w:tcBorders>
              <w:top w:val="single" w:sz="4" w:space="0" w:color="auto"/>
              <w:left w:val="single" w:sz="4" w:space="0" w:color="auto"/>
              <w:bottom w:val="single" w:sz="4" w:space="0" w:color="auto"/>
              <w:right w:val="single" w:sz="4" w:space="0" w:color="auto"/>
            </w:tcBorders>
          </w:tcPr>
          <w:p w14:paraId="172944C5" w14:textId="77777777" w:rsidR="00687AFC" w:rsidRPr="00C867FE" w:rsidRDefault="00687AFC" w:rsidP="009D3F4F">
            <w:pPr>
              <w:pStyle w:val="Tablecontents-leftaligned"/>
              <w:rPr>
                <w:rFonts w:ascii="AGaramond" w:hAnsi="AGaramond"/>
                <w:b/>
                <w:sz w:val="20"/>
                <w:lang w:val="fr-FR"/>
              </w:rPr>
            </w:pPr>
            <w:r w:rsidRPr="00C867FE">
              <w:rPr>
                <w:rFonts w:ascii="AGaramond" w:hAnsi="AGaramond"/>
                <w:b/>
                <w:sz w:val="20"/>
                <w:lang w:val="fr-FR"/>
              </w:rPr>
              <w:t>A</w:t>
            </w:r>
            <w:r w:rsidRPr="00C867FE">
              <w:rPr>
                <w:rFonts w:ascii="AGaramond" w:hAnsi="AGaramond"/>
                <w:sz w:val="20"/>
                <w:lang w:val="fr-FR"/>
              </w:rPr>
              <w:t xml:space="preserve">nalog </w:t>
            </w:r>
            <w:r w:rsidRPr="00C867FE">
              <w:rPr>
                <w:rFonts w:ascii="AGaramond" w:hAnsi="AGaramond"/>
                <w:b/>
                <w:sz w:val="20"/>
                <w:lang w:val="fr-FR"/>
              </w:rPr>
              <w:t>D</w:t>
            </w:r>
            <w:r w:rsidRPr="00C867FE">
              <w:rPr>
                <w:rFonts w:ascii="AGaramond" w:hAnsi="AGaramond"/>
                <w:sz w:val="20"/>
                <w:lang w:val="fr-FR"/>
              </w:rPr>
              <w:t xml:space="preserve">evices </w:t>
            </w:r>
            <w:r w:rsidRPr="00C867FE">
              <w:rPr>
                <w:rFonts w:ascii="AGaramond" w:hAnsi="AGaramond"/>
                <w:b/>
                <w:bCs/>
                <w:sz w:val="20"/>
                <w:lang w:val="fr-FR"/>
              </w:rPr>
              <w:t>P</w:t>
            </w:r>
            <w:r w:rsidRPr="00C867FE">
              <w:rPr>
                <w:rFonts w:ascii="AGaramond" w:hAnsi="AGaramond"/>
                <w:sz w:val="20"/>
                <w:lang w:val="fr-FR"/>
              </w:rPr>
              <w:t xml:space="preserve">hoto </w:t>
            </w:r>
            <w:r w:rsidRPr="00C867FE">
              <w:rPr>
                <w:rFonts w:ascii="AGaramond" w:hAnsi="AGaramond"/>
                <w:b/>
                <w:bCs/>
                <w:sz w:val="20"/>
                <w:lang w:val="fr-FR"/>
              </w:rPr>
              <w:t>D</w:t>
            </w:r>
            <w:r w:rsidRPr="00C867FE">
              <w:rPr>
                <w:rFonts w:ascii="AGaramond" w:hAnsi="AGaramond"/>
                <w:sz w:val="20"/>
                <w:lang w:val="fr-FR"/>
              </w:rPr>
              <w:t xml:space="preserve">iode </w:t>
            </w:r>
            <w:proofErr w:type="spellStart"/>
            <w:r w:rsidRPr="00C867FE">
              <w:rPr>
                <w:rFonts w:ascii="AGaramond" w:hAnsi="AGaramond"/>
                <w:sz w:val="20"/>
                <w:lang w:val="fr-FR"/>
              </w:rPr>
              <w:t>Sensor</w:t>
            </w:r>
            <w:proofErr w:type="spellEnd"/>
          </w:p>
        </w:tc>
      </w:tr>
    </w:tbl>
    <w:p w14:paraId="2D1B4D30" w14:textId="54F88087" w:rsidR="00B87C2A" w:rsidRDefault="00B87C2A" w:rsidP="00B87C2A">
      <w:pPr>
        <w:pStyle w:val="Heading2"/>
      </w:pPr>
      <w:bookmarkStart w:id="22" w:name="_References"/>
      <w:bookmarkStart w:id="23" w:name="_Specifications"/>
      <w:bookmarkStart w:id="24" w:name="_Ref200879769"/>
      <w:bookmarkStart w:id="25" w:name="_Ref200875415"/>
      <w:bookmarkStart w:id="26" w:name="_Toc64359926"/>
      <w:bookmarkEnd w:id="13"/>
      <w:bookmarkEnd w:id="14"/>
      <w:bookmarkEnd w:id="15"/>
      <w:bookmarkEnd w:id="16"/>
      <w:bookmarkEnd w:id="17"/>
      <w:bookmarkEnd w:id="18"/>
      <w:bookmarkEnd w:id="19"/>
      <w:bookmarkEnd w:id="20"/>
      <w:bookmarkEnd w:id="22"/>
      <w:bookmarkEnd w:id="23"/>
      <w:r>
        <w:t>References</w:t>
      </w:r>
      <w:bookmarkEnd w:id="26"/>
    </w:p>
    <w:bookmarkStart w:id="27" w:name="ref"/>
    <w:bookmarkEnd w:id="27"/>
    <w:p w14:paraId="5C67A2E4" w14:textId="2026AA80" w:rsidR="00B87C2A" w:rsidRDefault="008078B2" w:rsidP="00B87C2A">
      <w:pPr>
        <w:pStyle w:val="BodyText"/>
        <w:numPr>
          <w:ilvl w:val="0"/>
          <w:numId w:val="24"/>
        </w:numPr>
      </w:pPr>
      <w:r>
        <w:fldChar w:fldCharType="begin"/>
      </w:r>
      <w:r>
        <w:instrText xml:space="preserve"> HYPERLINK "https://www.analog.com/media/en/technical-documentation/data-sheets/adpd4100-4101.pdf" </w:instrText>
      </w:r>
      <w:r>
        <w:fldChar w:fldCharType="separate"/>
      </w:r>
      <w:r w:rsidR="00031AD7" w:rsidRPr="008078B2">
        <w:rPr>
          <w:rStyle w:val="Hyperlink"/>
        </w:rPr>
        <w:t>ADPD4100</w:t>
      </w:r>
      <w:r>
        <w:fldChar w:fldCharType="end"/>
      </w:r>
      <w:r w:rsidR="00031AD7">
        <w:t xml:space="preserve"> Data sheet</w:t>
      </w:r>
    </w:p>
    <w:p w14:paraId="08B53A3A" w14:textId="65F116B8" w:rsidR="00031AD7" w:rsidRDefault="006B2C34" w:rsidP="00B87C2A">
      <w:pPr>
        <w:pStyle w:val="BodyText"/>
        <w:numPr>
          <w:ilvl w:val="0"/>
          <w:numId w:val="24"/>
        </w:numPr>
      </w:pPr>
      <w:hyperlink r:id="rId10" w:history="1">
        <w:r w:rsidR="00031AD7" w:rsidRPr="00533DDC">
          <w:rPr>
            <w:rStyle w:val="Hyperlink"/>
          </w:rPr>
          <w:t>ADXL362</w:t>
        </w:r>
      </w:hyperlink>
      <w:r w:rsidR="00031AD7">
        <w:t xml:space="preserve"> Data sheet</w:t>
      </w:r>
    </w:p>
    <w:p w14:paraId="4E5991D4" w14:textId="2685219A" w:rsidR="00C01446" w:rsidRDefault="00C01446" w:rsidP="00C01446">
      <w:pPr>
        <w:pStyle w:val="Heading2"/>
      </w:pPr>
      <w:bookmarkStart w:id="28" w:name="_Toc64359927"/>
      <w:r>
        <w:t>Additional Information</w:t>
      </w:r>
      <w:bookmarkEnd w:id="28"/>
    </w:p>
    <w:p w14:paraId="494C7880" w14:textId="434F1028" w:rsidR="00C01446" w:rsidRPr="00C01446" w:rsidRDefault="00C01446" w:rsidP="00C01446">
      <w:pPr>
        <w:autoSpaceDE w:val="0"/>
        <w:autoSpaceDN w:val="0"/>
        <w:adjustRightInd w:val="0"/>
        <w:jc w:val="left"/>
        <w:rPr>
          <w:rFonts w:ascii="AGaramond" w:hAnsi="AGaramond"/>
          <w:sz w:val="24"/>
          <w:szCs w:val="22"/>
        </w:rPr>
      </w:pPr>
      <w:r w:rsidRPr="00C01446">
        <w:rPr>
          <w:rFonts w:ascii="AGaramond" w:hAnsi="AGaramond"/>
          <w:sz w:val="24"/>
          <w:szCs w:val="22"/>
        </w:rPr>
        <w:t xml:space="preserve">For more information on the latest ADI processors, </w:t>
      </w:r>
      <w:r w:rsidR="00D0012F">
        <w:rPr>
          <w:rFonts w:ascii="AGaramond" w:hAnsi="AGaramond"/>
          <w:sz w:val="24"/>
          <w:szCs w:val="22"/>
        </w:rPr>
        <w:t xml:space="preserve">sensors, </w:t>
      </w:r>
      <w:r w:rsidRPr="00C01446">
        <w:rPr>
          <w:rFonts w:ascii="AGaramond" w:hAnsi="AGaramond"/>
          <w:sz w:val="24"/>
          <w:szCs w:val="22"/>
        </w:rPr>
        <w:t>silicon errata, code examples,</w:t>
      </w:r>
    </w:p>
    <w:p w14:paraId="15B7916E" w14:textId="77777777" w:rsidR="00C01446" w:rsidRPr="00C01446" w:rsidRDefault="00C01446" w:rsidP="00C01446">
      <w:pPr>
        <w:autoSpaceDE w:val="0"/>
        <w:autoSpaceDN w:val="0"/>
        <w:adjustRightInd w:val="0"/>
        <w:jc w:val="left"/>
        <w:rPr>
          <w:rFonts w:ascii="AGaramond" w:hAnsi="AGaramond"/>
          <w:sz w:val="24"/>
          <w:szCs w:val="22"/>
        </w:rPr>
      </w:pPr>
      <w:r w:rsidRPr="00C01446">
        <w:rPr>
          <w:rFonts w:ascii="AGaramond" w:hAnsi="AGaramond"/>
          <w:sz w:val="24"/>
          <w:szCs w:val="22"/>
        </w:rPr>
        <w:t>development tools, system services and devices drivers, technical support and any other</w:t>
      </w:r>
    </w:p>
    <w:p w14:paraId="5C66E0AB" w14:textId="61121E72" w:rsidR="00C01446" w:rsidRPr="00C01446" w:rsidRDefault="00C01446" w:rsidP="00C01446">
      <w:pPr>
        <w:autoSpaceDE w:val="0"/>
        <w:autoSpaceDN w:val="0"/>
        <w:adjustRightInd w:val="0"/>
        <w:jc w:val="left"/>
      </w:pPr>
      <w:r w:rsidRPr="00C01446">
        <w:rPr>
          <w:rFonts w:ascii="AGaramond" w:hAnsi="AGaramond"/>
          <w:sz w:val="24"/>
          <w:szCs w:val="22"/>
        </w:rPr>
        <w:t>additional information, please email</w:t>
      </w:r>
      <w:r>
        <w:rPr>
          <w:rFonts w:ascii="Cambria" w:hAnsi="Cambria" w:cs="Cambria"/>
          <w:color w:val="000000"/>
          <w:sz w:val="24"/>
          <w:szCs w:val="24"/>
          <w:lang w:val="en-US" w:eastAsia="zh-TW"/>
        </w:rPr>
        <w:t xml:space="preserve"> </w:t>
      </w:r>
      <w:r w:rsidRPr="005312F6">
        <w:rPr>
          <w:rFonts w:ascii="AGaramond" w:hAnsi="AGaramond" w:cs="Cambria"/>
          <w:color w:val="0000FF"/>
          <w:sz w:val="24"/>
          <w:szCs w:val="24"/>
          <w:lang w:val="en-US" w:eastAsia="zh-TW"/>
        </w:rPr>
        <w:t>healthcare-support@analog.com</w:t>
      </w:r>
      <w:r>
        <w:rPr>
          <w:rFonts w:ascii="Cambria" w:hAnsi="Cambria" w:cs="Cambria"/>
          <w:color w:val="000000"/>
          <w:sz w:val="24"/>
          <w:szCs w:val="24"/>
          <w:lang w:val="en-US" w:eastAsia="zh-TW"/>
        </w:rPr>
        <w:t xml:space="preserve">, </w:t>
      </w:r>
      <w:r w:rsidRPr="00C01446">
        <w:rPr>
          <w:rFonts w:ascii="AGaramond" w:hAnsi="AGaramond"/>
          <w:sz w:val="24"/>
          <w:szCs w:val="22"/>
        </w:rPr>
        <w:t>or visit our website at</w:t>
      </w:r>
      <w:r>
        <w:rPr>
          <w:rFonts w:ascii="AGaramond" w:hAnsi="AGaramond"/>
          <w:sz w:val="24"/>
          <w:szCs w:val="22"/>
        </w:rPr>
        <w:t xml:space="preserve"> </w:t>
      </w:r>
      <w:r w:rsidRPr="005312F6">
        <w:rPr>
          <w:rFonts w:ascii="AGaramond" w:hAnsi="AGaramond" w:cs="Cambria"/>
          <w:color w:val="0000FF"/>
          <w:sz w:val="24"/>
          <w:szCs w:val="24"/>
          <w:lang w:val="en-US" w:eastAsia="zh-TW"/>
        </w:rPr>
        <w:t>www.analog.com/processors</w:t>
      </w:r>
      <w:r>
        <w:rPr>
          <w:rFonts w:ascii="Cambria" w:hAnsi="Cambria" w:cs="Cambria"/>
          <w:color w:val="000000"/>
          <w:sz w:val="24"/>
          <w:szCs w:val="24"/>
          <w:lang w:val="en-US" w:eastAsia="zh-TW"/>
        </w:rPr>
        <w:t>.</w:t>
      </w:r>
    </w:p>
    <w:p w14:paraId="16B414DE" w14:textId="064F5923" w:rsidR="00D85227" w:rsidRDefault="00D85227" w:rsidP="00E81538">
      <w:pPr>
        <w:pStyle w:val="Heading1"/>
      </w:pPr>
      <w:bookmarkStart w:id="29" w:name="_Specifications_1"/>
      <w:bookmarkStart w:id="30" w:name="_Toc64359928"/>
      <w:bookmarkEnd w:id="29"/>
      <w:r>
        <w:lastRenderedPageBreak/>
        <w:t>Specifications</w:t>
      </w:r>
      <w:bookmarkEnd w:id="24"/>
      <w:bookmarkEnd w:id="30"/>
    </w:p>
    <w:p w14:paraId="1EB9E083" w14:textId="54099E59" w:rsidR="00EC0B28" w:rsidRDefault="00EC0B28" w:rsidP="00107D20">
      <w:pPr>
        <w:autoSpaceDE w:val="0"/>
        <w:autoSpaceDN w:val="0"/>
        <w:adjustRightInd w:val="0"/>
        <w:jc w:val="left"/>
        <w:rPr>
          <w:rFonts w:ascii="AGaramond" w:hAnsi="AGaramond"/>
          <w:sz w:val="24"/>
          <w:szCs w:val="22"/>
        </w:rPr>
      </w:pPr>
      <w:r>
        <w:rPr>
          <w:rFonts w:ascii="AGaramond" w:hAnsi="AGaramond"/>
          <w:sz w:val="24"/>
          <w:szCs w:val="22"/>
        </w:rPr>
        <w:t>The drivers covered in this document include</w:t>
      </w:r>
    </w:p>
    <w:p w14:paraId="100C9760" w14:textId="77777777" w:rsidR="00D25EBA" w:rsidRDefault="00D25EBA" w:rsidP="00107D20">
      <w:pPr>
        <w:autoSpaceDE w:val="0"/>
        <w:autoSpaceDN w:val="0"/>
        <w:adjustRightInd w:val="0"/>
        <w:jc w:val="left"/>
        <w:rPr>
          <w:rFonts w:ascii="AGaramond" w:hAnsi="AGaramond"/>
          <w:sz w:val="24"/>
          <w:szCs w:val="22"/>
        </w:rPr>
      </w:pPr>
    </w:p>
    <w:p w14:paraId="1FC9C1C9" w14:textId="77777777" w:rsidR="00D25EBA" w:rsidRDefault="00EC0B28" w:rsidP="00EC0B28">
      <w:pPr>
        <w:pStyle w:val="ListParagraph"/>
        <w:numPr>
          <w:ilvl w:val="0"/>
          <w:numId w:val="40"/>
        </w:numPr>
        <w:autoSpaceDE w:val="0"/>
        <w:autoSpaceDN w:val="0"/>
        <w:adjustRightInd w:val="0"/>
        <w:rPr>
          <w:rFonts w:ascii="AGaramond" w:hAnsi="AGaramond"/>
          <w:szCs w:val="22"/>
        </w:rPr>
      </w:pPr>
      <w:r>
        <w:rPr>
          <w:rFonts w:ascii="AGaramond" w:hAnsi="AGaramond"/>
          <w:szCs w:val="22"/>
        </w:rPr>
        <w:t xml:space="preserve">ADPD4100 </w:t>
      </w:r>
      <w:r w:rsidR="001C6996">
        <w:rPr>
          <w:rFonts w:ascii="AGaramond" w:hAnsi="AGaramond"/>
          <w:szCs w:val="22"/>
        </w:rPr>
        <w:t>–</w:t>
      </w:r>
      <w:r>
        <w:rPr>
          <w:rFonts w:ascii="AGaramond" w:hAnsi="AGaramond"/>
          <w:szCs w:val="22"/>
        </w:rPr>
        <w:t xml:space="preserve"> </w:t>
      </w:r>
      <w:r w:rsidR="001C6996">
        <w:rPr>
          <w:rFonts w:ascii="AGaramond" w:hAnsi="AGaramond"/>
          <w:szCs w:val="22"/>
        </w:rPr>
        <w:t>This is the latest multimodal sensor front end</w:t>
      </w:r>
      <w:r w:rsidR="00C96ED5">
        <w:rPr>
          <w:rFonts w:ascii="AGaramond" w:hAnsi="AGaramond"/>
          <w:szCs w:val="22"/>
        </w:rPr>
        <w:t>, which can stimulate up to eight LEDs and measuring</w:t>
      </w:r>
      <w:r w:rsidR="003637BB">
        <w:rPr>
          <w:rFonts w:ascii="AGaramond" w:hAnsi="AGaramond"/>
          <w:szCs w:val="22"/>
        </w:rPr>
        <w:t xml:space="preserve"> the return signal on up to eight separate current inputs.</w:t>
      </w:r>
      <w:r w:rsidR="00100EA2">
        <w:rPr>
          <w:rFonts w:ascii="AGaramond" w:hAnsi="AGaramond"/>
          <w:szCs w:val="22"/>
        </w:rPr>
        <w:t xml:space="preserve"> It has twelve time slots which enables 12 separate measurements per sampling period.</w:t>
      </w:r>
      <w:r w:rsidR="00E64CD7">
        <w:rPr>
          <w:rFonts w:ascii="AGaramond" w:hAnsi="AGaramond"/>
          <w:szCs w:val="22"/>
        </w:rPr>
        <w:t xml:space="preserve"> The </w:t>
      </w:r>
      <w:r w:rsidR="004F241F">
        <w:rPr>
          <w:rFonts w:ascii="AGaramond" w:hAnsi="AGaramond"/>
          <w:szCs w:val="22"/>
        </w:rPr>
        <w:t>driver utilizes an SPI interface for data output and functional configuration.</w:t>
      </w:r>
    </w:p>
    <w:p w14:paraId="7887E933" w14:textId="5B77D8EC" w:rsidR="00124C7A" w:rsidRDefault="003637BB" w:rsidP="00D25EBA">
      <w:pPr>
        <w:pStyle w:val="ListParagraph"/>
        <w:autoSpaceDE w:val="0"/>
        <w:autoSpaceDN w:val="0"/>
        <w:adjustRightInd w:val="0"/>
        <w:ind w:left="828"/>
        <w:rPr>
          <w:rFonts w:ascii="AGaramond" w:hAnsi="AGaramond"/>
          <w:szCs w:val="22"/>
        </w:rPr>
      </w:pPr>
      <w:r>
        <w:rPr>
          <w:rFonts w:ascii="AGaramond" w:hAnsi="AGaramond"/>
          <w:szCs w:val="22"/>
        </w:rPr>
        <w:t xml:space="preserve"> </w:t>
      </w:r>
    </w:p>
    <w:p w14:paraId="73C30B89" w14:textId="7F4887C3" w:rsidR="00EC0B28" w:rsidRPr="00EC0B28" w:rsidRDefault="00EC0B28" w:rsidP="00EC0B28">
      <w:pPr>
        <w:pStyle w:val="ListParagraph"/>
        <w:numPr>
          <w:ilvl w:val="0"/>
          <w:numId w:val="40"/>
        </w:numPr>
        <w:autoSpaceDE w:val="0"/>
        <w:autoSpaceDN w:val="0"/>
        <w:adjustRightInd w:val="0"/>
        <w:rPr>
          <w:rFonts w:ascii="AGaramond" w:hAnsi="AGaramond"/>
          <w:szCs w:val="22"/>
        </w:rPr>
      </w:pPr>
      <w:r>
        <w:rPr>
          <w:rFonts w:ascii="AGaramond" w:hAnsi="AGaramond"/>
          <w:szCs w:val="22"/>
        </w:rPr>
        <w:t>ADXL362</w:t>
      </w:r>
      <w:r w:rsidR="00D25EBA">
        <w:rPr>
          <w:rFonts w:ascii="AGaramond" w:hAnsi="AGaramond"/>
          <w:szCs w:val="22"/>
        </w:rPr>
        <w:t xml:space="preserve"> – This is the ultralow </w:t>
      </w:r>
      <w:r w:rsidR="003F61A8">
        <w:rPr>
          <w:rFonts w:ascii="AGaramond" w:hAnsi="AGaramond"/>
          <w:szCs w:val="22"/>
        </w:rPr>
        <w:t xml:space="preserve">power, 3-axis accelerometer </w:t>
      </w:r>
      <w:r w:rsidR="00BC4794">
        <w:rPr>
          <w:rFonts w:ascii="AGaramond" w:hAnsi="AGaramond"/>
          <w:szCs w:val="22"/>
        </w:rPr>
        <w:t xml:space="preserve">which provides 12-bit output resolution </w:t>
      </w:r>
      <w:r w:rsidR="008732B6">
        <w:rPr>
          <w:rFonts w:ascii="AGaramond" w:hAnsi="AGaramond"/>
          <w:szCs w:val="22"/>
        </w:rPr>
        <w:t>supporting measurement ranges of +/-2g, +/-4g and +/-8g.</w:t>
      </w:r>
    </w:p>
    <w:p w14:paraId="029C4832" w14:textId="77777777" w:rsidR="00D85227" w:rsidRDefault="00D85227" w:rsidP="00760DF8">
      <w:pPr>
        <w:pStyle w:val="Heading2"/>
      </w:pPr>
      <w:bookmarkStart w:id="31" w:name="_Ref201057977"/>
      <w:bookmarkStart w:id="32" w:name="_Toc64359929"/>
      <w:r>
        <w:t>Version Information</w:t>
      </w:r>
      <w:bookmarkEnd w:id="32"/>
    </w:p>
    <w:p w14:paraId="408A4602" w14:textId="5BD19586" w:rsidR="00D85227" w:rsidRDefault="00D85227" w:rsidP="002618F7">
      <w:pPr>
        <w:pStyle w:val="BodyText"/>
      </w:pPr>
      <w:r>
        <w:t xml:space="preserve">This </w:t>
      </w:r>
      <w:r w:rsidR="00E43536">
        <w:t xml:space="preserve">document </w:t>
      </w:r>
      <w:r w:rsidR="00D90CC3">
        <w:t>describes</w:t>
      </w:r>
      <w:r w:rsidR="001D5B57">
        <w:t xml:space="preserve"> r</w:t>
      </w:r>
      <w:r w:rsidR="00E43536">
        <w:t xml:space="preserve">elease </w:t>
      </w:r>
      <w:r w:rsidR="00E57DDB">
        <w:t xml:space="preserve">1.0.0 </w:t>
      </w:r>
      <w:r>
        <w:t xml:space="preserve">of the </w:t>
      </w:r>
      <w:r w:rsidR="00D90CC3">
        <w:t xml:space="preserve">ADI </w:t>
      </w:r>
      <w:r w:rsidR="00AE0326">
        <w:t>VSM Study Watch device driver</w:t>
      </w:r>
      <w:r w:rsidR="00B54051">
        <w:t xml:space="preserve"> document</w:t>
      </w:r>
      <w:r w:rsidR="0043763D">
        <w:t>.</w:t>
      </w:r>
    </w:p>
    <w:p w14:paraId="1B59E2FE" w14:textId="216C13A8" w:rsidR="00225D6A" w:rsidRDefault="00C66303" w:rsidP="00B1378E">
      <w:pPr>
        <w:pStyle w:val="Heading1"/>
      </w:pPr>
      <w:bookmarkStart w:id="33" w:name="_ADPD4100_API_Guide"/>
      <w:bookmarkStart w:id="34" w:name="_Toc64359930"/>
      <w:bookmarkEnd w:id="31"/>
      <w:bookmarkEnd w:id="33"/>
      <w:r>
        <w:lastRenderedPageBreak/>
        <w:t>ADPD4100</w:t>
      </w:r>
      <w:r w:rsidR="00E868F7">
        <w:t xml:space="preserve"> API Guide</w:t>
      </w:r>
      <w:bookmarkEnd w:id="34"/>
    </w:p>
    <w:p w14:paraId="473A1E82" w14:textId="0D068F4F" w:rsidR="007B4478" w:rsidRDefault="000513FD" w:rsidP="00CC252C">
      <w:pPr>
        <w:autoSpaceDE w:val="0"/>
        <w:autoSpaceDN w:val="0"/>
        <w:adjustRightInd w:val="0"/>
        <w:jc w:val="left"/>
        <w:rPr>
          <w:rFonts w:ascii="AGaramond" w:hAnsi="AGaramond"/>
          <w:sz w:val="24"/>
          <w:szCs w:val="22"/>
        </w:rPr>
      </w:pPr>
      <w:r w:rsidRPr="000513FD">
        <w:rPr>
          <w:rFonts w:ascii="AGaramond" w:hAnsi="AGaramond"/>
          <w:sz w:val="24"/>
          <w:szCs w:val="22"/>
        </w:rPr>
        <w:t xml:space="preserve">The </w:t>
      </w:r>
      <w:r>
        <w:rPr>
          <w:rFonts w:ascii="AGaramond" w:hAnsi="AGaramond"/>
          <w:sz w:val="24"/>
          <w:szCs w:val="22"/>
        </w:rPr>
        <w:t xml:space="preserve">driver </w:t>
      </w:r>
      <w:r w:rsidR="00532253">
        <w:rPr>
          <w:rFonts w:ascii="AGaramond" w:hAnsi="AGaramond"/>
          <w:sz w:val="24"/>
          <w:szCs w:val="22"/>
        </w:rPr>
        <w:t>comes with the following header files:</w:t>
      </w:r>
    </w:p>
    <w:p w14:paraId="4FB48FFB" w14:textId="77777777" w:rsidR="0096395F" w:rsidRDefault="0096395F" w:rsidP="00CC252C">
      <w:pPr>
        <w:autoSpaceDE w:val="0"/>
        <w:autoSpaceDN w:val="0"/>
        <w:adjustRightInd w:val="0"/>
        <w:jc w:val="left"/>
        <w:rPr>
          <w:rFonts w:ascii="AGaramond" w:hAnsi="AGaramond"/>
          <w:sz w:val="24"/>
          <w:szCs w:val="22"/>
        </w:rPr>
      </w:pPr>
    </w:p>
    <w:p w14:paraId="6F38FBA3" w14:textId="470F2E8A" w:rsidR="00532253" w:rsidRDefault="00532253" w:rsidP="00532253">
      <w:pPr>
        <w:pStyle w:val="ListParagraph"/>
        <w:numPr>
          <w:ilvl w:val="0"/>
          <w:numId w:val="41"/>
        </w:numPr>
        <w:autoSpaceDE w:val="0"/>
        <w:autoSpaceDN w:val="0"/>
        <w:adjustRightInd w:val="0"/>
        <w:rPr>
          <w:rFonts w:ascii="AGaramond" w:hAnsi="AGaramond"/>
          <w:szCs w:val="22"/>
        </w:rPr>
      </w:pPr>
      <w:r>
        <w:rPr>
          <w:rFonts w:ascii="AGaramond" w:hAnsi="AGaramond"/>
          <w:szCs w:val="22"/>
        </w:rPr>
        <w:t>adpd400x_drv.h</w:t>
      </w:r>
      <w:r w:rsidR="00A04A3E">
        <w:rPr>
          <w:rFonts w:ascii="AGaramond" w:hAnsi="AGaramond"/>
          <w:szCs w:val="22"/>
        </w:rPr>
        <w:t xml:space="preserve"> – This includes the </w:t>
      </w:r>
      <w:r w:rsidR="00213A0E">
        <w:rPr>
          <w:rFonts w:ascii="AGaramond" w:hAnsi="AGaramond"/>
          <w:szCs w:val="22"/>
        </w:rPr>
        <w:t>API definitions</w:t>
      </w:r>
      <w:r w:rsidR="0096395F">
        <w:rPr>
          <w:rFonts w:ascii="AGaramond" w:hAnsi="AGaramond"/>
          <w:szCs w:val="22"/>
        </w:rPr>
        <w:t xml:space="preserve">, macros, </w:t>
      </w:r>
      <w:proofErr w:type="spellStart"/>
      <w:r w:rsidR="0096395F">
        <w:rPr>
          <w:rFonts w:ascii="AGaramond" w:hAnsi="AGaramond"/>
          <w:szCs w:val="22"/>
        </w:rPr>
        <w:t>enums</w:t>
      </w:r>
      <w:proofErr w:type="spellEnd"/>
      <w:r w:rsidR="0096395F">
        <w:rPr>
          <w:rFonts w:ascii="AGaramond" w:hAnsi="AGaramond"/>
          <w:szCs w:val="22"/>
        </w:rPr>
        <w:t xml:space="preserve"> and structures </w:t>
      </w:r>
      <w:r w:rsidR="0068561D">
        <w:rPr>
          <w:rFonts w:ascii="AGaramond" w:hAnsi="AGaramond"/>
          <w:szCs w:val="22"/>
        </w:rPr>
        <w:t>used in driver.</w:t>
      </w:r>
    </w:p>
    <w:p w14:paraId="0F91E0C4" w14:textId="77777777" w:rsidR="0096395F" w:rsidRDefault="0096395F" w:rsidP="0096395F">
      <w:pPr>
        <w:pStyle w:val="ListParagraph"/>
        <w:autoSpaceDE w:val="0"/>
        <w:autoSpaceDN w:val="0"/>
        <w:adjustRightInd w:val="0"/>
        <w:rPr>
          <w:rFonts w:ascii="AGaramond" w:hAnsi="AGaramond"/>
          <w:szCs w:val="22"/>
        </w:rPr>
      </w:pPr>
    </w:p>
    <w:p w14:paraId="3C2AD114" w14:textId="05546EB3" w:rsidR="00532253" w:rsidRDefault="00532253" w:rsidP="00532253">
      <w:pPr>
        <w:pStyle w:val="ListParagraph"/>
        <w:numPr>
          <w:ilvl w:val="0"/>
          <w:numId w:val="41"/>
        </w:numPr>
        <w:autoSpaceDE w:val="0"/>
        <w:autoSpaceDN w:val="0"/>
        <w:adjustRightInd w:val="0"/>
        <w:rPr>
          <w:rFonts w:ascii="AGaramond" w:hAnsi="AGaramond"/>
          <w:szCs w:val="22"/>
        </w:rPr>
      </w:pPr>
      <w:r>
        <w:rPr>
          <w:rFonts w:ascii="AGaramond" w:hAnsi="AGaramond"/>
          <w:szCs w:val="22"/>
        </w:rPr>
        <w:t>adpd400x_reg.h</w:t>
      </w:r>
      <w:r w:rsidR="0066559E">
        <w:rPr>
          <w:rFonts w:ascii="AGaramond" w:hAnsi="AGaramond"/>
          <w:szCs w:val="22"/>
        </w:rPr>
        <w:t xml:space="preserve"> – This file contains the register</w:t>
      </w:r>
      <w:r w:rsidR="00746176">
        <w:rPr>
          <w:rFonts w:ascii="AGaramond" w:hAnsi="AGaramond"/>
          <w:szCs w:val="22"/>
        </w:rPr>
        <w:t xml:space="preserve"> addresses</w:t>
      </w:r>
      <w:r w:rsidR="0068561D">
        <w:rPr>
          <w:rFonts w:ascii="AGaramond" w:hAnsi="AGaramond"/>
          <w:szCs w:val="22"/>
        </w:rPr>
        <w:t xml:space="preserve"> and </w:t>
      </w:r>
      <w:r w:rsidR="00746176">
        <w:rPr>
          <w:rFonts w:ascii="AGaramond" w:hAnsi="AGaramond"/>
          <w:szCs w:val="22"/>
        </w:rPr>
        <w:t xml:space="preserve">bit definitions </w:t>
      </w:r>
      <w:r w:rsidR="0068561D">
        <w:rPr>
          <w:rFonts w:ascii="AGaramond" w:hAnsi="AGaramond"/>
          <w:szCs w:val="22"/>
        </w:rPr>
        <w:t>of each register.</w:t>
      </w:r>
    </w:p>
    <w:p w14:paraId="1C58CBF4" w14:textId="3BA40B0B" w:rsidR="00D85227" w:rsidRDefault="00ED19DE" w:rsidP="00927E0B">
      <w:pPr>
        <w:pStyle w:val="Heading2"/>
      </w:pPr>
      <w:bookmarkStart w:id="35" w:name="_API_Functions"/>
      <w:bookmarkStart w:id="36" w:name="_Ref240978422"/>
      <w:bookmarkStart w:id="37" w:name="_Ref240978469"/>
      <w:bookmarkStart w:id="38" w:name="_Ref201485341"/>
      <w:bookmarkStart w:id="39" w:name="_Toc64359931"/>
      <w:bookmarkEnd w:id="25"/>
      <w:bookmarkEnd w:id="35"/>
      <w:r>
        <w:t>API Functions</w:t>
      </w:r>
      <w:bookmarkEnd w:id="36"/>
      <w:bookmarkEnd w:id="37"/>
      <w:bookmarkEnd w:id="39"/>
    </w:p>
    <w:p w14:paraId="382BAC76" w14:textId="7AF788EF" w:rsidR="00D35A00" w:rsidRDefault="00A60D69" w:rsidP="00D35A00">
      <w:pPr>
        <w:pStyle w:val="Heading3"/>
        <w:rPr>
          <w:lang w:val="en-US" w:eastAsia="zh-TW"/>
        </w:rPr>
      </w:pPr>
      <w:bookmarkStart w:id="40" w:name="_Toc64359932"/>
      <w:r w:rsidRPr="00A60D69">
        <w:rPr>
          <w:lang w:val="en-US" w:eastAsia="zh-TW"/>
        </w:rPr>
        <w:t>Adpd400xDrvOpenDriver</w:t>
      </w:r>
      <w:bookmarkEnd w:id="40"/>
    </w:p>
    <w:p w14:paraId="7E840886" w14:textId="77777777" w:rsidR="00D35A00" w:rsidRDefault="00D35A00" w:rsidP="00D35A0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2A47FED5" w14:textId="7E6BA325" w:rsidR="00D35A00" w:rsidRDefault="00D35A00" w:rsidP="00D35A00">
      <w:pPr>
        <w:pStyle w:val="APIListing"/>
        <w:pBdr>
          <w:bottom w:val="single" w:sz="4" w:space="0" w:color="000000"/>
        </w:pBdr>
      </w:pPr>
      <w:r w:rsidRPr="00FB4AD9">
        <w:t xml:space="preserve">int16_t </w:t>
      </w:r>
      <w:r w:rsidR="000A5AA0" w:rsidRPr="000A5AA0">
        <w:t>Adpd400xDrvOpenDriver</w:t>
      </w:r>
      <w:r w:rsidRPr="00FB4AD9">
        <w:t>(void;</w:t>
      </w:r>
    </w:p>
    <w:p w14:paraId="2707F87D" w14:textId="77777777" w:rsidR="00D35A00" w:rsidRDefault="00D35A00" w:rsidP="00D35A00">
      <w:pPr>
        <w:autoSpaceDE w:val="0"/>
        <w:autoSpaceDN w:val="0"/>
        <w:adjustRightInd w:val="0"/>
        <w:jc w:val="left"/>
        <w:rPr>
          <w:rFonts w:ascii="CenturyGothic-Bold" w:hAnsi="CenturyGothic-Bold" w:cs="CenturyGothic-Bold"/>
          <w:b/>
          <w:bCs/>
          <w:szCs w:val="22"/>
          <w:lang w:val="en-US" w:eastAsia="zh-TW"/>
        </w:rPr>
      </w:pPr>
    </w:p>
    <w:p w14:paraId="77D49558" w14:textId="77777777" w:rsidR="00D35A00" w:rsidRDefault="00D35A00" w:rsidP="00D35A0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31724B2E" w14:textId="55AD56D6" w:rsidR="00D35A00" w:rsidRDefault="00941CB4" w:rsidP="00D35A00">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This function sets up the</w:t>
      </w:r>
      <w:r w:rsidR="00935C83">
        <w:rPr>
          <w:rFonts w:ascii="Cambria" w:hAnsi="Cambria" w:cs="Cambria"/>
          <w:sz w:val="24"/>
          <w:szCs w:val="24"/>
          <w:lang w:val="en-US" w:eastAsia="zh-TW"/>
        </w:rPr>
        <w:t xml:space="preserve"> </w:t>
      </w:r>
      <w:r w:rsidR="00B0310C">
        <w:rPr>
          <w:rFonts w:ascii="Cambria" w:hAnsi="Cambria" w:cs="Cambria"/>
          <w:sz w:val="24"/>
          <w:szCs w:val="24"/>
          <w:lang w:val="en-US" w:eastAsia="zh-TW"/>
        </w:rPr>
        <w:t xml:space="preserve">interface </w:t>
      </w:r>
      <w:r>
        <w:rPr>
          <w:rFonts w:ascii="Cambria" w:hAnsi="Cambria" w:cs="Cambria"/>
          <w:sz w:val="24"/>
          <w:szCs w:val="24"/>
          <w:lang w:val="en-US" w:eastAsia="zh-TW"/>
        </w:rPr>
        <w:t>lines</w:t>
      </w:r>
      <w:r w:rsidR="00F64FDB">
        <w:rPr>
          <w:rFonts w:ascii="Cambria" w:hAnsi="Cambria" w:cs="Cambria"/>
          <w:sz w:val="24"/>
          <w:szCs w:val="24"/>
          <w:lang w:val="en-US" w:eastAsia="zh-TW"/>
        </w:rPr>
        <w:t xml:space="preserve">, </w:t>
      </w:r>
      <w:r w:rsidR="00935C83">
        <w:rPr>
          <w:rFonts w:ascii="Cambria" w:hAnsi="Cambria" w:cs="Cambria"/>
          <w:sz w:val="24"/>
          <w:szCs w:val="24"/>
          <w:lang w:val="en-US" w:eastAsia="zh-TW"/>
        </w:rPr>
        <w:t>initialization of driver</w:t>
      </w:r>
      <w:r w:rsidR="00F64FDB">
        <w:rPr>
          <w:rFonts w:ascii="Cambria" w:hAnsi="Cambria" w:cs="Cambria"/>
          <w:sz w:val="24"/>
          <w:szCs w:val="24"/>
          <w:lang w:val="en-US" w:eastAsia="zh-TW"/>
        </w:rPr>
        <w:t xml:space="preserve"> and interrupt mode as FIFO</w:t>
      </w:r>
      <w:r w:rsidR="00D35A00">
        <w:rPr>
          <w:rFonts w:ascii="Cambria" w:hAnsi="Cambria" w:cs="Cambria"/>
          <w:sz w:val="24"/>
          <w:szCs w:val="24"/>
          <w:lang w:val="en-US" w:eastAsia="zh-TW"/>
        </w:rPr>
        <w:t>.</w:t>
      </w:r>
      <w:r w:rsidR="007E3806">
        <w:rPr>
          <w:rFonts w:ascii="Cambria" w:hAnsi="Cambria" w:cs="Cambria"/>
          <w:sz w:val="24"/>
          <w:szCs w:val="24"/>
          <w:lang w:val="en-US" w:eastAsia="zh-TW"/>
        </w:rPr>
        <w:t xml:space="preserve"> It can </w:t>
      </w:r>
      <w:r w:rsidR="00B0310C">
        <w:rPr>
          <w:rFonts w:ascii="Cambria" w:hAnsi="Cambria" w:cs="Cambria"/>
          <w:sz w:val="24"/>
          <w:szCs w:val="24"/>
          <w:lang w:val="en-US" w:eastAsia="zh-TW"/>
        </w:rPr>
        <w:t xml:space="preserve">check whether the interface is SPI or I2c and accordingly set the </w:t>
      </w:r>
      <w:r w:rsidR="00E85BEB">
        <w:rPr>
          <w:rFonts w:ascii="Cambria" w:hAnsi="Cambria" w:cs="Cambria"/>
          <w:sz w:val="24"/>
          <w:szCs w:val="24"/>
          <w:lang w:val="en-US" w:eastAsia="zh-TW"/>
        </w:rPr>
        <w:t>communication mode.</w:t>
      </w:r>
    </w:p>
    <w:p w14:paraId="08BAE115" w14:textId="77777777" w:rsidR="00D35A00" w:rsidRDefault="00D35A00" w:rsidP="00D35A00">
      <w:pPr>
        <w:autoSpaceDE w:val="0"/>
        <w:autoSpaceDN w:val="0"/>
        <w:adjustRightInd w:val="0"/>
        <w:jc w:val="left"/>
        <w:rPr>
          <w:rFonts w:ascii="CenturyGothic-Bold" w:hAnsi="CenturyGothic-Bold" w:cs="CenturyGothic-Bold"/>
          <w:b/>
          <w:bCs/>
          <w:szCs w:val="22"/>
          <w:lang w:val="en-US" w:eastAsia="zh-TW"/>
        </w:rPr>
      </w:pPr>
    </w:p>
    <w:p w14:paraId="04598D0B" w14:textId="77777777" w:rsidR="00D35A00" w:rsidRDefault="00D35A00" w:rsidP="00D35A0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7A848B20" w14:textId="77777777" w:rsidR="00D35A00" w:rsidRDefault="00D35A00" w:rsidP="00D35A00">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None.</w:t>
      </w:r>
    </w:p>
    <w:p w14:paraId="49DA4A4D" w14:textId="77777777" w:rsidR="00D35A00" w:rsidRDefault="00D35A00" w:rsidP="00D35A00">
      <w:pPr>
        <w:autoSpaceDE w:val="0"/>
        <w:autoSpaceDN w:val="0"/>
        <w:adjustRightInd w:val="0"/>
        <w:jc w:val="left"/>
        <w:rPr>
          <w:rFonts w:ascii="CenturyGothic" w:hAnsi="CenturyGothic" w:cs="CenturyGothic"/>
          <w:sz w:val="18"/>
          <w:szCs w:val="18"/>
          <w:lang w:val="en-US" w:eastAsia="zh-TW"/>
        </w:rPr>
      </w:pPr>
    </w:p>
    <w:p w14:paraId="56615997" w14:textId="77777777" w:rsidR="00D35A00" w:rsidRDefault="00D35A00" w:rsidP="00D35A0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1F486A88" w14:textId="39C277DB" w:rsidR="00D35A00" w:rsidRDefault="001621B0" w:rsidP="00D35A00">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sidR="0077274A">
        <w:rPr>
          <w:rFonts w:ascii="Cambria" w:hAnsi="Cambria" w:cs="Cambria"/>
          <w:sz w:val="24"/>
          <w:szCs w:val="24"/>
          <w:lang w:val="en-US" w:eastAsia="zh-TW"/>
        </w:rPr>
        <w:t xml:space="preserve"> – Driver open successful</w:t>
      </w:r>
    </w:p>
    <w:p w14:paraId="747CDBAE" w14:textId="45731656" w:rsidR="0077274A" w:rsidRPr="00D35A00" w:rsidRDefault="0077274A" w:rsidP="00D35A00">
      <w:pPr>
        <w:autoSpaceDE w:val="0"/>
        <w:autoSpaceDN w:val="0"/>
        <w:adjustRightInd w:val="0"/>
        <w:jc w:val="left"/>
        <w:rPr>
          <w:rFonts w:ascii="Cambria" w:hAnsi="Cambria" w:cs="Cambria"/>
          <w:sz w:val="24"/>
          <w:szCs w:val="24"/>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w:t>
      </w:r>
      <w:r w:rsidR="00924C23">
        <w:rPr>
          <w:rFonts w:ascii="Cambria" w:hAnsi="Cambria" w:cs="Cambria"/>
          <w:sz w:val="24"/>
          <w:szCs w:val="24"/>
          <w:lang w:val="en-US" w:eastAsia="zh-TW"/>
        </w:rPr>
        <w:t>–</w:t>
      </w:r>
      <w:r>
        <w:rPr>
          <w:rFonts w:ascii="Cambria" w:hAnsi="Cambria" w:cs="Cambria"/>
          <w:sz w:val="24"/>
          <w:szCs w:val="24"/>
          <w:lang w:val="en-US" w:eastAsia="zh-TW"/>
        </w:rPr>
        <w:t xml:space="preserve"> </w:t>
      </w:r>
      <w:r w:rsidR="00924C23">
        <w:rPr>
          <w:rFonts w:ascii="Cambria" w:hAnsi="Cambria" w:cs="Cambria"/>
          <w:sz w:val="24"/>
          <w:szCs w:val="24"/>
          <w:lang w:val="en-US" w:eastAsia="zh-TW"/>
        </w:rPr>
        <w:t>Error in opening the driver</w:t>
      </w:r>
    </w:p>
    <w:p w14:paraId="2CF7FD0C" w14:textId="1735A38A" w:rsidR="00F83016" w:rsidRDefault="00FB32E8" w:rsidP="00E11BA5">
      <w:pPr>
        <w:pStyle w:val="Heading3"/>
        <w:rPr>
          <w:lang w:val="en-US" w:eastAsia="zh-TW"/>
        </w:rPr>
      </w:pPr>
      <w:bookmarkStart w:id="41" w:name="_Toc64359933"/>
      <w:r w:rsidRPr="00FB32E8">
        <w:rPr>
          <w:lang w:val="en-US" w:eastAsia="zh-TW"/>
        </w:rPr>
        <w:t>Adpd400xDrvCloseDriver</w:t>
      </w:r>
      <w:bookmarkEnd w:id="41"/>
    </w:p>
    <w:p w14:paraId="40B38F20" w14:textId="4943E5E6" w:rsidR="00F83016" w:rsidRDefault="00F83016" w:rsidP="00F8301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4BBFCB62" w14:textId="6ADA1ADC" w:rsidR="00E11BA5" w:rsidRPr="00E11BA5" w:rsidRDefault="008549CE" w:rsidP="00C02EC7">
      <w:pPr>
        <w:pStyle w:val="APIListing"/>
        <w:pBdr>
          <w:bottom w:val="single" w:sz="4" w:space="0" w:color="000000"/>
        </w:pBdr>
      </w:pPr>
      <w:r w:rsidRPr="00FB4AD9">
        <w:t xml:space="preserve">int16_t </w:t>
      </w:r>
      <w:r w:rsidRPr="000A5AA0">
        <w:t>Adpd400xDrv</w:t>
      </w:r>
      <w:r>
        <w:t>Close</w:t>
      </w:r>
      <w:r w:rsidRPr="000A5AA0">
        <w:t>Driver</w:t>
      </w:r>
      <w:r w:rsidRPr="00FB4AD9">
        <w:t>(void</w:t>
      </w:r>
      <w:r w:rsidR="00D860B4">
        <w:t>)</w:t>
      </w:r>
      <w:r w:rsidRPr="00FB4AD9">
        <w:t>;</w:t>
      </w:r>
    </w:p>
    <w:p w14:paraId="55DC74C7" w14:textId="77777777" w:rsidR="00DB3017" w:rsidRDefault="00DB3017" w:rsidP="00F83016">
      <w:pPr>
        <w:autoSpaceDE w:val="0"/>
        <w:autoSpaceDN w:val="0"/>
        <w:adjustRightInd w:val="0"/>
        <w:jc w:val="left"/>
        <w:rPr>
          <w:rFonts w:ascii="CenturyGothic-Bold" w:hAnsi="CenturyGothic-Bold" w:cs="CenturyGothic-Bold"/>
          <w:b/>
          <w:bCs/>
          <w:szCs w:val="22"/>
          <w:lang w:val="en-US" w:eastAsia="zh-TW"/>
        </w:rPr>
      </w:pPr>
    </w:p>
    <w:p w14:paraId="2004B851" w14:textId="14CB49D7" w:rsidR="00F83016" w:rsidRDefault="00F83016" w:rsidP="00F8301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31EBEE45" w14:textId="6F13EF8E" w:rsidR="00F83016" w:rsidRDefault="00D860B4" w:rsidP="00F83016">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Sets up the device in idle mode and closes the driver</w:t>
      </w:r>
      <w:r w:rsidR="00F83016">
        <w:rPr>
          <w:rFonts w:ascii="Cambria" w:hAnsi="Cambria" w:cs="Cambria"/>
          <w:sz w:val="24"/>
          <w:szCs w:val="24"/>
          <w:lang w:val="en-US" w:eastAsia="zh-TW"/>
        </w:rPr>
        <w:t>.</w:t>
      </w:r>
    </w:p>
    <w:p w14:paraId="0EAA6B45" w14:textId="77777777" w:rsidR="00A56A6C" w:rsidRDefault="00A56A6C" w:rsidP="00F83016">
      <w:pPr>
        <w:autoSpaceDE w:val="0"/>
        <w:autoSpaceDN w:val="0"/>
        <w:adjustRightInd w:val="0"/>
        <w:jc w:val="left"/>
        <w:rPr>
          <w:rFonts w:ascii="CenturyGothic-Bold" w:hAnsi="CenturyGothic-Bold" w:cs="CenturyGothic-Bold"/>
          <w:b/>
          <w:bCs/>
          <w:szCs w:val="22"/>
          <w:lang w:val="en-US" w:eastAsia="zh-TW"/>
        </w:rPr>
      </w:pPr>
    </w:p>
    <w:p w14:paraId="52C3BDA0" w14:textId="3A4E814F" w:rsidR="00A56A6C" w:rsidRDefault="00F83016" w:rsidP="00F8301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2B82304A" w14:textId="662E3F79" w:rsidR="00F83016" w:rsidRPr="00D033C3" w:rsidRDefault="00D033C3" w:rsidP="00D033C3">
      <w:pPr>
        <w:autoSpaceDE w:val="0"/>
        <w:autoSpaceDN w:val="0"/>
        <w:adjustRightInd w:val="0"/>
        <w:jc w:val="left"/>
        <w:rPr>
          <w:rFonts w:ascii="Cambria" w:hAnsi="Cambria" w:cs="Cambria"/>
          <w:sz w:val="24"/>
          <w:szCs w:val="24"/>
          <w:lang w:val="en-US" w:eastAsia="zh-TW"/>
        </w:rPr>
      </w:pPr>
      <w:r w:rsidRPr="00D033C3">
        <w:rPr>
          <w:rFonts w:ascii="Cambria" w:hAnsi="Cambria" w:cs="Cambria"/>
          <w:sz w:val="24"/>
          <w:szCs w:val="24"/>
          <w:lang w:val="en-US" w:eastAsia="zh-TW"/>
        </w:rPr>
        <w:t>None</w:t>
      </w:r>
    </w:p>
    <w:p w14:paraId="2D12B5AE" w14:textId="77777777" w:rsidR="00A56A6C" w:rsidRDefault="00A56A6C" w:rsidP="00F83016">
      <w:pPr>
        <w:autoSpaceDE w:val="0"/>
        <w:autoSpaceDN w:val="0"/>
        <w:adjustRightInd w:val="0"/>
        <w:jc w:val="left"/>
        <w:rPr>
          <w:rFonts w:ascii="CenturyGothic-Bold" w:hAnsi="CenturyGothic-Bold" w:cs="CenturyGothic-Bold"/>
          <w:b/>
          <w:bCs/>
          <w:sz w:val="18"/>
          <w:szCs w:val="18"/>
          <w:lang w:val="en-US" w:eastAsia="zh-TW"/>
        </w:rPr>
      </w:pPr>
    </w:p>
    <w:p w14:paraId="495785A2" w14:textId="30A4954A" w:rsidR="0044195F" w:rsidRDefault="00F83016" w:rsidP="00FA7C9D">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5A36EB9C" w14:textId="69A2A7CB" w:rsidR="00FA7C9D" w:rsidRDefault="00FA7C9D" w:rsidP="00FA7C9D">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Driver close successful</w:t>
      </w:r>
    </w:p>
    <w:p w14:paraId="34FFF3C0" w14:textId="4F047379" w:rsidR="00FA7C9D" w:rsidRDefault="00FA7C9D" w:rsidP="00FA7C9D">
      <w:pPr>
        <w:autoSpaceDE w:val="0"/>
        <w:autoSpaceDN w:val="0"/>
        <w:adjustRightInd w:val="0"/>
        <w:jc w:val="left"/>
        <w:rPr>
          <w:rFonts w:ascii="Cambria" w:hAnsi="Cambria" w:cs="Cambria"/>
          <w:szCs w:val="24"/>
          <w:lang w:val="en-US" w:eastAsia="zh-TW"/>
        </w:rPr>
      </w:pPr>
      <w:r w:rsidRPr="0077274A">
        <w:rPr>
          <w:rFonts w:ascii="Cambria" w:hAnsi="Cambria" w:cs="Cambria"/>
          <w:sz w:val="24"/>
          <w:szCs w:val="24"/>
          <w:lang w:val="en-US" w:eastAsia="zh-TW"/>
        </w:rPr>
        <w:lastRenderedPageBreak/>
        <w:t>ADPD400xDrv_ERROR</w:t>
      </w:r>
      <w:r>
        <w:rPr>
          <w:rFonts w:ascii="Cambria" w:hAnsi="Cambria" w:cs="Cambria"/>
          <w:sz w:val="24"/>
          <w:szCs w:val="24"/>
          <w:lang w:val="en-US" w:eastAsia="zh-TW"/>
        </w:rPr>
        <w:t xml:space="preserve"> – Error in closing the driver</w:t>
      </w:r>
    </w:p>
    <w:p w14:paraId="17663EB0" w14:textId="612BA8A7" w:rsidR="00FE785E" w:rsidRDefault="005C0C98" w:rsidP="00795691">
      <w:pPr>
        <w:pStyle w:val="Heading3"/>
        <w:rPr>
          <w:lang w:val="en-US" w:eastAsia="zh-TW"/>
        </w:rPr>
      </w:pPr>
      <w:bookmarkStart w:id="42" w:name="_Toc64359934"/>
      <w:r w:rsidRPr="005C0C98">
        <w:rPr>
          <w:lang w:val="en-US" w:eastAsia="zh-TW"/>
        </w:rPr>
        <w:t>Adpd400xDrvGetComMode</w:t>
      </w:r>
      <w:bookmarkEnd w:id="42"/>
    </w:p>
    <w:p w14:paraId="487F9212" w14:textId="77777777" w:rsidR="00FE785E" w:rsidRDefault="00FE785E" w:rsidP="00FE785E">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0DBD4DFB" w14:textId="3F0F130D" w:rsidR="00795691" w:rsidRDefault="00253E20" w:rsidP="00795691">
      <w:pPr>
        <w:pStyle w:val="APIListing"/>
        <w:pBdr>
          <w:bottom w:val="single" w:sz="4" w:space="0" w:color="000000"/>
        </w:pBdr>
      </w:pPr>
      <w:r w:rsidRPr="00253E20">
        <w:t>Adpd400xComMode_t Adpd400xDrvGetComMode()</w:t>
      </w:r>
      <w:r w:rsidR="00795691" w:rsidRPr="00795691">
        <w:t>;</w:t>
      </w:r>
    </w:p>
    <w:p w14:paraId="606E4015" w14:textId="77777777" w:rsidR="00795691" w:rsidRDefault="00795691" w:rsidP="00FE785E">
      <w:pPr>
        <w:autoSpaceDE w:val="0"/>
        <w:autoSpaceDN w:val="0"/>
        <w:adjustRightInd w:val="0"/>
        <w:jc w:val="left"/>
        <w:rPr>
          <w:rFonts w:ascii="CenturyGothic-Bold" w:hAnsi="CenturyGothic-Bold" w:cs="CenturyGothic-Bold"/>
          <w:b/>
          <w:bCs/>
          <w:szCs w:val="22"/>
          <w:lang w:val="en-US" w:eastAsia="zh-TW"/>
        </w:rPr>
      </w:pPr>
    </w:p>
    <w:p w14:paraId="6FE7C213" w14:textId="7B50D3B1" w:rsidR="00FE785E" w:rsidRDefault="00FE785E" w:rsidP="00FE785E">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04DED83C" w14:textId="3F6708AB" w:rsidR="00B767BC" w:rsidRDefault="00934300" w:rsidP="004F5BA4">
      <w:pPr>
        <w:autoSpaceDE w:val="0"/>
        <w:autoSpaceDN w:val="0"/>
        <w:adjustRightInd w:val="0"/>
        <w:jc w:val="left"/>
        <w:rPr>
          <w:rFonts w:ascii="CenturyGothic-Bold" w:hAnsi="CenturyGothic-Bold" w:cs="CenturyGothic-Bold"/>
          <w:b/>
          <w:bCs/>
          <w:szCs w:val="22"/>
          <w:lang w:val="en-US" w:eastAsia="zh-TW"/>
        </w:rPr>
      </w:pPr>
      <w:r>
        <w:rPr>
          <w:rFonts w:ascii="Cambria" w:hAnsi="Cambria" w:cs="Cambria"/>
          <w:sz w:val="24"/>
          <w:szCs w:val="24"/>
          <w:lang w:val="en-US" w:eastAsia="zh-TW"/>
        </w:rPr>
        <w:t xml:space="preserve">Returns the communication </w:t>
      </w:r>
      <w:r w:rsidR="008467F1">
        <w:rPr>
          <w:rFonts w:ascii="Cambria" w:hAnsi="Cambria" w:cs="Cambria"/>
          <w:sz w:val="24"/>
          <w:szCs w:val="24"/>
          <w:lang w:val="en-US" w:eastAsia="zh-TW"/>
        </w:rPr>
        <w:t>bus: I2C, SPI or unknown</w:t>
      </w:r>
    </w:p>
    <w:p w14:paraId="345E1086" w14:textId="77777777" w:rsidR="00EA57EC" w:rsidRDefault="00EA57EC" w:rsidP="00B767BC">
      <w:pPr>
        <w:autoSpaceDE w:val="0"/>
        <w:autoSpaceDN w:val="0"/>
        <w:adjustRightInd w:val="0"/>
        <w:jc w:val="left"/>
        <w:rPr>
          <w:rFonts w:ascii="CenturyGothic-Bold" w:hAnsi="CenturyGothic-Bold" w:cs="CenturyGothic-Bold"/>
          <w:b/>
          <w:bCs/>
          <w:szCs w:val="22"/>
          <w:lang w:val="en-US" w:eastAsia="zh-TW"/>
        </w:rPr>
      </w:pPr>
    </w:p>
    <w:p w14:paraId="5687C45A" w14:textId="69E2943E" w:rsidR="00B767BC" w:rsidRDefault="00B767BC" w:rsidP="00B767BC">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33A62A91" w14:textId="497337B0" w:rsidR="00B767BC" w:rsidRPr="008467F1" w:rsidRDefault="008467F1" w:rsidP="008467F1">
      <w:pPr>
        <w:autoSpaceDE w:val="0"/>
        <w:autoSpaceDN w:val="0"/>
        <w:adjustRightInd w:val="0"/>
        <w:jc w:val="left"/>
        <w:rPr>
          <w:rFonts w:ascii="Cambria" w:hAnsi="Cambria" w:cs="Cambria"/>
          <w:sz w:val="24"/>
          <w:szCs w:val="24"/>
          <w:lang w:val="en-US" w:eastAsia="zh-TW"/>
        </w:rPr>
      </w:pPr>
      <w:r w:rsidRPr="008467F1">
        <w:rPr>
          <w:rFonts w:ascii="Cambria" w:hAnsi="Cambria" w:cs="Cambria"/>
          <w:sz w:val="24"/>
          <w:szCs w:val="24"/>
          <w:lang w:val="en-US" w:eastAsia="zh-TW"/>
        </w:rPr>
        <w:t>None</w:t>
      </w:r>
    </w:p>
    <w:p w14:paraId="5F7B999D" w14:textId="77777777" w:rsidR="00D35A00" w:rsidRDefault="00D35A00" w:rsidP="00B767BC">
      <w:pPr>
        <w:autoSpaceDE w:val="0"/>
        <w:autoSpaceDN w:val="0"/>
        <w:adjustRightInd w:val="0"/>
        <w:jc w:val="left"/>
        <w:rPr>
          <w:rFonts w:ascii="CenturyGothic-Bold" w:hAnsi="CenturyGothic-Bold" w:cs="CenturyGothic-Bold"/>
          <w:b/>
          <w:bCs/>
          <w:szCs w:val="22"/>
          <w:lang w:val="en-US" w:eastAsia="zh-TW"/>
        </w:rPr>
      </w:pPr>
    </w:p>
    <w:p w14:paraId="1B71F47C" w14:textId="33E84AFA" w:rsidR="00080A8E" w:rsidRDefault="00080A8E" w:rsidP="00080A8E">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71912744" w14:textId="59C37F59" w:rsidR="000A657E" w:rsidRPr="00F97C4F" w:rsidRDefault="00F97C4F" w:rsidP="00080A8E">
      <w:pPr>
        <w:autoSpaceDE w:val="0"/>
        <w:autoSpaceDN w:val="0"/>
        <w:adjustRightInd w:val="0"/>
        <w:jc w:val="left"/>
        <w:rPr>
          <w:rFonts w:ascii="Cambria" w:hAnsi="Cambria" w:cs="Cambria"/>
          <w:sz w:val="24"/>
          <w:szCs w:val="24"/>
          <w:lang w:val="en-US" w:eastAsia="zh-TW"/>
        </w:rPr>
      </w:pPr>
      <w:r w:rsidRPr="00F97C4F">
        <w:rPr>
          <w:rFonts w:ascii="Cambria" w:hAnsi="Cambria" w:cs="Cambria"/>
          <w:sz w:val="24"/>
          <w:szCs w:val="24"/>
          <w:lang w:val="en-US" w:eastAsia="zh-TW"/>
        </w:rPr>
        <w:t>Adpd400xComMode_t</w:t>
      </w:r>
      <w:r>
        <w:rPr>
          <w:rFonts w:ascii="Cambria" w:hAnsi="Cambria" w:cs="Cambria"/>
          <w:sz w:val="24"/>
          <w:szCs w:val="24"/>
          <w:lang w:val="en-US" w:eastAsia="zh-TW"/>
        </w:rPr>
        <w:t xml:space="preserve">: </w:t>
      </w:r>
      <w:r w:rsidR="0002232E" w:rsidRPr="0002232E">
        <w:rPr>
          <w:rFonts w:ascii="Cambria" w:hAnsi="Cambria" w:cs="Cambria"/>
          <w:sz w:val="24"/>
          <w:szCs w:val="24"/>
          <w:lang w:val="en-US" w:eastAsia="zh-TW"/>
        </w:rPr>
        <w:t>ADPD400x_I2C_BUS</w:t>
      </w:r>
      <w:r w:rsidR="0002232E">
        <w:rPr>
          <w:rFonts w:ascii="Cambria" w:hAnsi="Cambria" w:cs="Cambria"/>
          <w:sz w:val="24"/>
          <w:szCs w:val="24"/>
          <w:lang w:val="en-US" w:eastAsia="zh-TW"/>
        </w:rPr>
        <w:t xml:space="preserve">, </w:t>
      </w:r>
      <w:r w:rsidR="0002232E" w:rsidRPr="0002232E">
        <w:rPr>
          <w:rFonts w:ascii="Cambria" w:hAnsi="Cambria" w:cs="Cambria"/>
          <w:sz w:val="24"/>
          <w:szCs w:val="24"/>
          <w:lang w:val="en-US" w:eastAsia="zh-TW"/>
        </w:rPr>
        <w:t>ADPD400x_</w:t>
      </w:r>
      <w:r w:rsidR="0002232E">
        <w:rPr>
          <w:rFonts w:ascii="Cambria" w:hAnsi="Cambria" w:cs="Cambria"/>
          <w:sz w:val="24"/>
          <w:szCs w:val="24"/>
          <w:lang w:val="en-US" w:eastAsia="zh-TW"/>
        </w:rPr>
        <w:t>SPI</w:t>
      </w:r>
      <w:r w:rsidR="0002232E" w:rsidRPr="0002232E">
        <w:rPr>
          <w:rFonts w:ascii="Cambria" w:hAnsi="Cambria" w:cs="Cambria"/>
          <w:sz w:val="24"/>
          <w:szCs w:val="24"/>
          <w:lang w:val="en-US" w:eastAsia="zh-TW"/>
        </w:rPr>
        <w:t>_BUS</w:t>
      </w:r>
      <w:r w:rsidR="00C10056">
        <w:rPr>
          <w:rFonts w:ascii="Cambria" w:hAnsi="Cambria" w:cs="Cambria"/>
          <w:sz w:val="24"/>
          <w:szCs w:val="24"/>
          <w:lang w:val="en-US" w:eastAsia="zh-TW"/>
        </w:rPr>
        <w:t xml:space="preserve"> or </w:t>
      </w:r>
      <w:r w:rsidR="00C10056" w:rsidRPr="00C10056">
        <w:rPr>
          <w:rFonts w:ascii="Cambria" w:hAnsi="Cambria" w:cs="Cambria"/>
          <w:sz w:val="24"/>
          <w:szCs w:val="24"/>
          <w:lang w:val="en-US" w:eastAsia="zh-TW"/>
        </w:rPr>
        <w:t>ADPD400x_</w:t>
      </w:r>
      <w:r w:rsidR="00C10056">
        <w:rPr>
          <w:rFonts w:ascii="Cambria" w:hAnsi="Cambria" w:cs="Cambria"/>
          <w:sz w:val="24"/>
          <w:szCs w:val="24"/>
          <w:lang w:val="en-US" w:eastAsia="zh-TW"/>
        </w:rPr>
        <w:t>UNKNOWN</w:t>
      </w:r>
      <w:r w:rsidR="00C10056" w:rsidRPr="00C10056">
        <w:rPr>
          <w:rFonts w:ascii="Cambria" w:hAnsi="Cambria" w:cs="Cambria"/>
          <w:sz w:val="24"/>
          <w:szCs w:val="24"/>
          <w:lang w:val="en-US" w:eastAsia="zh-TW"/>
        </w:rPr>
        <w:t>_BUS</w:t>
      </w:r>
    </w:p>
    <w:p w14:paraId="63ADCFB6" w14:textId="32532644" w:rsidR="00CF4088" w:rsidRPr="007F3793" w:rsidRDefault="00240542" w:rsidP="007F3793">
      <w:pPr>
        <w:pStyle w:val="Heading3"/>
        <w:rPr>
          <w:lang w:val="en-US" w:eastAsia="zh-TW"/>
        </w:rPr>
      </w:pPr>
      <w:bookmarkStart w:id="43" w:name="_Toc64359935"/>
      <w:r w:rsidRPr="00240542">
        <w:rPr>
          <w:lang w:val="en-US" w:eastAsia="zh-TW"/>
        </w:rPr>
        <w:t>Adpd400xDrvRegWrite</w:t>
      </w:r>
      <w:bookmarkEnd w:id="43"/>
    </w:p>
    <w:p w14:paraId="1E0675E0" w14:textId="77777777" w:rsidR="00CF4088" w:rsidRDefault="00CF4088" w:rsidP="00CF408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188630BF" w14:textId="0D61870E" w:rsidR="00CF4088" w:rsidRDefault="00240542" w:rsidP="00CF4088">
      <w:pPr>
        <w:pStyle w:val="APIListing"/>
        <w:pBdr>
          <w:bottom w:val="single" w:sz="4" w:space="0" w:color="000000"/>
        </w:pBdr>
      </w:pPr>
      <w:r w:rsidRPr="00240542">
        <w:t xml:space="preserve">int16_t Adpd400xDrvRegWrite(uint16_t </w:t>
      </w:r>
      <w:proofErr w:type="spellStart"/>
      <w:r w:rsidRPr="00240542">
        <w:t>nAddr</w:t>
      </w:r>
      <w:proofErr w:type="spellEnd"/>
      <w:r w:rsidRPr="00240542">
        <w:t xml:space="preserve">, uint16_t </w:t>
      </w:r>
      <w:proofErr w:type="spellStart"/>
      <w:r w:rsidRPr="00240542">
        <w:t>nRegValue</w:t>
      </w:r>
      <w:proofErr w:type="spellEnd"/>
      <w:r w:rsidRPr="00240542">
        <w:t>)</w:t>
      </w:r>
      <w:r>
        <w:t>;</w:t>
      </w:r>
    </w:p>
    <w:p w14:paraId="3EC088E7" w14:textId="77777777" w:rsidR="00D35A00" w:rsidRDefault="00D35A00" w:rsidP="00CF4088">
      <w:pPr>
        <w:autoSpaceDE w:val="0"/>
        <w:autoSpaceDN w:val="0"/>
        <w:adjustRightInd w:val="0"/>
        <w:jc w:val="left"/>
        <w:rPr>
          <w:rFonts w:ascii="CenturyGothic-Bold" w:hAnsi="CenturyGothic-Bold" w:cs="CenturyGothic-Bold"/>
          <w:b/>
          <w:bCs/>
          <w:szCs w:val="22"/>
          <w:lang w:val="en-US" w:eastAsia="zh-TW"/>
        </w:rPr>
      </w:pPr>
    </w:p>
    <w:p w14:paraId="39F540F3" w14:textId="77777777" w:rsidR="00CF4088" w:rsidRDefault="00CF4088" w:rsidP="00CF408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0EE7B809" w14:textId="0808F1CC" w:rsidR="00D8043D" w:rsidRDefault="00D8043D" w:rsidP="00D8043D">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does the synchronous register write </w:t>
      </w:r>
      <w:r w:rsidR="00B30212">
        <w:rPr>
          <w:rFonts w:ascii="Cambria" w:hAnsi="Cambria" w:cs="Cambria"/>
          <w:sz w:val="24"/>
          <w:szCs w:val="24"/>
          <w:lang w:val="en-US" w:eastAsia="zh-TW"/>
        </w:rPr>
        <w:t xml:space="preserve">of a 16-bit value </w:t>
      </w:r>
      <w:r>
        <w:rPr>
          <w:rFonts w:ascii="Cambria" w:hAnsi="Cambria" w:cs="Cambria"/>
          <w:sz w:val="24"/>
          <w:szCs w:val="24"/>
          <w:lang w:val="en-US" w:eastAsia="zh-TW"/>
        </w:rPr>
        <w:t>to the device</w:t>
      </w:r>
    </w:p>
    <w:p w14:paraId="6D6B0B81" w14:textId="77777777" w:rsidR="003F7F27" w:rsidRDefault="003F7F27" w:rsidP="00CF4088">
      <w:pPr>
        <w:autoSpaceDE w:val="0"/>
        <w:autoSpaceDN w:val="0"/>
        <w:adjustRightInd w:val="0"/>
        <w:jc w:val="left"/>
        <w:rPr>
          <w:rFonts w:ascii="CenturyGothic-Bold" w:hAnsi="CenturyGothic-Bold" w:cs="CenturyGothic-Bold"/>
          <w:b/>
          <w:bCs/>
          <w:szCs w:val="22"/>
          <w:lang w:val="en-US" w:eastAsia="zh-TW"/>
        </w:rPr>
      </w:pPr>
    </w:p>
    <w:p w14:paraId="5A36C803" w14:textId="1759DC74" w:rsidR="00CF4088" w:rsidRDefault="00CF4088" w:rsidP="00CF408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02A3FB74" w14:textId="5D82DED8" w:rsidR="00CF4088" w:rsidRDefault="00CF4088" w:rsidP="00CF4088">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sidR="001F201B">
        <w:rPr>
          <w:rFonts w:ascii="CourierNewPSMT" w:hAnsi="CourierNewPSMT" w:cs="CourierNewPSMT"/>
          <w:sz w:val="20"/>
          <w:lang w:val="en-US" w:eastAsia="zh-TW"/>
        </w:rPr>
        <w:t>Addr</w:t>
      </w:r>
      <w:proofErr w:type="spellEnd"/>
    </w:p>
    <w:p w14:paraId="67F234E1" w14:textId="6C86CD54" w:rsidR="00CF4088" w:rsidRDefault="00CF4088" w:rsidP="00CF4088">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sidR="001F201B">
        <w:rPr>
          <w:rFonts w:ascii="CourierNewPSMT" w:hAnsi="CourierNewPSMT" w:cs="CourierNewPSMT"/>
          <w:sz w:val="20"/>
          <w:lang w:val="en-US" w:eastAsia="zh-TW"/>
        </w:rPr>
        <w:t>uint16_t</w:t>
      </w:r>
    </w:p>
    <w:p w14:paraId="51E38E3B" w14:textId="77777777" w:rsidR="00CF4088" w:rsidRPr="00A56A6C" w:rsidRDefault="00CF4088" w:rsidP="00CF4088">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21D44CE5" w14:textId="336C6F1A" w:rsidR="00CF4088" w:rsidRDefault="00CF4088" w:rsidP="00CF4088">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A456F9">
        <w:rPr>
          <w:rFonts w:ascii="CenturyGothic" w:hAnsi="CenturyGothic" w:cs="CenturyGothic"/>
          <w:sz w:val="20"/>
          <w:lang w:val="en-US" w:eastAsia="zh-TW"/>
        </w:rPr>
        <w:t>Register address to write</w:t>
      </w:r>
    </w:p>
    <w:p w14:paraId="6896B066" w14:textId="7358CC47" w:rsidR="00CF4088" w:rsidRDefault="00CF4088" w:rsidP="00CF4088">
      <w:pPr>
        <w:autoSpaceDE w:val="0"/>
        <w:autoSpaceDN w:val="0"/>
        <w:adjustRightInd w:val="0"/>
        <w:ind w:firstLine="709"/>
        <w:jc w:val="left"/>
        <w:rPr>
          <w:rFonts w:ascii="CenturyGothic" w:hAnsi="CenturyGothic" w:cs="CenturyGothic"/>
          <w:sz w:val="18"/>
          <w:szCs w:val="18"/>
          <w:lang w:val="en-US" w:eastAsia="zh-TW"/>
        </w:rPr>
      </w:pPr>
    </w:p>
    <w:p w14:paraId="45B7692F" w14:textId="331BA556" w:rsidR="009330EF" w:rsidRDefault="009330EF" w:rsidP="009330EF">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sidR="00BA147C">
        <w:rPr>
          <w:rFonts w:ascii="CourierNewPSMT" w:hAnsi="CourierNewPSMT" w:cs="CourierNewPSMT"/>
          <w:sz w:val="20"/>
          <w:lang w:val="en-US" w:eastAsia="zh-TW"/>
        </w:rPr>
        <w:t>RegValue</w:t>
      </w:r>
      <w:proofErr w:type="spellEnd"/>
    </w:p>
    <w:p w14:paraId="284B0259" w14:textId="77777777" w:rsidR="009330EF" w:rsidRDefault="009330EF" w:rsidP="009330EF">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uint16_t</w:t>
      </w:r>
    </w:p>
    <w:p w14:paraId="60A5D4BD" w14:textId="77777777" w:rsidR="009330EF" w:rsidRPr="00A56A6C" w:rsidRDefault="009330EF" w:rsidP="009330EF">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30A1AEB0" w14:textId="642BF15D" w:rsidR="009330EF" w:rsidRDefault="009330EF" w:rsidP="009330EF">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BA147C">
        <w:rPr>
          <w:rFonts w:ascii="CenturyGothic" w:hAnsi="CenturyGothic" w:cs="CenturyGothic"/>
          <w:sz w:val="20"/>
          <w:lang w:val="en-US" w:eastAsia="zh-TW"/>
        </w:rPr>
        <w:t>Value to write to r</w:t>
      </w:r>
      <w:r>
        <w:rPr>
          <w:rFonts w:ascii="CenturyGothic" w:hAnsi="CenturyGothic" w:cs="CenturyGothic"/>
          <w:sz w:val="20"/>
          <w:lang w:val="en-US" w:eastAsia="zh-TW"/>
        </w:rPr>
        <w:t>egister</w:t>
      </w:r>
    </w:p>
    <w:p w14:paraId="7A1EB529" w14:textId="77777777" w:rsidR="009330EF" w:rsidRDefault="009330EF" w:rsidP="009330EF">
      <w:pPr>
        <w:autoSpaceDE w:val="0"/>
        <w:autoSpaceDN w:val="0"/>
        <w:adjustRightInd w:val="0"/>
        <w:ind w:firstLine="709"/>
        <w:jc w:val="left"/>
        <w:rPr>
          <w:rFonts w:ascii="CenturyGothic" w:hAnsi="CenturyGothic" w:cs="CenturyGothic"/>
          <w:sz w:val="18"/>
          <w:szCs w:val="18"/>
          <w:lang w:val="en-US" w:eastAsia="zh-TW"/>
        </w:rPr>
      </w:pPr>
    </w:p>
    <w:p w14:paraId="7C98CC92" w14:textId="77777777" w:rsidR="007F3793" w:rsidRDefault="007F3793" w:rsidP="007F379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0D0101F7" w14:textId="2FF6F18F" w:rsidR="002A3573" w:rsidRDefault="002A3573" w:rsidP="002A3573">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Write to register successful</w:t>
      </w:r>
    </w:p>
    <w:p w14:paraId="0CECF886" w14:textId="3A09A9E7" w:rsidR="007F3793" w:rsidRPr="00B767BC" w:rsidRDefault="002A3573" w:rsidP="002A3573">
      <w:pPr>
        <w:autoSpaceDE w:val="0"/>
        <w:autoSpaceDN w:val="0"/>
        <w:adjustRightInd w:val="0"/>
        <w:jc w:val="left"/>
        <w:rPr>
          <w:rFonts w:ascii="CenturyGothic-Bold" w:hAnsi="CenturyGothic-Bold" w:cs="CenturyGothic-Bold"/>
          <w:b/>
          <w:bCs/>
          <w:szCs w:val="22"/>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writing to register</w:t>
      </w:r>
    </w:p>
    <w:p w14:paraId="0A4A68F6" w14:textId="21962474" w:rsidR="00DE1D51" w:rsidRPr="007F3793" w:rsidRDefault="00DE1D51" w:rsidP="00DE1D51">
      <w:pPr>
        <w:pStyle w:val="Heading3"/>
        <w:rPr>
          <w:lang w:val="en-US" w:eastAsia="zh-TW"/>
        </w:rPr>
      </w:pPr>
      <w:bookmarkStart w:id="44" w:name="_Toc64359936"/>
      <w:r w:rsidRPr="00240542">
        <w:rPr>
          <w:lang w:val="en-US" w:eastAsia="zh-TW"/>
        </w:rPr>
        <w:t>Adpd400xDrvReg</w:t>
      </w:r>
      <w:r w:rsidR="006B7A7D">
        <w:rPr>
          <w:lang w:val="en-US" w:eastAsia="zh-TW"/>
        </w:rPr>
        <w:t>Read</w:t>
      </w:r>
      <w:bookmarkEnd w:id="44"/>
    </w:p>
    <w:p w14:paraId="63A9577E" w14:textId="77777777" w:rsidR="00DE1D51" w:rsidRDefault="00DE1D51" w:rsidP="00DE1D51">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728E6A77" w14:textId="791B6134" w:rsidR="00DE1D51" w:rsidRDefault="00DE1D51" w:rsidP="00DE1D51">
      <w:pPr>
        <w:pStyle w:val="APIListing"/>
        <w:pBdr>
          <w:bottom w:val="single" w:sz="4" w:space="0" w:color="000000"/>
        </w:pBdr>
      </w:pPr>
      <w:r w:rsidRPr="00240542">
        <w:lastRenderedPageBreak/>
        <w:t>int16_t Adpd400xDrvReg</w:t>
      </w:r>
      <w:r w:rsidR="00A4706B">
        <w:t>Read</w:t>
      </w:r>
      <w:r w:rsidRPr="00240542">
        <w:t xml:space="preserve">(uint16_t </w:t>
      </w:r>
      <w:proofErr w:type="spellStart"/>
      <w:r w:rsidRPr="00240542">
        <w:t>nAddr</w:t>
      </w:r>
      <w:proofErr w:type="spellEnd"/>
      <w:r w:rsidRPr="00240542">
        <w:t xml:space="preserve">, uint16_t </w:t>
      </w:r>
      <w:r w:rsidR="00A4706B">
        <w:t>*</w:t>
      </w:r>
      <w:proofErr w:type="spellStart"/>
      <w:r w:rsidR="00A4706B">
        <w:t>pnData</w:t>
      </w:r>
      <w:proofErr w:type="spellEnd"/>
      <w:r w:rsidRPr="00240542">
        <w:t>)</w:t>
      </w:r>
      <w:r>
        <w:t>;</w:t>
      </w:r>
    </w:p>
    <w:p w14:paraId="5C97546F" w14:textId="77777777" w:rsidR="00DE1D51" w:rsidRDefault="00DE1D51" w:rsidP="00DE1D51">
      <w:pPr>
        <w:autoSpaceDE w:val="0"/>
        <w:autoSpaceDN w:val="0"/>
        <w:adjustRightInd w:val="0"/>
        <w:jc w:val="left"/>
        <w:rPr>
          <w:rFonts w:ascii="CenturyGothic-Bold" w:hAnsi="CenturyGothic-Bold" w:cs="CenturyGothic-Bold"/>
          <w:b/>
          <w:bCs/>
          <w:szCs w:val="22"/>
          <w:lang w:val="en-US" w:eastAsia="zh-TW"/>
        </w:rPr>
      </w:pPr>
    </w:p>
    <w:p w14:paraId="348F143F" w14:textId="77777777" w:rsidR="00DE1D51" w:rsidRDefault="00DE1D51" w:rsidP="00DE1D51">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70087A45" w14:textId="58329A25" w:rsidR="00DE1D51" w:rsidRDefault="00DE1D51" w:rsidP="00DE1D51">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does the synchronous register </w:t>
      </w:r>
      <w:r w:rsidR="0093640C">
        <w:rPr>
          <w:rFonts w:ascii="Cambria" w:hAnsi="Cambria" w:cs="Cambria"/>
          <w:sz w:val="24"/>
          <w:szCs w:val="24"/>
          <w:lang w:val="en-US" w:eastAsia="zh-TW"/>
        </w:rPr>
        <w:t xml:space="preserve">read </w:t>
      </w:r>
      <w:r w:rsidR="00BB35B8">
        <w:rPr>
          <w:rFonts w:ascii="Cambria" w:hAnsi="Cambria" w:cs="Cambria"/>
          <w:sz w:val="24"/>
          <w:szCs w:val="24"/>
          <w:lang w:val="en-US" w:eastAsia="zh-TW"/>
        </w:rPr>
        <w:t xml:space="preserve">of a 16-bit value </w:t>
      </w:r>
      <w:r w:rsidR="0093640C">
        <w:rPr>
          <w:rFonts w:ascii="Cambria" w:hAnsi="Cambria" w:cs="Cambria"/>
          <w:sz w:val="24"/>
          <w:szCs w:val="24"/>
          <w:lang w:val="en-US" w:eastAsia="zh-TW"/>
        </w:rPr>
        <w:t xml:space="preserve">from </w:t>
      </w:r>
      <w:r>
        <w:rPr>
          <w:rFonts w:ascii="Cambria" w:hAnsi="Cambria" w:cs="Cambria"/>
          <w:sz w:val="24"/>
          <w:szCs w:val="24"/>
          <w:lang w:val="en-US" w:eastAsia="zh-TW"/>
        </w:rPr>
        <w:t>the device</w:t>
      </w:r>
    </w:p>
    <w:p w14:paraId="10478A8D" w14:textId="77777777" w:rsidR="00DE1D51" w:rsidRDefault="00DE1D51" w:rsidP="00DE1D51">
      <w:pPr>
        <w:autoSpaceDE w:val="0"/>
        <w:autoSpaceDN w:val="0"/>
        <w:adjustRightInd w:val="0"/>
        <w:jc w:val="left"/>
        <w:rPr>
          <w:rFonts w:ascii="CenturyGothic-Bold" w:hAnsi="CenturyGothic-Bold" w:cs="CenturyGothic-Bold"/>
          <w:b/>
          <w:bCs/>
          <w:szCs w:val="22"/>
          <w:lang w:val="en-US" w:eastAsia="zh-TW"/>
        </w:rPr>
      </w:pPr>
    </w:p>
    <w:p w14:paraId="239B02D7" w14:textId="77777777" w:rsidR="00DE1D51" w:rsidRDefault="00DE1D51" w:rsidP="00DE1D51">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0CC8ADC0" w14:textId="77777777" w:rsidR="00DE1D51" w:rsidRDefault="00DE1D51" w:rsidP="00DE1D51">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Pr>
          <w:rFonts w:ascii="CourierNewPSMT" w:hAnsi="CourierNewPSMT" w:cs="CourierNewPSMT"/>
          <w:sz w:val="20"/>
          <w:lang w:val="en-US" w:eastAsia="zh-TW"/>
        </w:rPr>
        <w:t>Addr</w:t>
      </w:r>
      <w:proofErr w:type="spellEnd"/>
    </w:p>
    <w:p w14:paraId="09BE68B5" w14:textId="77777777" w:rsidR="00DE1D51" w:rsidRDefault="00DE1D51" w:rsidP="00DE1D51">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uint16_t</w:t>
      </w:r>
    </w:p>
    <w:p w14:paraId="68C3A5F1" w14:textId="77777777" w:rsidR="00DE1D51" w:rsidRPr="00A56A6C" w:rsidRDefault="00DE1D51" w:rsidP="00DE1D51">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34C2059D" w14:textId="72C27B78" w:rsidR="00DE1D51" w:rsidRDefault="00DE1D51" w:rsidP="00DE1D51">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 xml:space="preserve">Register address to </w:t>
      </w:r>
      <w:r w:rsidR="00472F72">
        <w:rPr>
          <w:rFonts w:ascii="CenturyGothic" w:hAnsi="CenturyGothic" w:cs="CenturyGothic"/>
          <w:sz w:val="20"/>
          <w:lang w:val="en-US" w:eastAsia="zh-TW"/>
        </w:rPr>
        <w:t>read</w:t>
      </w:r>
    </w:p>
    <w:p w14:paraId="125E2391" w14:textId="77777777" w:rsidR="00DE1D51" w:rsidRDefault="00DE1D51" w:rsidP="00DE1D51">
      <w:pPr>
        <w:autoSpaceDE w:val="0"/>
        <w:autoSpaceDN w:val="0"/>
        <w:adjustRightInd w:val="0"/>
        <w:ind w:firstLine="709"/>
        <w:jc w:val="left"/>
        <w:rPr>
          <w:rFonts w:ascii="CenturyGothic" w:hAnsi="CenturyGothic" w:cs="CenturyGothic"/>
          <w:sz w:val="18"/>
          <w:szCs w:val="18"/>
          <w:lang w:val="en-US" w:eastAsia="zh-TW"/>
        </w:rPr>
      </w:pPr>
    </w:p>
    <w:p w14:paraId="408728C0" w14:textId="7D6C3FC5" w:rsidR="00DE1D51" w:rsidRDefault="00DE1D51" w:rsidP="00DE1D51">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00816101">
        <w:rPr>
          <w:rFonts w:ascii="CourierNewPSMT" w:hAnsi="CourierNewPSMT" w:cs="CourierNewPSMT"/>
          <w:sz w:val="20"/>
          <w:lang w:val="en-US" w:eastAsia="zh-TW"/>
        </w:rPr>
        <w:t>pnData</w:t>
      </w:r>
      <w:proofErr w:type="spellEnd"/>
    </w:p>
    <w:p w14:paraId="1C3314A2" w14:textId="51397B20" w:rsidR="00DE1D51" w:rsidRDefault="00DE1D51" w:rsidP="00DE1D51">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uint16_t</w:t>
      </w:r>
      <w:r w:rsidR="00A06964">
        <w:rPr>
          <w:rFonts w:ascii="CourierNewPSMT" w:hAnsi="CourierNewPSMT" w:cs="CourierNewPSMT"/>
          <w:sz w:val="20"/>
          <w:lang w:val="en-US" w:eastAsia="zh-TW"/>
        </w:rPr>
        <w:t xml:space="preserve"> *</w:t>
      </w:r>
    </w:p>
    <w:p w14:paraId="6EAB5E3F" w14:textId="77777777" w:rsidR="00DE1D51" w:rsidRPr="00A56A6C" w:rsidRDefault="00DE1D51" w:rsidP="00DE1D51">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3F4B7718" w14:textId="55DD10D6" w:rsidR="00DE1D51" w:rsidRDefault="00DE1D51" w:rsidP="00DE1D51">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AC7A9D">
        <w:rPr>
          <w:rFonts w:ascii="CenturyGothic" w:hAnsi="CenturyGothic" w:cs="CenturyGothic"/>
          <w:sz w:val="20"/>
          <w:lang w:val="en-US" w:eastAsia="zh-TW"/>
        </w:rPr>
        <w:t>Pointer location to read the value into from</w:t>
      </w:r>
      <w:r>
        <w:rPr>
          <w:rFonts w:ascii="CenturyGothic" w:hAnsi="CenturyGothic" w:cs="CenturyGothic"/>
          <w:sz w:val="20"/>
          <w:lang w:val="en-US" w:eastAsia="zh-TW"/>
        </w:rPr>
        <w:t xml:space="preserve"> register</w:t>
      </w:r>
    </w:p>
    <w:p w14:paraId="4D24B640" w14:textId="77777777" w:rsidR="00DE1D51" w:rsidRDefault="00DE1D51" w:rsidP="00DE1D51">
      <w:pPr>
        <w:autoSpaceDE w:val="0"/>
        <w:autoSpaceDN w:val="0"/>
        <w:adjustRightInd w:val="0"/>
        <w:ind w:firstLine="709"/>
        <w:jc w:val="left"/>
        <w:rPr>
          <w:rFonts w:ascii="CenturyGothic" w:hAnsi="CenturyGothic" w:cs="CenturyGothic"/>
          <w:sz w:val="18"/>
          <w:szCs w:val="18"/>
          <w:lang w:val="en-US" w:eastAsia="zh-TW"/>
        </w:rPr>
      </w:pPr>
    </w:p>
    <w:p w14:paraId="1470899F" w14:textId="77777777" w:rsidR="00DE1D51" w:rsidRDefault="00DE1D51" w:rsidP="00DE1D51">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0BAEE348" w14:textId="36DAE750" w:rsidR="00DE1D51" w:rsidRDefault="00DE1D51" w:rsidP="00DE1D51">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Read from register successful</w:t>
      </w:r>
    </w:p>
    <w:p w14:paraId="1222EC68" w14:textId="4E755A97" w:rsidR="00DE1D51" w:rsidRDefault="00DE1D51" w:rsidP="00DE1D51">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reading register</w:t>
      </w:r>
    </w:p>
    <w:p w14:paraId="15EB8C38" w14:textId="7F5E2AAB" w:rsidR="00D445E2" w:rsidRPr="007F3793" w:rsidRDefault="00D445E2" w:rsidP="00D445E2">
      <w:pPr>
        <w:pStyle w:val="Heading3"/>
        <w:rPr>
          <w:lang w:val="en-US" w:eastAsia="zh-TW"/>
        </w:rPr>
      </w:pPr>
      <w:bookmarkStart w:id="45" w:name="_Toc64359937"/>
      <w:r w:rsidRPr="00240542">
        <w:rPr>
          <w:lang w:val="en-US" w:eastAsia="zh-TW"/>
        </w:rPr>
        <w:t>Adpd400xDrvReg</w:t>
      </w:r>
      <w:r>
        <w:rPr>
          <w:lang w:val="en-US" w:eastAsia="zh-TW"/>
        </w:rPr>
        <w:t>Read</w:t>
      </w:r>
      <w:r w:rsidR="005B4A41">
        <w:rPr>
          <w:lang w:val="en-US" w:eastAsia="zh-TW"/>
        </w:rPr>
        <w:t>32B</w:t>
      </w:r>
      <w:bookmarkEnd w:id="45"/>
    </w:p>
    <w:p w14:paraId="086EF732" w14:textId="77777777" w:rsidR="00D445E2" w:rsidRDefault="00D445E2" w:rsidP="00D445E2">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240DEB25" w14:textId="5F43F366" w:rsidR="00D445E2" w:rsidRDefault="00D445E2" w:rsidP="00D445E2">
      <w:pPr>
        <w:pStyle w:val="APIListing"/>
        <w:pBdr>
          <w:bottom w:val="single" w:sz="4" w:space="0" w:color="000000"/>
        </w:pBdr>
      </w:pPr>
      <w:r w:rsidRPr="00240542">
        <w:t>int16_t Adpd400xDrvReg</w:t>
      </w:r>
      <w:r>
        <w:t>Read</w:t>
      </w:r>
      <w:r w:rsidR="00854A1A">
        <w:t>32B</w:t>
      </w:r>
      <w:r w:rsidRPr="00240542">
        <w:t xml:space="preserve">(uint16_t </w:t>
      </w:r>
      <w:proofErr w:type="spellStart"/>
      <w:r w:rsidRPr="00240542">
        <w:t>nAddr</w:t>
      </w:r>
      <w:proofErr w:type="spellEnd"/>
      <w:r w:rsidRPr="00240542">
        <w:t>, uint</w:t>
      </w:r>
      <w:r w:rsidR="005756DB">
        <w:t>32</w:t>
      </w:r>
      <w:r w:rsidRPr="00240542">
        <w:t xml:space="preserve">_t </w:t>
      </w:r>
      <w:r>
        <w:t>*</w:t>
      </w:r>
      <w:proofErr w:type="spellStart"/>
      <w:r>
        <w:t>pnData</w:t>
      </w:r>
      <w:proofErr w:type="spellEnd"/>
      <w:r w:rsidRPr="00240542">
        <w:t>)</w:t>
      </w:r>
      <w:r>
        <w:t>;</w:t>
      </w:r>
    </w:p>
    <w:p w14:paraId="4502A3D6" w14:textId="77777777" w:rsidR="00D445E2" w:rsidRDefault="00D445E2" w:rsidP="00D445E2">
      <w:pPr>
        <w:autoSpaceDE w:val="0"/>
        <w:autoSpaceDN w:val="0"/>
        <w:adjustRightInd w:val="0"/>
        <w:jc w:val="left"/>
        <w:rPr>
          <w:rFonts w:ascii="CenturyGothic-Bold" w:hAnsi="CenturyGothic-Bold" w:cs="CenturyGothic-Bold"/>
          <w:b/>
          <w:bCs/>
          <w:szCs w:val="22"/>
          <w:lang w:val="en-US" w:eastAsia="zh-TW"/>
        </w:rPr>
      </w:pPr>
    </w:p>
    <w:p w14:paraId="115427D4" w14:textId="77777777" w:rsidR="00D445E2" w:rsidRDefault="00D445E2" w:rsidP="00D445E2">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6488B6BF" w14:textId="1FBBC760" w:rsidR="00D445E2" w:rsidRDefault="00D445E2" w:rsidP="00D445E2">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does the synchronous register read of a </w:t>
      </w:r>
      <w:r w:rsidR="002B1B3B">
        <w:rPr>
          <w:rFonts w:ascii="Cambria" w:hAnsi="Cambria" w:cs="Cambria"/>
          <w:sz w:val="24"/>
          <w:szCs w:val="24"/>
          <w:lang w:val="en-US" w:eastAsia="zh-TW"/>
        </w:rPr>
        <w:t>32</w:t>
      </w:r>
      <w:r>
        <w:rPr>
          <w:rFonts w:ascii="Cambria" w:hAnsi="Cambria" w:cs="Cambria"/>
          <w:sz w:val="24"/>
          <w:szCs w:val="24"/>
          <w:lang w:val="en-US" w:eastAsia="zh-TW"/>
        </w:rPr>
        <w:t>-bit value from the device</w:t>
      </w:r>
    </w:p>
    <w:p w14:paraId="6BD7A935" w14:textId="77777777" w:rsidR="00D445E2" w:rsidRDefault="00D445E2" w:rsidP="00D445E2">
      <w:pPr>
        <w:autoSpaceDE w:val="0"/>
        <w:autoSpaceDN w:val="0"/>
        <w:adjustRightInd w:val="0"/>
        <w:jc w:val="left"/>
        <w:rPr>
          <w:rFonts w:ascii="CenturyGothic-Bold" w:hAnsi="CenturyGothic-Bold" w:cs="CenturyGothic-Bold"/>
          <w:b/>
          <w:bCs/>
          <w:szCs w:val="22"/>
          <w:lang w:val="en-US" w:eastAsia="zh-TW"/>
        </w:rPr>
      </w:pPr>
    </w:p>
    <w:p w14:paraId="4B833EB4" w14:textId="77777777" w:rsidR="00D445E2" w:rsidRDefault="00D445E2" w:rsidP="00D445E2">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05096153" w14:textId="77777777" w:rsidR="00D445E2" w:rsidRDefault="00D445E2" w:rsidP="00D445E2">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Pr>
          <w:rFonts w:ascii="CourierNewPSMT" w:hAnsi="CourierNewPSMT" w:cs="CourierNewPSMT"/>
          <w:sz w:val="20"/>
          <w:lang w:val="en-US" w:eastAsia="zh-TW"/>
        </w:rPr>
        <w:t>Addr</w:t>
      </w:r>
      <w:proofErr w:type="spellEnd"/>
    </w:p>
    <w:p w14:paraId="53E77023" w14:textId="77777777" w:rsidR="00D445E2" w:rsidRDefault="00D445E2" w:rsidP="00D445E2">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uint16_t</w:t>
      </w:r>
    </w:p>
    <w:p w14:paraId="70C5D763" w14:textId="77777777" w:rsidR="00D445E2" w:rsidRPr="00A56A6C" w:rsidRDefault="00D445E2" w:rsidP="00D445E2">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70E4E7A6" w14:textId="77777777" w:rsidR="00D445E2" w:rsidRDefault="00D445E2" w:rsidP="00D445E2">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Register address to read</w:t>
      </w:r>
    </w:p>
    <w:p w14:paraId="1897C0B8" w14:textId="77777777" w:rsidR="00D445E2" w:rsidRDefault="00D445E2" w:rsidP="00D445E2">
      <w:pPr>
        <w:autoSpaceDE w:val="0"/>
        <w:autoSpaceDN w:val="0"/>
        <w:adjustRightInd w:val="0"/>
        <w:ind w:firstLine="709"/>
        <w:jc w:val="left"/>
        <w:rPr>
          <w:rFonts w:ascii="CenturyGothic" w:hAnsi="CenturyGothic" w:cs="CenturyGothic"/>
          <w:sz w:val="18"/>
          <w:szCs w:val="18"/>
          <w:lang w:val="en-US" w:eastAsia="zh-TW"/>
        </w:rPr>
      </w:pPr>
    </w:p>
    <w:p w14:paraId="10C91E99" w14:textId="77777777" w:rsidR="00D445E2" w:rsidRDefault="00D445E2" w:rsidP="00D445E2">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pnData</w:t>
      </w:r>
      <w:proofErr w:type="spellEnd"/>
    </w:p>
    <w:p w14:paraId="0EA79F90" w14:textId="50C08243" w:rsidR="00D445E2" w:rsidRDefault="00D445E2" w:rsidP="00D445E2">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w:t>
      </w:r>
      <w:r w:rsidR="0088140E">
        <w:rPr>
          <w:rFonts w:ascii="CourierNewPSMT" w:hAnsi="CourierNewPSMT" w:cs="CourierNewPSMT"/>
          <w:sz w:val="20"/>
          <w:lang w:val="en-US" w:eastAsia="zh-TW"/>
        </w:rPr>
        <w:t>32</w:t>
      </w:r>
      <w:r>
        <w:rPr>
          <w:rFonts w:ascii="CourierNewPSMT" w:hAnsi="CourierNewPSMT" w:cs="CourierNewPSMT"/>
          <w:sz w:val="20"/>
          <w:lang w:val="en-US" w:eastAsia="zh-TW"/>
        </w:rPr>
        <w:t>_t *</w:t>
      </w:r>
    </w:p>
    <w:p w14:paraId="4FA111D5" w14:textId="77777777" w:rsidR="00D445E2" w:rsidRPr="00A56A6C" w:rsidRDefault="00D445E2" w:rsidP="00D445E2">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7135ECE5" w14:textId="77777777" w:rsidR="00D445E2" w:rsidRDefault="00D445E2" w:rsidP="00D445E2">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Pointer location to read the value into from register</w:t>
      </w:r>
    </w:p>
    <w:p w14:paraId="3CCE0933" w14:textId="77777777" w:rsidR="00D445E2" w:rsidRDefault="00D445E2" w:rsidP="00D445E2">
      <w:pPr>
        <w:autoSpaceDE w:val="0"/>
        <w:autoSpaceDN w:val="0"/>
        <w:adjustRightInd w:val="0"/>
        <w:ind w:firstLine="709"/>
        <w:jc w:val="left"/>
        <w:rPr>
          <w:rFonts w:ascii="CenturyGothic" w:hAnsi="CenturyGothic" w:cs="CenturyGothic"/>
          <w:sz w:val="18"/>
          <w:szCs w:val="18"/>
          <w:lang w:val="en-US" w:eastAsia="zh-TW"/>
        </w:rPr>
      </w:pPr>
    </w:p>
    <w:p w14:paraId="4743B4AE" w14:textId="77777777" w:rsidR="00D445E2" w:rsidRDefault="00D445E2" w:rsidP="00D445E2">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25EC63E1" w14:textId="77777777" w:rsidR="007048F2" w:rsidRDefault="00D445E2" w:rsidP="007048F2">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Read from register successful</w:t>
      </w:r>
    </w:p>
    <w:p w14:paraId="559173EC" w14:textId="3652EA1E" w:rsidR="00D445E2" w:rsidRDefault="00D445E2" w:rsidP="007048F2">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reading register</w:t>
      </w:r>
    </w:p>
    <w:p w14:paraId="071633CB" w14:textId="6261A978" w:rsidR="00651BD8" w:rsidRPr="007F3793" w:rsidRDefault="007D0A4F" w:rsidP="00651BD8">
      <w:pPr>
        <w:pStyle w:val="Heading3"/>
        <w:rPr>
          <w:lang w:val="en-US" w:eastAsia="zh-TW"/>
        </w:rPr>
      </w:pPr>
      <w:bookmarkStart w:id="46" w:name="_Toc64359938"/>
      <w:r w:rsidRPr="007D0A4F">
        <w:rPr>
          <w:lang w:val="en-US" w:eastAsia="zh-TW"/>
        </w:rPr>
        <w:lastRenderedPageBreak/>
        <w:t>Adpd400xDrvSetOperationMode</w:t>
      </w:r>
      <w:bookmarkEnd w:id="46"/>
    </w:p>
    <w:p w14:paraId="79CDAC70" w14:textId="77777777" w:rsidR="00651BD8" w:rsidRDefault="00651BD8" w:rsidP="00651BD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625D3FA5" w14:textId="5BEEF5E5" w:rsidR="00651BD8" w:rsidRDefault="00DB3394" w:rsidP="00651BD8">
      <w:pPr>
        <w:pStyle w:val="APIListing"/>
        <w:pBdr>
          <w:bottom w:val="single" w:sz="4" w:space="0" w:color="000000"/>
        </w:pBdr>
      </w:pPr>
      <w:r w:rsidRPr="00DB3394">
        <w:t xml:space="preserve">int16_t Adpd400xDrvSetOperationMode(uint8_t </w:t>
      </w:r>
      <w:proofErr w:type="spellStart"/>
      <w:r w:rsidRPr="00DB3394">
        <w:t>nOpMode</w:t>
      </w:r>
      <w:proofErr w:type="spellEnd"/>
      <w:r w:rsidRPr="00DB3394">
        <w:t>)</w:t>
      </w:r>
      <w:r w:rsidR="00651BD8">
        <w:t>;</w:t>
      </w:r>
    </w:p>
    <w:p w14:paraId="2E5F79A1" w14:textId="77777777" w:rsidR="00651BD8" w:rsidRDefault="00651BD8" w:rsidP="00651BD8">
      <w:pPr>
        <w:autoSpaceDE w:val="0"/>
        <w:autoSpaceDN w:val="0"/>
        <w:adjustRightInd w:val="0"/>
        <w:jc w:val="left"/>
        <w:rPr>
          <w:rFonts w:ascii="CenturyGothic-Bold" w:hAnsi="CenturyGothic-Bold" w:cs="CenturyGothic-Bold"/>
          <w:b/>
          <w:bCs/>
          <w:szCs w:val="22"/>
          <w:lang w:val="en-US" w:eastAsia="zh-TW"/>
        </w:rPr>
      </w:pPr>
    </w:p>
    <w:p w14:paraId="1FC9E36A" w14:textId="77777777" w:rsidR="00651BD8" w:rsidRDefault="00651BD8" w:rsidP="00651BD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1F262FC1" w14:textId="0965BF95" w:rsidR="00651BD8" w:rsidRDefault="00651BD8" w:rsidP="00651BD8">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w:t>
      </w:r>
      <w:r w:rsidR="00AC63A5">
        <w:rPr>
          <w:rFonts w:ascii="Cambria" w:hAnsi="Cambria" w:cs="Cambria"/>
          <w:sz w:val="24"/>
          <w:szCs w:val="24"/>
          <w:lang w:val="en-US" w:eastAsia="zh-TW"/>
        </w:rPr>
        <w:t>sets the operating mode of the device.</w:t>
      </w:r>
      <w:r w:rsidR="00EA5DCC">
        <w:rPr>
          <w:rFonts w:ascii="Cambria" w:hAnsi="Cambria" w:cs="Cambria"/>
          <w:sz w:val="24"/>
          <w:szCs w:val="24"/>
          <w:lang w:val="en-US" w:eastAsia="zh-TW"/>
        </w:rPr>
        <w:t xml:space="preserve"> And accordingly clears the FIFO.</w:t>
      </w:r>
    </w:p>
    <w:p w14:paraId="1702B537" w14:textId="77777777" w:rsidR="00651BD8" w:rsidRDefault="00651BD8" w:rsidP="00651BD8">
      <w:pPr>
        <w:autoSpaceDE w:val="0"/>
        <w:autoSpaceDN w:val="0"/>
        <w:adjustRightInd w:val="0"/>
        <w:jc w:val="left"/>
        <w:rPr>
          <w:rFonts w:ascii="CenturyGothic-Bold" w:hAnsi="CenturyGothic-Bold" w:cs="CenturyGothic-Bold"/>
          <w:b/>
          <w:bCs/>
          <w:szCs w:val="22"/>
          <w:lang w:val="en-US" w:eastAsia="zh-TW"/>
        </w:rPr>
      </w:pPr>
    </w:p>
    <w:p w14:paraId="5DEEB800" w14:textId="77777777" w:rsidR="00651BD8" w:rsidRDefault="00651BD8" w:rsidP="00651BD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2A15BA9B" w14:textId="4E5633BB" w:rsidR="00651BD8" w:rsidRDefault="00651BD8" w:rsidP="00651BD8">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sidR="00447588">
        <w:rPr>
          <w:rFonts w:ascii="CourierNewPSMT" w:hAnsi="CourierNewPSMT" w:cs="CourierNewPSMT"/>
          <w:sz w:val="20"/>
          <w:lang w:val="en-US" w:eastAsia="zh-TW"/>
        </w:rPr>
        <w:t>OpMode</w:t>
      </w:r>
      <w:proofErr w:type="spellEnd"/>
    </w:p>
    <w:p w14:paraId="1EA4A7A6" w14:textId="63E888D2" w:rsidR="00651BD8" w:rsidRDefault="00651BD8" w:rsidP="00651BD8">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w:t>
      </w:r>
      <w:r w:rsidR="008F4F9D">
        <w:rPr>
          <w:rFonts w:ascii="CourierNewPSMT" w:hAnsi="CourierNewPSMT" w:cs="CourierNewPSMT"/>
          <w:sz w:val="20"/>
          <w:lang w:val="en-US" w:eastAsia="zh-TW"/>
        </w:rPr>
        <w:t>8</w:t>
      </w:r>
      <w:r>
        <w:rPr>
          <w:rFonts w:ascii="CourierNewPSMT" w:hAnsi="CourierNewPSMT" w:cs="CourierNewPSMT"/>
          <w:sz w:val="20"/>
          <w:lang w:val="en-US" w:eastAsia="zh-TW"/>
        </w:rPr>
        <w:t>_t</w:t>
      </w:r>
    </w:p>
    <w:p w14:paraId="2DC04EE4" w14:textId="77777777" w:rsidR="00651BD8" w:rsidRPr="00A56A6C" w:rsidRDefault="00651BD8" w:rsidP="00651BD8">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459F5486" w14:textId="6267DDC9" w:rsidR="00651BD8" w:rsidRDefault="00651BD8" w:rsidP="00651BD8">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3E13AB">
        <w:rPr>
          <w:rFonts w:ascii="CenturyGothic" w:hAnsi="CenturyGothic" w:cs="CenturyGothic"/>
          <w:sz w:val="20"/>
          <w:lang w:val="en-US" w:eastAsia="zh-TW"/>
        </w:rPr>
        <w:t>Mode to set</w:t>
      </w:r>
    </w:p>
    <w:p w14:paraId="0C7A6E67" w14:textId="77777777" w:rsidR="00651BD8" w:rsidRDefault="00651BD8" w:rsidP="00651BD8">
      <w:pPr>
        <w:autoSpaceDE w:val="0"/>
        <w:autoSpaceDN w:val="0"/>
        <w:adjustRightInd w:val="0"/>
        <w:ind w:firstLine="709"/>
        <w:jc w:val="left"/>
        <w:rPr>
          <w:rFonts w:ascii="CenturyGothic" w:hAnsi="CenturyGothic" w:cs="CenturyGothic"/>
          <w:sz w:val="18"/>
          <w:szCs w:val="18"/>
          <w:lang w:val="en-US" w:eastAsia="zh-TW"/>
        </w:rPr>
      </w:pPr>
    </w:p>
    <w:p w14:paraId="6A77FEBD" w14:textId="77777777" w:rsidR="00651BD8" w:rsidRDefault="00651BD8" w:rsidP="00651BD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7D33CA4F" w14:textId="09C980FC" w:rsidR="00651BD8" w:rsidRDefault="00651BD8" w:rsidP="00651BD8">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w:t>
      </w:r>
      <w:r w:rsidR="009E2181">
        <w:rPr>
          <w:rFonts w:ascii="Cambria" w:hAnsi="Cambria" w:cs="Cambria"/>
          <w:sz w:val="24"/>
          <w:szCs w:val="24"/>
          <w:lang w:val="en-US" w:eastAsia="zh-TW"/>
        </w:rPr>
        <w:t>Setting mode</w:t>
      </w:r>
      <w:r>
        <w:rPr>
          <w:rFonts w:ascii="Cambria" w:hAnsi="Cambria" w:cs="Cambria"/>
          <w:sz w:val="24"/>
          <w:szCs w:val="24"/>
          <w:lang w:val="en-US" w:eastAsia="zh-TW"/>
        </w:rPr>
        <w:t xml:space="preserve"> successful</w:t>
      </w:r>
    </w:p>
    <w:p w14:paraId="0CF6CAEF" w14:textId="4CA8A085" w:rsidR="007048F2" w:rsidRDefault="00651BD8" w:rsidP="00651BD8">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w:t>
      </w:r>
      <w:r w:rsidR="009E2181">
        <w:rPr>
          <w:rFonts w:ascii="Cambria" w:hAnsi="Cambria" w:cs="Cambria"/>
          <w:sz w:val="24"/>
          <w:szCs w:val="24"/>
          <w:lang w:val="en-US" w:eastAsia="zh-TW"/>
        </w:rPr>
        <w:t>setting mode</w:t>
      </w:r>
    </w:p>
    <w:p w14:paraId="76A81202" w14:textId="17509A49" w:rsidR="00C54779" w:rsidRPr="007F3793" w:rsidRDefault="00111FBA" w:rsidP="00C54779">
      <w:pPr>
        <w:pStyle w:val="Heading3"/>
        <w:rPr>
          <w:lang w:val="en-US" w:eastAsia="zh-TW"/>
        </w:rPr>
      </w:pPr>
      <w:bookmarkStart w:id="47" w:name="_Toc64359939"/>
      <w:r w:rsidRPr="00111FBA">
        <w:rPr>
          <w:lang w:val="en-US" w:eastAsia="zh-TW"/>
        </w:rPr>
        <w:t>Adpd400xDrvSetOperationPause</w:t>
      </w:r>
      <w:bookmarkEnd w:id="47"/>
    </w:p>
    <w:p w14:paraId="28C7DC2D" w14:textId="77777777" w:rsidR="00C54779" w:rsidRDefault="00C54779" w:rsidP="00C54779">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16567128" w14:textId="73E022C9" w:rsidR="00C54779" w:rsidRDefault="00C54779" w:rsidP="00C54779">
      <w:pPr>
        <w:pStyle w:val="APIListing"/>
        <w:pBdr>
          <w:bottom w:val="single" w:sz="4" w:space="0" w:color="000000"/>
        </w:pBdr>
      </w:pPr>
      <w:r w:rsidRPr="00DB3394">
        <w:t xml:space="preserve">int16_t Adpd400xDrvSetOperationMode(uint8_t </w:t>
      </w:r>
      <w:proofErr w:type="spellStart"/>
      <w:r w:rsidRPr="00DB3394">
        <w:t>n</w:t>
      </w:r>
      <w:r w:rsidR="00AC6519">
        <w:t>Enable</w:t>
      </w:r>
      <w:proofErr w:type="spellEnd"/>
      <w:r w:rsidRPr="00DB3394">
        <w:t>)</w:t>
      </w:r>
      <w:r>
        <w:t>;</w:t>
      </w:r>
    </w:p>
    <w:p w14:paraId="0D3FD7F6" w14:textId="77777777" w:rsidR="00C54779" w:rsidRDefault="00C54779" w:rsidP="00C54779">
      <w:pPr>
        <w:autoSpaceDE w:val="0"/>
        <w:autoSpaceDN w:val="0"/>
        <w:adjustRightInd w:val="0"/>
        <w:jc w:val="left"/>
        <w:rPr>
          <w:rFonts w:ascii="CenturyGothic-Bold" w:hAnsi="CenturyGothic-Bold" w:cs="CenturyGothic-Bold"/>
          <w:b/>
          <w:bCs/>
          <w:szCs w:val="22"/>
          <w:lang w:val="en-US" w:eastAsia="zh-TW"/>
        </w:rPr>
      </w:pPr>
    </w:p>
    <w:p w14:paraId="654CB655" w14:textId="77777777" w:rsidR="00C54779" w:rsidRDefault="00C54779" w:rsidP="00C54779">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4AFBBD09" w14:textId="445DD7C2" w:rsidR="00C54779" w:rsidRDefault="00C54779" w:rsidP="00C54779">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This function sets the operating mode of the device</w:t>
      </w:r>
      <w:r w:rsidR="00771A64">
        <w:rPr>
          <w:rFonts w:ascii="Cambria" w:hAnsi="Cambria" w:cs="Cambria"/>
          <w:sz w:val="24"/>
          <w:szCs w:val="24"/>
          <w:lang w:val="en-US" w:eastAsia="zh-TW"/>
        </w:rPr>
        <w:t xml:space="preserve"> to pause mode</w:t>
      </w:r>
      <w:r>
        <w:rPr>
          <w:rFonts w:ascii="Cambria" w:hAnsi="Cambria" w:cs="Cambria"/>
          <w:sz w:val="24"/>
          <w:szCs w:val="24"/>
          <w:lang w:val="en-US" w:eastAsia="zh-TW"/>
        </w:rPr>
        <w:t>. And accordingly clears the FIFO.</w:t>
      </w:r>
    </w:p>
    <w:p w14:paraId="368FDA29" w14:textId="77777777" w:rsidR="00C54779" w:rsidRDefault="00C54779" w:rsidP="00C54779">
      <w:pPr>
        <w:autoSpaceDE w:val="0"/>
        <w:autoSpaceDN w:val="0"/>
        <w:adjustRightInd w:val="0"/>
        <w:jc w:val="left"/>
        <w:rPr>
          <w:rFonts w:ascii="CenturyGothic-Bold" w:hAnsi="CenturyGothic-Bold" w:cs="CenturyGothic-Bold"/>
          <w:b/>
          <w:bCs/>
          <w:szCs w:val="22"/>
          <w:lang w:val="en-US" w:eastAsia="zh-TW"/>
        </w:rPr>
      </w:pPr>
    </w:p>
    <w:p w14:paraId="47B13335" w14:textId="77777777" w:rsidR="00C54779" w:rsidRDefault="00C54779" w:rsidP="00C54779">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740649B3" w14:textId="77777777" w:rsidR="00C54779" w:rsidRDefault="00C54779" w:rsidP="00C54779">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Pr>
          <w:rFonts w:ascii="CourierNewPSMT" w:hAnsi="CourierNewPSMT" w:cs="CourierNewPSMT"/>
          <w:sz w:val="20"/>
          <w:lang w:val="en-US" w:eastAsia="zh-TW"/>
        </w:rPr>
        <w:t>OpMode</w:t>
      </w:r>
      <w:proofErr w:type="spellEnd"/>
    </w:p>
    <w:p w14:paraId="304642E0" w14:textId="77777777" w:rsidR="00C54779" w:rsidRDefault="00C54779" w:rsidP="00C54779">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uint8_t</w:t>
      </w:r>
    </w:p>
    <w:p w14:paraId="1280661E" w14:textId="77777777" w:rsidR="00C54779" w:rsidRPr="00A56A6C" w:rsidRDefault="00C54779" w:rsidP="00C54779">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62DA3F19" w14:textId="77777777" w:rsidR="00C54779" w:rsidRDefault="00C54779" w:rsidP="00C54779">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Mode to set</w:t>
      </w:r>
    </w:p>
    <w:p w14:paraId="69B396BE" w14:textId="77777777" w:rsidR="00C54779" w:rsidRDefault="00C54779" w:rsidP="00C54779">
      <w:pPr>
        <w:autoSpaceDE w:val="0"/>
        <w:autoSpaceDN w:val="0"/>
        <w:adjustRightInd w:val="0"/>
        <w:ind w:firstLine="709"/>
        <w:jc w:val="left"/>
        <w:rPr>
          <w:rFonts w:ascii="CenturyGothic" w:hAnsi="CenturyGothic" w:cs="CenturyGothic"/>
          <w:sz w:val="18"/>
          <w:szCs w:val="18"/>
          <w:lang w:val="en-US" w:eastAsia="zh-TW"/>
        </w:rPr>
      </w:pPr>
    </w:p>
    <w:p w14:paraId="29AAF01C" w14:textId="77777777" w:rsidR="00C54779" w:rsidRDefault="00C54779" w:rsidP="00C54779">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3993E6DC" w14:textId="75DD89A3" w:rsidR="00C54779" w:rsidRDefault="00C54779" w:rsidP="00C54779">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Setting </w:t>
      </w:r>
      <w:r w:rsidR="004B228B">
        <w:rPr>
          <w:rFonts w:ascii="Cambria" w:hAnsi="Cambria" w:cs="Cambria"/>
          <w:sz w:val="24"/>
          <w:szCs w:val="24"/>
          <w:lang w:val="en-US" w:eastAsia="zh-TW"/>
        </w:rPr>
        <w:t xml:space="preserve">pause </w:t>
      </w:r>
      <w:r>
        <w:rPr>
          <w:rFonts w:ascii="Cambria" w:hAnsi="Cambria" w:cs="Cambria"/>
          <w:sz w:val="24"/>
          <w:szCs w:val="24"/>
          <w:lang w:val="en-US" w:eastAsia="zh-TW"/>
        </w:rPr>
        <w:t>mode successful</w:t>
      </w:r>
    </w:p>
    <w:p w14:paraId="4BC5D7B8" w14:textId="536DDC9B" w:rsidR="00C54779" w:rsidRDefault="00C54779" w:rsidP="00C54779">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setting </w:t>
      </w:r>
      <w:r w:rsidR="004B228B">
        <w:rPr>
          <w:rFonts w:ascii="Cambria" w:hAnsi="Cambria" w:cs="Cambria"/>
          <w:sz w:val="24"/>
          <w:szCs w:val="24"/>
          <w:lang w:val="en-US" w:eastAsia="zh-TW"/>
        </w:rPr>
        <w:t xml:space="preserve">pause </w:t>
      </w:r>
      <w:r>
        <w:rPr>
          <w:rFonts w:ascii="Cambria" w:hAnsi="Cambria" w:cs="Cambria"/>
          <w:sz w:val="24"/>
          <w:szCs w:val="24"/>
          <w:lang w:val="en-US" w:eastAsia="zh-TW"/>
        </w:rPr>
        <w:t>mode</w:t>
      </w:r>
    </w:p>
    <w:p w14:paraId="649B717C" w14:textId="670E0E49" w:rsidR="007510F0" w:rsidRPr="007F3793" w:rsidRDefault="004602A9" w:rsidP="007510F0">
      <w:pPr>
        <w:pStyle w:val="Heading3"/>
        <w:rPr>
          <w:lang w:val="en-US" w:eastAsia="zh-TW"/>
        </w:rPr>
      </w:pPr>
      <w:bookmarkStart w:id="48" w:name="_Toc64359940"/>
      <w:r w:rsidRPr="004602A9">
        <w:rPr>
          <w:lang w:val="en-US" w:eastAsia="zh-TW"/>
        </w:rPr>
        <w:t>Adpd400xDrvSlotSetup</w:t>
      </w:r>
      <w:bookmarkEnd w:id="48"/>
    </w:p>
    <w:p w14:paraId="3A5DA0E7" w14:textId="77777777" w:rsidR="007510F0" w:rsidRDefault="007510F0" w:rsidP="007510F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34F28540" w14:textId="6E2677B0" w:rsidR="007510F0" w:rsidRDefault="000079FC" w:rsidP="007510F0">
      <w:pPr>
        <w:pStyle w:val="APIListing"/>
        <w:pBdr>
          <w:bottom w:val="single" w:sz="4" w:space="0" w:color="000000"/>
        </w:pBdr>
      </w:pPr>
      <w:r w:rsidRPr="000079FC">
        <w:t xml:space="preserve">int16_t Adpd400xDrvSlotSetup(uint8_t </w:t>
      </w:r>
      <w:proofErr w:type="spellStart"/>
      <w:r w:rsidRPr="000079FC">
        <w:t>nSlotNum</w:t>
      </w:r>
      <w:proofErr w:type="spellEnd"/>
      <w:r w:rsidRPr="000079FC">
        <w:t xml:space="preserve">, uint8_t </w:t>
      </w:r>
      <w:proofErr w:type="spellStart"/>
      <w:r w:rsidRPr="000079FC">
        <w:t>nEnable</w:t>
      </w:r>
      <w:proofErr w:type="spellEnd"/>
      <w:r w:rsidRPr="000079FC">
        <w:t xml:space="preserve">, uint16_t </w:t>
      </w:r>
      <w:proofErr w:type="spellStart"/>
      <w:r w:rsidRPr="000079FC">
        <w:t>nSlotFormat</w:t>
      </w:r>
      <w:proofErr w:type="spellEnd"/>
      <w:r w:rsidRPr="000079FC">
        <w:t xml:space="preserve">, uint8_t </w:t>
      </w:r>
      <w:proofErr w:type="spellStart"/>
      <w:r w:rsidRPr="000079FC">
        <w:t>nChannel</w:t>
      </w:r>
      <w:proofErr w:type="spellEnd"/>
      <w:r w:rsidRPr="000079FC">
        <w:t>)</w:t>
      </w:r>
      <w:r w:rsidR="007510F0">
        <w:t>;</w:t>
      </w:r>
    </w:p>
    <w:p w14:paraId="56EEBF17" w14:textId="77777777" w:rsidR="007510F0" w:rsidRDefault="007510F0" w:rsidP="007510F0">
      <w:pPr>
        <w:autoSpaceDE w:val="0"/>
        <w:autoSpaceDN w:val="0"/>
        <w:adjustRightInd w:val="0"/>
        <w:jc w:val="left"/>
        <w:rPr>
          <w:rFonts w:ascii="CenturyGothic-Bold" w:hAnsi="CenturyGothic-Bold" w:cs="CenturyGothic-Bold"/>
          <w:b/>
          <w:bCs/>
          <w:szCs w:val="22"/>
          <w:lang w:val="en-US" w:eastAsia="zh-TW"/>
        </w:rPr>
      </w:pPr>
    </w:p>
    <w:p w14:paraId="2025C334" w14:textId="77777777" w:rsidR="007510F0" w:rsidRDefault="007510F0" w:rsidP="007510F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63BE604E" w14:textId="332BEBE8" w:rsidR="007510F0" w:rsidRDefault="001B7CBC" w:rsidP="007510F0">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lastRenderedPageBreak/>
        <w:t>Sets up the slot for operation.</w:t>
      </w:r>
      <w:r w:rsidR="005948AD">
        <w:rPr>
          <w:rFonts w:ascii="Cambria" w:hAnsi="Cambria" w:cs="Cambria"/>
          <w:sz w:val="24"/>
          <w:szCs w:val="24"/>
          <w:lang w:val="en-US" w:eastAsia="zh-TW"/>
        </w:rPr>
        <w:t xml:space="preserve"> The slot number starts from 0 for Slot A and ends with 11 for Slot L</w:t>
      </w:r>
      <w:r w:rsidR="00452AA5">
        <w:rPr>
          <w:rFonts w:ascii="Cambria" w:hAnsi="Cambria" w:cs="Cambria"/>
          <w:sz w:val="24"/>
          <w:szCs w:val="24"/>
          <w:lang w:val="en-US" w:eastAsia="zh-TW"/>
        </w:rPr>
        <w:t>.</w:t>
      </w:r>
    </w:p>
    <w:p w14:paraId="198175F1" w14:textId="77777777" w:rsidR="007510F0" w:rsidRDefault="007510F0" w:rsidP="007510F0">
      <w:pPr>
        <w:autoSpaceDE w:val="0"/>
        <w:autoSpaceDN w:val="0"/>
        <w:adjustRightInd w:val="0"/>
        <w:jc w:val="left"/>
        <w:rPr>
          <w:rFonts w:ascii="CenturyGothic-Bold" w:hAnsi="CenturyGothic-Bold" w:cs="CenturyGothic-Bold"/>
          <w:b/>
          <w:bCs/>
          <w:szCs w:val="22"/>
          <w:lang w:val="en-US" w:eastAsia="zh-TW"/>
        </w:rPr>
      </w:pPr>
    </w:p>
    <w:p w14:paraId="16965DB8" w14:textId="77777777" w:rsidR="007510F0" w:rsidRDefault="007510F0" w:rsidP="007510F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2196140B" w14:textId="01E99708" w:rsidR="007510F0" w:rsidRDefault="007510F0" w:rsidP="007510F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sidR="0023626C">
        <w:rPr>
          <w:rFonts w:ascii="CourierNewPSMT" w:hAnsi="CourierNewPSMT" w:cs="CourierNewPSMT"/>
          <w:sz w:val="20"/>
          <w:lang w:val="en-US" w:eastAsia="zh-TW"/>
        </w:rPr>
        <w:t>SlotNum</w:t>
      </w:r>
      <w:proofErr w:type="spellEnd"/>
    </w:p>
    <w:p w14:paraId="158BA651" w14:textId="77777777" w:rsidR="007510F0" w:rsidRDefault="007510F0" w:rsidP="007510F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uint8_t</w:t>
      </w:r>
    </w:p>
    <w:p w14:paraId="29782D5F" w14:textId="77777777" w:rsidR="007510F0" w:rsidRPr="00A56A6C" w:rsidRDefault="007510F0" w:rsidP="007510F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027154FB" w14:textId="5B6AC010" w:rsidR="007510F0" w:rsidRDefault="007510F0" w:rsidP="007510F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23626C">
        <w:rPr>
          <w:rFonts w:ascii="CenturyGothic" w:hAnsi="CenturyGothic" w:cs="CenturyGothic"/>
          <w:sz w:val="20"/>
          <w:lang w:val="en-US" w:eastAsia="zh-TW"/>
        </w:rPr>
        <w:t xml:space="preserve">Slot number </w:t>
      </w:r>
      <w:r>
        <w:rPr>
          <w:rFonts w:ascii="CenturyGothic" w:hAnsi="CenturyGothic" w:cs="CenturyGothic"/>
          <w:sz w:val="20"/>
          <w:lang w:val="en-US" w:eastAsia="zh-TW"/>
        </w:rPr>
        <w:t>to set</w:t>
      </w:r>
    </w:p>
    <w:p w14:paraId="29570892" w14:textId="0AF08BF4" w:rsidR="00A31348" w:rsidRDefault="00A31348" w:rsidP="007510F0">
      <w:pPr>
        <w:autoSpaceDE w:val="0"/>
        <w:autoSpaceDN w:val="0"/>
        <w:adjustRightInd w:val="0"/>
        <w:ind w:firstLine="709"/>
        <w:jc w:val="left"/>
        <w:rPr>
          <w:rFonts w:ascii="CenturyGothic" w:hAnsi="CenturyGothic" w:cs="CenturyGothic"/>
          <w:sz w:val="20"/>
          <w:lang w:val="en-US" w:eastAsia="zh-TW"/>
        </w:rPr>
      </w:pPr>
    </w:p>
    <w:p w14:paraId="740C078A" w14:textId="00D566E1" w:rsidR="00A31348" w:rsidRDefault="00A31348" w:rsidP="00A31348">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eEnable</w:t>
      </w:r>
      <w:proofErr w:type="spellEnd"/>
    </w:p>
    <w:p w14:paraId="0C8A2961" w14:textId="77777777" w:rsidR="00A31348" w:rsidRDefault="00A31348" w:rsidP="00A31348">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uint8_t</w:t>
      </w:r>
    </w:p>
    <w:p w14:paraId="2B62259D" w14:textId="77777777" w:rsidR="00A31348" w:rsidRPr="00A56A6C" w:rsidRDefault="00A31348" w:rsidP="00A31348">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21610E79" w14:textId="77777777" w:rsidR="00D91383" w:rsidRDefault="00A31348" w:rsidP="00A31348">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986C83">
        <w:rPr>
          <w:rFonts w:ascii="CenturyGothic" w:hAnsi="CenturyGothic" w:cs="CenturyGothic"/>
          <w:sz w:val="20"/>
          <w:lang w:val="en-US" w:eastAsia="zh-TW"/>
        </w:rPr>
        <w:t xml:space="preserve">If this </w:t>
      </w:r>
      <w:r w:rsidR="00BD434B">
        <w:rPr>
          <w:rFonts w:ascii="CenturyGothic" w:hAnsi="CenturyGothic" w:cs="CenturyGothic"/>
          <w:sz w:val="20"/>
          <w:lang w:val="en-US" w:eastAsia="zh-TW"/>
        </w:rPr>
        <w:t>field is 0, then</w:t>
      </w:r>
      <w:r w:rsidR="00D91383">
        <w:rPr>
          <w:rFonts w:ascii="CenturyGothic" w:hAnsi="CenturyGothic" w:cs="CenturyGothic"/>
          <w:sz w:val="20"/>
          <w:lang w:val="en-US" w:eastAsia="zh-TW"/>
        </w:rPr>
        <w:t xml:space="preserve"> it disables all slots after the </w:t>
      </w:r>
      <w:proofErr w:type="spellStart"/>
      <w:r w:rsidR="00D91383" w:rsidRPr="00D91383">
        <w:rPr>
          <w:rFonts w:ascii="CenturyGothic" w:hAnsi="CenturyGothic" w:cs="CenturyGothic"/>
          <w:i/>
          <w:iCs/>
          <w:sz w:val="20"/>
          <w:lang w:val="en-US" w:eastAsia="zh-TW"/>
        </w:rPr>
        <w:t>nSlotNum</w:t>
      </w:r>
      <w:proofErr w:type="spellEnd"/>
      <w:r w:rsidR="00D91383">
        <w:rPr>
          <w:rFonts w:ascii="CenturyGothic" w:hAnsi="CenturyGothic" w:cs="CenturyGothic"/>
          <w:sz w:val="20"/>
          <w:lang w:val="en-US" w:eastAsia="zh-TW"/>
        </w:rPr>
        <w:t xml:space="preserve">. If this field is 1, then it sets all slots    </w:t>
      </w:r>
    </w:p>
    <w:p w14:paraId="4935CAFC" w14:textId="3C288F61" w:rsidR="00A31348" w:rsidRDefault="00D91383" w:rsidP="00A31348">
      <w:pPr>
        <w:autoSpaceDE w:val="0"/>
        <w:autoSpaceDN w:val="0"/>
        <w:adjustRightInd w:val="0"/>
        <w:ind w:firstLine="709"/>
        <w:jc w:val="left"/>
        <w:rPr>
          <w:rFonts w:ascii="CenturyGothic" w:hAnsi="CenturyGothic" w:cs="CenturyGothic"/>
          <w:sz w:val="20"/>
          <w:lang w:val="en-US" w:eastAsia="zh-TW"/>
        </w:rPr>
      </w:pPr>
      <w:r>
        <w:rPr>
          <w:rFonts w:ascii="CenturyGothic" w:hAnsi="CenturyGothic" w:cs="CenturyGothic"/>
          <w:sz w:val="20"/>
          <w:lang w:val="en-US" w:eastAsia="zh-TW"/>
        </w:rPr>
        <w:t xml:space="preserve">before the </w:t>
      </w:r>
      <w:proofErr w:type="spellStart"/>
      <w:r w:rsidRPr="00D91383">
        <w:rPr>
          <w:rFonts w:ascii="CenturyGothic" w:hAnsi="CenturyGothic" w:cs="CenturyGothic"/>
          <w:i/>
          <w:iCs/>
          <w:sz w:val="20"/>
          <w:lang w:val="en-US" w:eastAsia="zh-TW"/>
        </w:rPr>
        <w:t>nSlotNum</w:t>
      </w:r>
      <w:proofErr w:type="spellEnd"/>
      <w:r>
        <w:rPr>
          <w:rFonts w:ascii="CenturyGothic" w:hAnsi="CenturyGothic" w:cs="CenturyGothic"/>
          <w:sz w:val="20"/>
          <w:lang w:val="en-US" w:eastAsia="zh-TW"/>
        </w:rPr>
        <w:t>.</w:t>
      </w:r>
    </w:p>
    <w:p w14:paraId="50D5CEE4" w14:textId="62D985CA" w:rsidR="007510F0" w:rsidRDefault="007510F0" w:rsidP="007510F0">
      <w:pPr>
        <w:autoSpaceDE w:val="0"/>
        <w:autoSpaceDN w:val="0"/>
        <w:adjustRightInd w:val="0"/>
        <w:ind w:firstLine="709"/>
        <w:jc w:val="left"/>
        <w:rPr>
          <w:rFonts w:ascii="CenturyGothic" w:hAnsi="CenturyGothic" w:cs="CenturyGothic"/>
          <w:sz w:val="18"/>
          <w:szCs w:val="18"/>
          <w:lang w:val="en-US" w:eastAsia="zh-TW"/>
        </w:rPr>
      </w:pPr>
    </w:p>
    <w:p w14:paraId="52EBE2FE" w14:textId="3F9CC135" w:rsidR="00CC6116" w:rsidRDefault="00CC6116" w:rsidP="00CC6116">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Pr>
          <w:rFonts w:ascii="CourierNewPSMT" w:hAnsi="CourierNewPSMT" w:cs="CourierNewPSMT"/>
          <w:sz w:val="20"/>
          <w:lang w:val="en-US" w:eastAsia="zh-TW"/>
        </w:rPr>
        <w:t>Slot</w:t>
      </w:r>
      <w:r w:rsidR="005D10B8">
        <w:rPr>
          <w:rFonts w:ascii="CourierNewPSMT" w:hAnsi="CourierNewPSMT" w:cs="CourierNewPSMT"/>
          <w:sz w:val="20"/>
          <w:lang w:val="en-US" w:eastAsia="zh-TW"/>
        </w:rPr>
        <w:t>Format</w:t>
      </w:r>
      <w:proofErr w:type="spellEnd"/>
    </w:p>
    <w:p w14:paraId="3E701BA4" w14:textId="49B4169A" w:rsidR="00CC6116" w:rsidRDefault="00CC6116" w:rsidP="00CC6116">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w:t>
      </w:r>
      <w:r w:rsidR="005D10B8">
        <w:rPr>
          <w:rFonts w:ascii="CourierNewPSMT" w:hAnsi="CourierNewPSMT" w:cs="CourierNewPSMT"/>
          <w:sz w:val="20"/>
          <w:lang w:val="en-US" w:eastAsia="zh-TW"/>
        </w:rPr>
        <w:t>16</w:t>
      </w:r>
      <w:r>
        <w:rPr>
          <w:rFonts w:ascii="CourierNewPSMT" w:hAnsi="CourierNewPSMT" w:cs="CourierNewPSMT"/>
          <w:sz w:val="20"/>
          <w:lang w:val="en-US" w:eastAsia="zh-TW"/>
        </w:rPr>
        <w:t>_t</w:t>
      </w:r>
    </w:p>
    <w:p w14:paraId="6DE13599" w14:textId="77777777" w:rsidR="00CC6116" w:rsidRPr="00A56A6C" w:rsidRDefault="00CC6116" w:rsidP="00CC6116">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4DEE8833" w14:textId="4192E6F4" w:rsidR="00CC6116" w:rsidRDefault="00CC6116" w:rsidP="00CC6116">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 xml:space="preserve">Slot </w:t>
      </w:r>
      <w:r w:rsidR="00476C55">
        <w:rPr>
          <w:rFonts w:ascii="CenturyGothic" w:hAnsi="CenturyGothic" w:cs="CenturyGothic"/>
          <w:sz w:val="20"/>
          <w:lang w:val="en-US" w:eastAsia="zh-TW"/>
        </w:rPr>
        <w:t xml:space="preserve">format </w:t>
      </w:r>
      <w:r w:rsidR="0086359E">
        <w:rPr>
          <w:rFonts w:ascii="CenturyGothic" w:hAnsi="CenturyGothic" w:cs="CenturyGothic"/>
          <w:sz w:val="20"/>
          <w:lang w:val="en-US" w:eastAsia="zh-TW"/>
        </w:rPr>
        <w:t>for setting the data format in FIFO (Impulse, Dark, Sig)</w:t>
      </w:r>
    </w:p>
    <w:p w14:paraId="4BE31F8B" w14:textId="633E0304" w:rsidR="00CC6116" w:rsidRDefault="00CC6116" w:rsidP="00CC6116">
      <w:pPr>
        <w:autoSpaceDE w:val="0"/>
        <w:autoSpaceDN w:val="0"/>
        <w:adjustRightInd w:val="0"/>
        <w:ind w:firstLine="709"/>
        <w:jc w:val="left"/>
        <w:rPr>
          <w:rFonts w:ascii="CenturyGothic" w:hAnsi="CenturyGothic" w:cs="CenturyGothic"/>
          <w:sz w:val="20"/>
          <w:lang w:val="en-US" w:eastAsia="zh-TW"/>
        </w:rPr>
      </w:pPr>
    </w:p>
    <w:p w14:paraId="62B72598" w14:textId="7BD70B32" w:rsidR="00CC6116" w:rsidRDefault="00CC6116" w:rsidP="00CC6116">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sidR="002F0E4F">
        <w:rPr>
          <w:rFonts w:ascii="CourierNewPSMT" w:hAnsi="CourierNewPSMT" w:cs="CourierNewPSMT"/>
          <w:sz w:val="20"/>
          <w:lang w:val="en-US" w:eastAsia="zh-TW"/>
        </w:rPr>
        <w:t>Channel</w:t>
      </w:r>
      <w:proofErr w:type="spellEnd"/>
    </w:p>
    <w:p w14:paraId="272A1222" w14:textId="77777777" w:rsidR="00CC6116" w:rsidRDefault="00CC6116" w:rsidP="00CC6116">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uint8_t</w:t>
      </w:r>
    </w:p>
    <w:p w14:paraId="14067AFF" w14:textId="77777777" w:rsidR="00CC6116" w:rsidRPr="00A56A6C" w:rsidRDefault="00CC6116" w:rsidP="00CC6116">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5D06A364" w14:textId="07D5A94A" w:rsidR="00CC6116" w:rsidRDefault="00CC6116" w:rsidP="00CC6116">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2F0E4F">
        <w:rPr>
          <w:rFonts w:ascii="CenturyGothic" w:hAnsi="CenturyGothic" w:cs="CenturyGothic"/>
          <w:sz w:val="20"/>
          <w:lang w:val="en-US" w:eastAsia="zh-TW"/>
        </w:rPr>
        <w:t>Number of channels to enable</w:t>
      </w:r>
    </w:p>
    <w:p w14:paraId="3EF1ED50" w14:textId="77777777" w:rsidR="00CC6116" w:rsidRDefault="00CC6116" w:rsidP="00CC6116">
      <w:pPr>
        <w:autoSpaceDE w:val="0"/>
        <w:autoSpaceDN w:val="0"/>
        <w:adjustRightInd w:val="0"/>
        <w:ind w:firstLine="709"/>
        <w:jc w:val="left"/>
        <w:rPr>
          <w:rFonts w:ascii="CenturyGothic" w:hAnsi="CenturyGothic" w:cs="CenturyGothic"/>
          <w:sz w:val="18"/>
          <w:szCs w:val="18"/>
          <w:lang w:val="en-US" w:eastAsia="zh-TW"/>
        </w:rPr>
      </w:pPr>
    </w:p>
    <w:p w14:paraId="356ED307" w14:textId="77777777" w:rsidR="007510F0" w:rsidRDefault="007510F0" w:rsidP="007510F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27A82221" w14:textId="03A1F872" w:rsidR="007510F0" w:rsidRDefault="007510F0" w:rsidP="007510F0">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Setting </w:t>
      </w:r>
      <w:r w:rsidR="00473E75">
        <w:rPr>
          <w:rFonts w:ascii="Cambria" w:hAnsi="Cambria" w:cs="Cambria"/>
          <w:sz w:val="24"/>
          <w:szCs w:val="24"/>
          <w:lang w:val="en-US" w:eastAsia="zh-TW"/>
        </w:rPr>
        <w:t>slot</w:t>
      </w:r>
      <w:r>
        <w:rPr>
          <w:rFonts w:ascii="Cambria" w:hAnsi="Cambria" w:cs="Cambria"/>
          <w:sz w:val="24"/>
          <w:szCs w:val="24"/>
          <w:lang w:val="en-US" w:eastAsia="zh-TW"/>
        </w:rPr>
        <w:t xml:space="preserve"> successful</w:t>
      </w:r>
    </w:p>
    <w:p w14:paraId="5247C91F" w14:textId="27BCEBC7" w:rsidR="007510F0" w:rsidRDefault="007510F0" w:rsidP="007510F0">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setting </w:t>
      </w:r>
      <w:r w:rsidR="00473E75">
        <w:rPr>
          <w:rFonts w:ascii="Cambria" w:hAnsi="Cambria" w:cs="Cambria"/>
          <w:sz w:val="24"/>
          <w:szCs w:val="24"/>
          <w:lang w:val="en-US" w:eastAsia="zh-TW"/>
        </w:rPr>
        <w:t>slot</w:t>
      </w:r>
    </w:p>
    <w:p w14:paraId="68454A57" w14:textId="0805354C" w:rsidR="00C61B1A" w:rsidRPr="007F3793" w:rsidRDefault="00C61B1A" w:rsidP="00C61B1A">
      <w:pPr>
        <w:pStyle w:val="Heading3"/>
        <w:rPr>
          <w:lang w:val="en-US" w:eastAsia="zh-TW"/>
        </w:rPr>
      </w:pPr>
      <w:bookmarkStart w:id="49" w:name="_Toc64359941"/>
      <w:r w:rsidRPr="004602A9">
        <w:rPr>
          <w:lang w:val="en-US" w:eastAsia="zh-TW"/>
        </w:rPr>
        <w:t>Adpd400xDrvSlotSet</w:t>
      </w:r>
      <w:r w:rsidR="00596633">
        <w:rPr>
          <w:lang w:val="en-US" w:eastAsia="zh-TW"/>
        </w:rPr>
        <w:t>Active</w:t>
      </w:r>
      <w:bookmarkEnd w:id="49"/>
    </w:p>
    <w:p w14:paraId="4541E12B" w14:textId="77777777" w:rsidR="00C61B1A" w:rsidRDefault="00C61B1A" w:rsidP="00C61B1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0B68083D" w14:textId="6021CE8D" w:rsidR="00C61B1A" w:rsidRDefault="00DE2079" w:rsidP="00C61B1A">
      <w:pPr>
        <w:pStyle w:val="APIListing"/>
        <w:pBdr>
          <w:bottom w:val="single" w:sz="4" w:space="0" w:color="000000"/>
        </w:pBdr>
      </w:pPr>
      <w:r w:rsidRPr="00DE2079">
        <w:t xml:space="preserve">int16_t Adpd400xDrvSlotSetActive(uint8_t </w:t>
      </w:r>
      <w:proofErr w:type="spellStart"/>
      <w:r w:rsidRPr="00DE2079">
        <w:t>nSlotNum</w:t>
      </w:r>
      <w:proofErr w:type="spellEnd"/>
      <w:r w:rsidRPr="00DE2079">
        <w:t xml:space="preserve">, uint8_t </w:t>
      </w:r>
      <w:proofErr w:type="spellStart"/>
      <w:r w:rsidRPr="00DE2079">
        <w:t>nActive</w:t>
      </w:r>
      <w:proofErr w:type="spellEnd"/>
      <w:r w:rsidRPr="00DE2079">
        <w:t>)</w:t>
      </w:r>
      <w:r w:rsidR="00C61B1A">
        <w:t>;</w:t>
      </w:r>
    </w:p>
    <w:p w14:paraId="3110C8EE" w14:textId="77777777" w:rsidR="00C61B1A" w:rsidRDefault="00C61B1A" w:rsidP="00C61B1A">
      <w:pPr>
        <w:autoSpaceDE w:val="0"/>
        <w:autoSpaceDN w:val="0"/>
        <w:adjustRightInd w:val="0"/>
        <w:jc w:val="left"/>
        <w:rPr>
          <w:rFonts w:ascii="CenturyGothic-Bold" w:hAnsi="CenturyGothic-Bold" w:cs="CenturyGothic-Bold"/>
          <w:b/>
          <w:bCs/>
          <w:szCs w:val="22"/>
          <w:lang w:val="en-US" w:eastAsia="zh-TW"/>
        </w:rPr>
      </w:pPr>
    </w:p>
    <w:p w14:paraId="6BF911D9" w14:textId="77777777" w:rsidR="00C61B1A" w:rsidRDefault="00C61B1A" w:rsidP="00C61B1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4D2EA54C" w14:textId="1D96764E" w:rsidR="00C61B1A" w:rsidRDefault="00C61B1A" w:rsidP="00C61B1A">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Sets up </w:t>
      </w:r>
      <w:r w:rsidR="000445D8">
        <w:rPr>
          <w:rFonts w:ascii="Cambria" w:hAnsi="Cambria" w:cs="Cambria"/>
          <w:sz w:val="24"/>
          <w:szCs w:val="24"/>
          <w:lang w:val="en-US" w:eastAsia="zh-TW"/>
        </w:rPr>
        <w:t>a</w:t>
      </w:r>
      <w:r>
        <w:rPr>
          <w:rFonts w:ascii="Cambria" w:hAnsi="Cambria" w:cs="Cambria"/>
          <w:sz w:val="24"/>
          <w:szCs w:val="24"/>
          <w:lang w:val="en-US" w:eastAsia="zh-TW"/>
        </w:rPr>
        <w:t xml:space="preserve"> slot </w:t>
      </w:r>
      <w:r w:rsidR="000445D8">
        <w:rPr>
          <w:rFonts w:ascii="Cambria" w:hAnsi="Cambria" w:cs="Cambria"/>
          <w:sz w:val="24"/>
          <w:szCs w:val="24"/>
          <w:lang w:val="en-US" w:eastAsia="zh-TW"/>
        </w:rPr>
        <w:t>in sleep or active mode</w:t>
      </w:r>
      <w:r>
        <w:rPr>
          <w:rFonts w:ascii="Cambria" w:hAnsi="Cambria" w:cs="Cambria"/>
          <w:sz w:val="24"/>
          <w:szCs w:val="24"/>
          <w:lang w:val="en-US" w:eastAsia="zh-TW"/>
        </w:rPr>
        <w:t>. The slot number starts from 0 for Slot A and ends with 11 for Slot L.</w:t>
      </w:r>
    </w:p>
    <w:p w14:paraId="11882B01" w14:textId="77777777" w:rsidR="00C61B1A" w:rsidRDefault="00C61B1A" w:rsidP="00C61B1A">
      <w:pPr>
        <w:autoSpaceDE w:val="0"/>
        <w:autoSpaceDN w:val="0"/>
        <w:adjustRightInd w:val="0"/>
        <w:jc w:val="left"/>
        <w:rPr>
          <w:rFonts w:ascii="CenturyGothic-Bold" w:hAnsi="CenturyGothic-Bold" w:cs="CenturyGothic-Bold"/>
          <w:b/>
          <w:bCs/>
          <w:szCs w:val="22"/>
          <w:lang w:val="en-US" w:eastAsia="zh-TW"/>
        </w:rPr>
      </w:pPr>
    </w:p>
    <w:p w14:paraId="2FE68966" w14:textId="77777777" w:rsidR="00C61B1A" w:rsidRDefault="00C61B1A" w:rsidP="00C61B1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3A31E532" w14:textId="77777777" w:rsidR="00C61B1A" w:rsidRDefault="00C61B1A" w:rsidP="00C61B1A">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Pr>
          <w:rFonts w:ascii="CourierNewPSMT" w:hAnsi="CourierNewPSMT" w:cs="CourierNewPSMT"/>
          <w:sz w:val="20"/>
          <w:lang w:val="en-US" w:eastAsia="zh-TW"/>
        </w:rPr>
        <w:t>SlotNum</w:t>
      </w:r>
      <w:proofErr w:type="spellEnd"/>
    </w:p>
    <w:p w14:paraId="27329285" w14:textId="77777777" w:rsidR="00C61B1A" w:rsidRDefault="00C61B1A" w:rsidP="00C61B1A">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uint8_t</w:t>
      </w:r>
    </w:p>
    <w:p w14:paraId="5A2BCC9C" w14:textId="77777777" w:rsidR="00C61B1A" w:rsidRPr="00A56A6C" w:rsidRDefault="00C61B1A" w:rsidP="00C61B1A">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5D5563C6" w14:textId="77777777" w:rsidR="00C61B1A" w:rsidRDefault="00C61B1A" w:rsidP="00C61B1A">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Slot number to set</w:t>
      </w:r>
    </w:p>
    <w:p w14:paraId="2FE17A5F" w14:textId="77777777" w:rsidR="00C61B1A" w:rsidRDefault="00C61B1A" w:rsidP="00C61B1A">
      <w:pPr>
        <w:autoSpaceDE w:val="0"/>
        <w:autoSpaceDN w:val="0"/>
        <w:adjustRightInd w:val="0"/>
        <w:ind w:firstLine="709"/>
        <w:jc w:val="left"/>
        <w:rPr>
          <w:rFonts w:ascii="CenturyGothic" w:hAnsi="CenturyGothic" w:cs="CenturyGothic"/>
          <w:sz w:val="20"/>
          <w:lang w:val="en-US" w:eastAsia="zh-TW"/>
        </w:rPr>
      </w:pPr>
    </w:p>
    <w:p w14:paraId="78206760" w14:textId="4CBAAB8A" w:rsidR="00C61B1A" w:rsidRDefault="00C61B1A" w:rsidP="00C61B1A">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00F7024F">
        <w:rPr>
          <w:rFonts w:ascii="CourierNewPSMT" w:hAnsi="CourierNewPSMT" w:cs="CourierNewPSMT"/>
          <w:sz w:val="20"/>
          <w:lang w:val="en-US" w:eastAsia="zh-TW"/>
        </w:rPr>
        <w:t>nActive</w:t>
      </w:r>
      <w:proofErr w:type="spellEnd"/>
    </w:p>
    <w:p w14:paraId="0E2AB80D" w14:textId="77777777" w:rsidR="00C61B1A" w:rsidRDefault="00C61B1A" w:rsidP="00C61B1A">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uint8_t</w:t>
      </w:r>
    </w:p>
    <w:p w14:paraId="17E38D09" w14:textId="77777777" w:rsidR="00C61B1A" w:rsidRPr="00A56A6C" w:rsidRDefault="00C61B1A" w:rsidP="00C61B1A">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lastRenderedPageBreak/>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2F7E933A" w14:textId="77777777" w:rsidR="00F31A83" w:rsidRDefault="00C61B1A" w:rsidP="00C61B1A">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 xml:space="preserve">If this field is 0, then it </w:t>
      </w:r>
      <w:r w:rsidR="00F31A83">
        <w:rPr>
          <w:rFonts w:ascii="CenturyGothic" w:hAnsi="CenturyGothic" w:cs="CenturyGothic"/>
          <w:sz w:val="20"/>
          <w:lang w:val="en-US" w:eastAsia="zh-TW"/>
        </w:rPr>
        <w:t xml:space="preserve">puts the slot into sleep. </w:t>
      </w:r>
      <w:r>
        <w:rPr>
          <w:rFonts w:ascii="CenturyGothic" w:hAnsi="CenturyGothic" w:cs="CenturyGothic"/>
          <w:sz w:val="20"/>
          <w:lang w:val="en-US" w:eastAsia="zh-TW"/>
        </w:rPr>
        <w:t xml:space="preserve">If this field is 1, then it sets </w:t>
      </w:r>
      <w:r w:rsidR="00F31A83">
        <w:rPr>
          <w:rFonts w:ascii="CenturyGothic" w:hAnsi="CenturyGothic" w:cs="CenturyGothic"/>
          <w:sz w:val="20"/>
          <w:lang w:val="en-US" w:eastAsia="zh-TW"/>
        </w:rPr>
        <w:t xml:space="preserve">the slot in awake </w:t>
      </w:r>
    </w:p>
    <w:p w14:paraId="7D213044" w14:textId="0F41BF7E" w:rsidR="00C61B1A" w:rsidRDefault="00F31A83" w:rsidP="00C61B1A">
      <w:pPr>
        <w:autoSpaceDE w:val="0"/>
        <w:autoSpaceDN w:val="0"/>
        <w:adjustRightInd w:val="0"/>
        <w:ind w:firstLine="709"/>
        <w:jc w:val="left"/>
        <w:rPr>
          <w:rFonts w:ascii="CenturyGothic" w:hAnsi="CenturyGothic" w:cs="CenturyGothic"/>
          <w:sz w:val="20"/>
          <w:lang w:val="en-US" w:eastAsia="zh-TW"/>
        </w:rPr>
      </w:pPr>
      <w:r>
        <w:rPr>
          <w:rFonts w:ascii="CenturyGothic" w:hAnsi="CenturyGothic" w:cs="CenturyGothic"/>
          <w:sz w:val="20"/>
          <w:lang w:val="en-US" w:eastAsia="zh-TW"/>
        </w:rPr>
        <w:t>mode</w:t>
      </w:r>
      <w:r w:rsidR="00C61B1A">
        <w:rPr>
          <w:rFonts w:ascii="CenturyGothic" w:hAnsi="CenturyGothic" w:cs="CenturyGothic"/>
          <w:sz w:val="20"/>
          <w:lang w:val="en-US" w:eastAsia="zh-TW"/>
        </w:rPr>
        <w:t>.</w:t>
      </w:r>
    </w:p>
    <w:p w14:paraId="7D4592BE" w14:textId="77777777" w:rsidR="00C61B1A" w:rsidRDefault="00C61B1A" w:rsidP="00C61B1A">
      <w:pPr>
        <w:autoSpaceDE w:val="0"/>
        <w:autoSpaceDN w:val="0"/>
        <w:adjustRightInd w:val="0"/>
        <w:ind w:firstLine="709"/>
        <w:jc w:val="left"/>
        <w:rPr>
          <w:rFonts w:ascii="CenturyGothic" w:hAnsi="CenturyGothic" w:cs="CenturyGothic"/>
          <w:sz w:val="18"/>
          <w:szCs w:val="18"/>
          <w:lang w:val="en-US" w:eastAsia="zh-TW"/>
        </w:rPr>
      </w:pPr>
    </w:p>
    <w:p w14:paraId="37C8E834" w14:textId="77777777" w:rsidR="00C61B1A" w:rsidRDefault="00C61B1A" w:rsidP="00C61B1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22BE5348" w14:textId="49596F0C" w:rsidR="00C61B1A" w:rsidRDefault="00C61B1A" w:rsidP="00C61B1A">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Setting slot </w:t>
      </w:r>
      <w:r w:rsidR="00764793">
        <w:rPr>
          <w:rFonts w:ascii="Cambria" w:hAnsi="Cambria" w:cs="Cambria"/>
          <w:sz w:val="24"/>
          <w:szCs w:val="24"/>
          <w:lang w:val="en-US" w:eastAsia="zh-TW"/>
        </w:rPr>
        <w:t xml:space="preserve">into sleep/active mode </w:t>
      </w:r>
      <w:r>
        <w:rPr>
          <w:rFonts w:ascii="Cambria" w:hAnsi="Cambria" w:cs="Cambria"/>
          <w:sz w:val="24"/>
          <w:szCs w:val="24"/>
          <w:lang w:val="en-US" w:eastAsia="zh-TW"/>
        </w:rPr>
        <w:t>successful</w:t>
      </w:r>
    </w:p>
    <w:p w14:paraId="64C10DCD" w14:textId="32FE8EE9" w:rsidR="00C61B1A" w:rsidRDefault="00C61B1A" w:rsidP="00C61B1A">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setting slot</w:t>
      </w:r>
      <w:r w:rsidR="00764793">
        <w:rPr>
          <w:rFonts w:ascii="Cambria" w:hAnsi="Cambria" w:cs="Cambria"/>
          <w:sz w:val="24"/>
          <w:szCs w:val="24"/>
          <w:lang w:val="en-US" w:eastAsia="zh-TW"/>
        </w:rPr>
        <w:t xml:space="preserve"> into sleep/active modes</w:t>
      </w:r>
    </w:p>
    <w:p w14:paraId="0F47D9A2" w14:textId="61C269D2" w:rsidR="00C02FB4" w:rsidRPr="007F3793" w:rsidRDefault="00C02FB4" w:rsidP="00C02FB4">
      <w:pPr>
        <w:pStyle w:val="Heading3"/>
        <w:rPr>
          <w:lang w:val="en-US" w:eastAsia="zh-TW"/>
        </w:rPr>
      </w:pPr>
      <w:bookmarkStart w:id="50" w:name="_Toc64359942"/>
      <w:r w:rsidRPr="00C02FB4">
        <w:rPr>
          <w:lang w:val="en-US" w:eastAsia="zh-TW"/>
        </w:rPr>
        <w:t>Adpd400xDrvDataReadyCallback</w:t>
      </w:r>
      <w:bookmarkEnd w:id="50"/>
    </w:p>
    <w:p w14:paraId="5274DA1E" w14:textId="77777777" w:rsidR="00C02FB4" w:rsidRDefault="00C02FB4" w:rsidP="00C02FB4">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67E08890" w14:textId="7A776888" w:rsidR="00C02FB4" w:rsidRDefault="00C02FB4" w:rsidP="00C02FB4">
      <w:pPr>
        <w:pStyle w:val="APIListing"/>
        <w:pBdr>
          <w:bottom w:val="single" w:sz="4" w:space="0" w:color="000000"/>
        </w:pBdr>
      </w:pPr>
      <w:r w:rsidRPr="00C02FB4">
        <w:t>void Adpd400xDrvDataReadyCallback(void (*</w:t>
      </w:r>
      <w:proofErr w:type="spellStart"/>
      <w:r w:rsidRPr="00C02FB4">
        <w:t>pfADPDDataReady</w:t>
      </w:r>
      <w:proofErr w:type="spellEnd"/>
      <w:r w:rsidRPr="00C02FB4">
        <w:t>)())</w:t>
      </w:r>
      <w:r>
        <w:t>;</w:t>
      </w:r>
    </w:p>
    <w:p w14:paraId="2BE3EA16" w14:textId="77777777" w:rsidR="00C02FB4" w:rsidRDefault="00C02FB4" w:rsidP="00C02FB4">
      <w:pPr>
        <w:autoSpaceDE w:val="0"/>
        <w:autoSpaceDN w:val="0"/>
        <w:adjustRightInd w:val="0"/>
        <w:jc w:val="left"/>
        <w:rPr>
          <w:rFonts w:ascii="CenturyGothic-Bold" w:hAnsi="CenturyGothic-Bold" w:cs="CenturyGothic-Bold"/>
          <w:b/>
          <w:bCs/>
          <w:szCs w:val="22"/>
          <w:lang w:val="en-US" w:eastAsia="zh-TW"/>
        </w:rPr>
      </w:pPr>
    </w:p>
    <w:p w14:paraId="61980570" w14:textId="77777777" w:rsidR="00C02FB4" w:rsidRDefault="00C02FB4" w:rsidP="00C02FB4">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2015836A" w14:textId="3AC11D10" w:rsidR="00C02FB4" w:rsidRDefault="00DC7B0B" w:rsidP="00C02FB4">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Registers the data ready callback</w:t>
      </w:r>
      <w:r w:rsidR="00C02FB4">
        <w:rPr>
          <w:rFonts w:ascii="Cambria" w:hAnsi="Cambria" w:cs="Cambria"/>
          <w:sz w:val="24"/>
          <w:szCs w:val="24"/>
          <w:lang w:val="en-US" w:eastAsia="zh-TW"/>
        </w:rPr>
        <w:t>.</w:t>
      </w:r>
    </w:p>
    <w:p w14:paraId="745F384B" w14:textId="77777777" w:rsidR="00C02FB4" w:rsidRDefault="00C02FB4" w:rsidP="00C02FB4">
      <w:pPr>
        <w:autoSpaceDE w:val="0"/>
        <w:autoSpaceDN w:val="0"/>
        <w:adjustRightInd w:val="0"/>
        <w:jc w:val="left"/>
        <w:rPr>
          <w:rFonts w:ascii="CenturyGothic-Bold" w:hAnsi="CenturyGothic-Bold" w:cs="CenturyGothic-Bold"/>
          <w:b/>
          <w:bCs/>
          <w:szCs w:val="22"/>
          <w:lang w:val="en-US" w:eastAsia="zh-TW"/>
        </w:rPr>
      </w:pPr>
    </w:p>
    <w:p w14:paraId="03FF9DB2" w14:textId="77777777" w:rsidR="00C02FB4" w:rsidRDefault="00C02FB4" w:rsidP="00C02FB4">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0051604D" w14:textId="14E343B7" w:rsidR="00C02FB4" w:rsidRDefault="00C02FB4" w:rsidP="00C02FB4">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009C5CA7" w:rsidRPr="009C5CA7">
        <w:rPr>
          <w:rFonts w:ascii="CourierNewPSMT" w:hAnsi="CourierNewPSMT" w:cs="CourierNewPSMT"/>
          <w:sz w:val="20"/>
          <w:lang w:val="en-US" w:eastAsia="zh-TW"/>
        </w:rPr>
        <w:t>pfADPDDataReady</w:t>
      </w:r>
      <w:proofErr w:type="spellEnd"/>
    </w:p>
    <w:p w14:paraId="4CE82B03" w14:textId="55C2363C" w:rsidR="00C02FB4" w:rsidRDefault="00C02FB4" w:rsidP="00C02FB4">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sidR="001958F1">
        <w:rPr>
          <w:rFonts w:ascii="CourierNewPSMT" w:hAnsi="CourierNewPSMT" w:cs="CourierNewPSMT"/>
          <w:sz w:val="20"/>
          <w:lang w:val="en-US" w:eastAsia="zh-TW"/>
        </w:rPr>
        <w:t>void *</w:t>
      </w:r>
    </w:p>
    <w:p w14:paraId="01C6DF0C" w14:textId="77777777" w:rsidR="00C02FB4" w:rsidRPr="00A56A6C" w:rsidRDefault="00C02FB4" w:rsidP="00C02FB4">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45677FC3" w14:textId="3FD41590" w:rsidR="00C02FB4" w:rsidRDefault="00C02FB4" w:rsidP="00C02FB4">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ED1DC1">
        <w:rPr>
          <w:rFonts w:ascii="CenturyGothic" w:hAnsi="CenturyGothic" w:cs="CenturyGothic"/>
          <w:sz w:val="20"/>
          <w:lang w:val="en-US" w:eastAsia="zh-TW"/>
        </w:rPr>
        <w:t>Function pointer</w:t>
      </w:r>
      <w:r w:rsidR="00D13E8C">
        <w:rPr>
          <w:rFonts w:ascii="CenturyGothic" w:hAnsi="CenturyGothic" w:cs="CenturyGothic"/>
          <w:sz w:val="20"/>
          <w:lang w:val="en-US" w:eastAsia="zh-TW"/>
        </w:rPr>
        <w:t xml:space="preserve"> callback for the register data</w:t>
      </w:r>
    </w:p>
    <w:p w14:paraId="2E9D42B8" w14:textId="77777777" w:rsidR="00C02FB4" w:rsidRDefault="00C02FB4" w:rsidP="00C02FB4">
      <w:pPr>
        <w:autoSpaceDE w:val="0"/>
        <w:autoSpaceDN w:val="0"/>
        <w:adjustRightInd w:val="0"/>
        <w:ind w:firstLine="709"/>
        <w:jc w:val="left"/>
        <w:rPr>
          <w:rFonts w:ascii="CenturyGothic" w:hAnsi="CenturyGothic" w:cs="CenturyGothic"/>
          <w:sz w:val="20"/>
          <w:lang w:val="en-US" w:eastAsia="zh-TW"/>
        </w:rPr>
      </w:pPr>
    </w:p>
    <w:p w14:paraId="03F03EB9" w14:textId="77777777" w:rsidR="00C02FB4" w:rsidRDefault="00C02FB4" w:rsidP="00C02FB4">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6F784585" w14:textId="24573A6B" w:rsidR="00DF6567" w:rsidRDefault="00D13E8C" w:rsidP="00ED1DC1">
      <w:pPr>
        <w:autoSpaceDE w:val="0"/>
        <w:autoSpaceDN w:val="0"/>
        <w:adjustRightInd w:val="0"/>
        <w:jc w:val="left"/>
        <w:rPr>
          <w:b/>
          <w:bCs/>
          <w:lang w:val="en-US" w:eastAsia="zh-TW"/>
        </w:rPr>
      </w:pPr>
      <w:r>
        <w:rPr>
          <w:rFonts w:ascii="Cambria" w:hAnsi="Cambria" w:cs="Cambria"/>
          <w:sz w:val="24"/>
          <w:szCs w:val="24"/>
          <w:lang w:val="en-US" w:eastAsia="zh-TW"/>
        </w:rPr>
        <w:t>None</w:t>
      </w:r>
    </w:p>
    <w:p w14:paraId="4F815A65" w14:textId="1F6B89B5" w:rsidR="0052533C" w:rsidRPr="007F3793" w:rsidRDefault="00E3423D" w:rsidP="0052533C">
      <w:pPr>
        <w:pStyle w:val="Heading3"/>
        <w:rPr>
          <w:lang w:val="en-US" w:eastAsia="zh-TW"/>
        </w:rPr>
      </w:pPr>
      <w:bookmarkStart w:id="51" w:name="_Toc64359943"/>
      <w:r w:rsidRPr="00E3423D">
        <w:rPr>
          <w:lang w:val="en-US" w:eastAsia="zh-TW"/>
        </w:rPr>
        <w:t>Adpd400xISR</w:t>
      </w:r>
      <w:bookmarkEnd w:id="51"/>
    </w:p>
    <w:p w14:paraId="3075B2BA" w14:textId="77777777" w:rsidR="0052533C" w:rsidRDefault="0052533C" w:rsidP="0052533C">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2E5661D6" w14:textId="11C66529" w:rsidR="0052533C" w:rsidRDefault="00553F88" w:rsidP="0052533C">
      <w:pPr>
        <w:pStyle w:val="APIListing"/>
        <w:pBdr>
          <w:bottom w:val="single" w:sz="4" w:space="0" w:color="000000"/>
        </w:pBdr>
      </w:pPr>
      <w:r w:rsidRPr="00553F88">
        <w:t>void Adpd400xISR()</w:t>
      </w:r>
      <w:r w:rsidR="0052533C">
        <w:t>;</w:t>
      </w:r>
    </w:p>
    <w:p w14:paraId="42F42788" w14:textId="77777777" w:rsidR="0052533C" w:rsidRDefault="0052533C" w:rsidP="0052533C">
      <w:pPr>
        <w:autoSpaceDE w:val="0"/>
        <w:autoSpaceDN w:val="0"/>
        <w:adjustRightInd w:val="0"/>
        <w:jc w:val="left"/>
        <w:rPr>
          <w:rFonts w:ascii="CenturyGothic-Bold" w:hAnsi="CenturyGothic-Bold" w:cs="CenturyGothic-Bold"/>
          <w:b/>
          <w:bCs/>
          <w:szCs w:val="22"/>
          <w:lang w:val="en-US" w:eastAsia="zh-TW"/>
        </w:rPr>
      </w:pPr>
    </w:p>
    <w:p w14:paraId="2B9D6F9D" w14:textId="77777777" w:rsidR="0052533C" w:rsidRDefault="0052533C" w:rsidP="0052533C">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51CFA064" w14:textId="072F0CAF" w:rsidR="0052533C" w:rsidRDefault="00797C99" w:rsidP="0052533C">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Interrupt service routine</w:t>
      </w:r>
    </w:p>
    <w:p w14:paraId="25490BAC" w14:textId="77777777" w:rsidR="0052533C" w:rsidRDefault="0052533C" w:rsidP="0052533C">
      <w:pPr>
        <w:autoSpaceDE w:val="0"/>
        <w:autoSpaceDN w:val="0"/>
        <w:adjustRightInd w:val="0"/>
        <w:jc w:val="left"/>
        <w:rPr>
          <w:rFonts w:ascii="CenturyGothic-Bold" w:hAnsi="CenturyGothic-Bold" w:cs="CenturyGothic-Bold"/>
          <w:b/>
          <w:bCs/>
          <w:szCs w:val="22"/>
          <w:lang w:val="en-US" w:eastAsia="zh-TW"/>
        </w:rPr>
      </w:pPr>
    </w:p>
    <w:p w14:paraId="7E519C2C" w14:textId="77777777" w:rsidR="0052533C" w:rsidRDefault="0052533C" w:rsidP="0052533C">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3C906EC6" w14:textId="690C2723" w:rsidR="0052533C" w:rsidRPr="00B55C45" w:rsidRDefault="00AC156A" w:rsidP="00AC156A">
      <w:pPr>
        <w:autoSpaceDE w:val="0"/>
        <w:autoSpaceDN w:val="0"/>
        <w:adjustRightInd w:val="0"/>
        <w:jc w:val="left"/>
        <w:rPr>
          <w:rFonts w:ascii="Cambria" w:hAnsi="Cambria" w:cs="Cambria"/>
          <w:sz w:val="24"/>
          <w:szCs w:val="24"/>
          <w:lang w:val="en-US" w:eastAsia="zh-TW"/>
        </w:rPr>
      </w:pPr>
      <w:r w:rsidRPr="00B55C45">
        <w:rPr>
          <w:rFonts w:ascii="Cambria" w:hAnsi="Cambria" w:cs="Cambria"/>
          <w:sz w:val="24"/>
          <w:szCs w:val="24"/>
          <w:lang w:val="en-US" w:eastAsia="zh-TW"/>
        </w:rPr>
        <w:t>None</w:t>
      </w:r>
    </w:p>
    <w:p w14:paraId="124648A7" w14:textId="77777777" w:rsidR="00AC156A" w:rsidRDefault="00AC156A" w:rsidP="00AC156A">
      <w:pPr>
        <w:autoSpaceDE w:val="0"/>
        <w:autoSpaceDN w:val="0"/>
        <w:adjustRightInd w:val="0"/>
        <w:jc w:val="left"/>
        <w:rPr>
          <w:rFonts w:ascii="CenturyGothic" w:hAnsi="CenturyGothic" w:cs="CenturyGothic"/>
          <w:sz w:val="20"/>
          <w:lang w:val="en-US" w:eastAsia="zh-TW"/>
        </w:rPr>
      </w:pPr>
    </w:p>
    <w:p w14:paraId="0C47C9E4" w14:textId="77777777" w:rsidR="0052533C" w:rsidRDefault="0052533C" w:rsidP="0052533C">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71256362" w14:textId="513F8114" w:rsidR="0052533C" w:rsidRDefault="0052533C" w:rsidP="0052533C">
      <w:pPr>
        <w:autoSpaceDE w:val="0"/>
        <w:autoSpaceDN w:val="0"/>
        <w:adjustRightInd w:val="0"/>
        <w:jc w:val="left"/>
        <w:rPr>
          <w:b/>
          <w:bCs/>
          <w:lang w:val="en-US" w:eastAsia="zh-TW"/>
        </w:rPr>
      </w:pPr>
      <w:r>
        <w:rPr>
          <w:rFonts w:ascii="Cambria" w:hAnsi="Cambria" w:cs="Cambria"/>
          <w:sz w:val="24"/>
          <w:szCs w:val="24"/>
          <w:lang w:val="en-US" w:eastAsia="zh-TW"/>
        </w:rPr>
        <w:t>None</w:t>
      </w:r>
    </w:p>
    <w:p w14:paraId="44077DEB" w14:textId="7B32A9EE" w:rsidR="009927C7" w:rsidRPr="007F3793" w:rsidRDefault="00FA2327" w:rsidP="009927C7">
      <w:pPr>
        <w:pStyle w:val="Heading3"/>
        <w:rPr>
          <w:lang w:val="en-US" w:eastAsia="zh-TW"/>
        </w:rPr>
      </w:pPr>
      <w:bookmarkStart w:id="52" w:name="_Toc64359944"/>
      <w:r w:rsidRPr="00FA2327">
        <w:rPr>
          <w:lang w:val="en-US" w:eastAsia="zh-TW"/>
        </w:rPr>
        <w:t>Adpd400xDrvSetParameter</w:t>
      </w:r>
      <w:bookmarkEnd w:id="52"/>
    </w:p>
    <w:p w14:paraId="6E7686A5" w14:textId="77777777" w:rsidR="009927C7" w:rsidRDefault="009927C7" w:rsidP="009927C7">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541865D2" w14:textId="61FB124B" w:rsidR="009927C7" w:rsidRDefault="003D6CDF" w:rsidP="009927C7">
      <w:pPr>
        <w:pStyle w:val="APIListing"/>
        <w:pBdr>
          <w:bottom w:val="single" w:sz="4" w:space="0" w:color="000000"/>
        </w:pBdr>
      </w:pPr>
      <w:r w:rsidRPr="003D6CDF">
        <w:lastRenderedPageBreak/>
        <w:t xml:space="preserve">int16_t Adpd400xDrvSetParameter(Adpd400xCommandStruct_t </w:t>
      </w:r>
      <w:proofErr w:type="spellStart"/>
      <w:r w:rsidRPr="003D6CDF">
        <w:t>eCommand</w:t>
      </w:r>
      <w:proofErr w:type="spellEnd"/>
      <w:r w:rsidRPr="003D6CDF">
        <w:t xml:space="preserve">, uint8_t </w:t>
      </w:r>
      <w:proofErr w:type="spellStart"/>
      <w:r w:rsidRPr="003D6CDF">
        <w:t>nPar</w:t>
      </w:r>
      <w:proofErr w:type="spellEnd"/>
      <w:r w:rsidRPr="003D6CDF">
        <w:t xml:space="preserve">, uint16_t </w:t>
      </w:r>
      <w:proofErr w:type="spellStart"/>
      <w:r w:rsidRPr="003D6CDF">
        <w:t>nValue</w:t>
      </w:r>
      <w:proofErr w:type="spellEnd"/>
      <w:r w:rsidRPr="003D6CDF">
        <w:t>)</w:t>
      </w:r>
      <w:r w:rsidR="009927C7">
        <w:t>;</w:t>
      </w:r>
    </w:p>
    <w:p w14:paraId="4707091F" w14:textId="77777777" w:rsidR="009927C7" w:rsidRDefault="009927C7" w:rsidP="009927C7">
      <w:pPr>
        <w:autoSpaceDE w:val="0"/>
        <w:autoSpaceDN w:val="0"/>
        <w:adjustRightInd w:val="0"/>
        <w:jc w:val="left"/>
        <w:rPr>
          <w:rFonts w:ascii="CenturyGothic-Bold" w:hAnsi="CenturyGothic-Bold" w:cs="CenturyGothic-Bold"/>
          <w:b/>
          <w:bCs/>
          <w:szCs w:val="22"/>
          <w:lang w:val="en-US" w:eastAsia="zh-TW"/>
        </w:rPr>
      </w:pPr>
    </w:p>
    <w:p w14:paraId="73F5D050" w14:textId="77777777" w:rsidR="009927C7" w:rsidRDefault="009927C7" w:rsidP="009927C7">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393D2A7E" w14:textId="77777777" w:rsidR="00FC6D8E" w:rsidRDefault="009927C7" w:rsidP="009927C7">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Sets </w:t>
      </w:r>
      <w:r w:rsidR="00305168">
        <w:rPr>
          <w:rFonts w:ascii="Cambria" w:hAnsi="Cambria" w:cs="Cambria"/>
          <w:sz w:val="24"/>
          <w:szCs w:val="24"/>
          <w:lang w:val="en-US" w:eastAsia="zh-TW"/>
        </w:rPr>
        <w:t>the configuration parameters for the device</w:t>
      </w:r>
      <w:r>
        <w:rPr>
          <w:rFonts w:ascii="Cambria" w:hAnsi="Cambria" w:cs="Cambria"/>
          <w:sz w:val="24"/>
          <w:szCs w:val="24"/>
          <w:lang w:val="en-US" w:eastAsia="zh-TW"/>
        </w:rPr>
        <w:t>.</w:t>
      </w:r>
      <w:r w:rsidR="001C2792">
        <w:rPr>
          <w:rFonts w:ascii="Cambria" w:hAnsi="Cambria" w:cs="Cambria"/>
          <w:sz w:val="24"/>
          <w:szCs w:val="24"/>
          <w:lang w:val="en-US" w:eastAsia="zh-TW"/>
        </w:rPr>
        <w:t xml:space="preserve"> The watermark for the FIFO is the option available now</w:t>
      </w:r>
      <w:r w:rsidR="00FC6D8E">
        <w:rPr>
          <w:rFonts w:ascii="Cambria" w:hAnsi="Cambria" w:cs="Cambria"/>
          <w:sz w:val="24"/>
          <w:szCs w:val="24"/>
          <w:lang w:val="en-US" w:eastAsia="zh-TW"/>
        </w:rPr>
        <w:t xml:space="preserve"> for configuring the device</w:t>
      </w:r>
      <w:r w:rsidR="001C2792">
        <w:rPr>
          <w:rFonts w:ascii="Cambria" w:hAnsi="Cambria" w:cs="Cambria"/>
          <w:sz w:val="24"/>
          <w:szCs w:val="24"/>
          <w:lang w:val="en-US" w:eastAsia="zh-TW"/>
        </w:rPr>
        <w:t>.</w:t>
      </w:r>
    </w:p>
    <w:p w14:paraId="3845760A" w14:textId="22354BD3" w:rsidR="009927C7" w:rsidRDefault="00FC6D8E" w:rsidP="009927C7">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The test data command is used for </w:t>
      </w:r>
      <w:r w:rsidR="00EE4FDB">
        <w:rPr>
          <w:rFonts w:ascii="Cambria" w:hAnsi="Cambria" w:cs="Cambria"/>
          <w:sz w:val="24"/>
          <w:szCs w:val="24"/>
          <w:lang w:val="en-US" w:eastAsia="zh-TW"/>
        </w:rPr>
        <w:t xml:space="preserve">internal </w:t>
      </w:r>
      <w:r>
        <w:rPr>
          <w:rFonts w:ascii="Cambria" w:hAnsi="Cambria" w:cs="Cambria"/>
          <w:sz w:val="24"/>
          <w:szCs w:val="24"/>
          <w:lang w:val="en-US" w:eastAsia="zh-TW"/>
        </w:rPr>
        <w:t xml:space="preserve">testing only. </w:t>
      </w:r>
    </w:p>
    <w:p w14:paraId="5BCE238A" w14:textId="77777777" w:rsidR="009927C7" w:rsidRDefault="009927C7" w:rsidP="009927C7">
      <w:pPr>
        <w:autoSpaceDE w:val="0"/>
        <w:autoSpaceDN w:val="0"/>
        <w:adjustRightInd w:val="0"/>
        <w:jc w:val="left"/>
        <w:rPr>
          <w:rFonts w:ascii="CenturyGothic-Bold" w:hAnsi="CenturyGothic-Bold" w:cs="CenturyGothic-Bold"/>
          <w:b/>
          <w:bCs/>
          <w:szCs w:val="22"/>
          <w:lang w:val="en-US" w:eastAsia="zh-TW"/>
        </w:rPr>
      </w:pPr>
    </w:p>
    <w:p w14:paraId="0E365108" w14:textId="77777777" w:rsidR="009927C7" w:rsidRDefault="009927C7" w:rsidP="009927C7">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54CF68F6" w14:textId="1E185C79" w:rsidR="009927C7" w:rsidRDefault="009927C7" w:rsidP="009927C7">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00A47E5B">
        <w:rPr>
          <w:rFonts w:ascii="CourierNewPSMT" w:hAnsi="CourierNewPSMT" w:cs="CourierNewPSMT"/>
          <w:sz w:val="20"/>
          <w:lang w:val="en-US" w:eastAsia="zh-TW"/>
        </w:rPr>
        <w:t>eCommand</w:t>
      </w:r>
      <w:proofErr w:type="spellEnd"/>
    </w:p>
    <w:p w14:paraId="33FA8307" w14:textId="00C83112" w:rsidR="009927C7" w:rsidRDefault="009927C7" w:rsidP="009927C7">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sidR="00A47E5B" w:rsidRPr="00760A4F">
        <w:rPr>
          <w:rFonts w:ascii="CourierNewPSMT" w:hAnsi="CourierNewPSMT" w:cs="CourierNewPSMT"/>
          <w:sz w:val="20"/>
          <w:lang w:val="en-US" w:eastAsia="zh-TW"/>
        </w:rPr>
        <w:t>Adpd400xCommandStruct_t</w:t>
      </w:r>
    </w:p>
    <w:p w14:paraId="2C817F55" w14:textId="77777777" w:rsidR="009927C7" w:rsidRPr="00A56A6C" w:rsidRDefault="009927C7" w:rsidP="009927C7">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7EFEA6E8" w14:textId="1672FEAB" w:rsidR="009927C7" w:rsidRDefault="009927C7" w:rsidP="009927C7">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760A4F">
        <w:rPr>
          <w:rFonts w:ascii="CenturyGothic" w:hAnsi="CenturyGothic" w:cs="CenturyGothic"/>
          <w:sz w:val="20"/>
          <w:lang w:val="en-US" w:eastAsia="zh-TW"/>
        </w:rPr>
        <w:t>The command for the desired parameter to set</w:t>
      </w:r>
    </w:p>
    <w:p w14:paraId="0A5619FB" w14:textId="77777777" w:rsidR="009927C7" w:rsidRDefault="009927C7" w:rsidP="009927C7">
      <w:pPr>
        <w:autoSpaceDE w:val="0"/>
        <w:autoSpaceDN w:val="0"/>
        <w:adjustRightInd w:val="0"/>
        <w:ind w:firstLine="709"/>
        <w:jc w:val="left"/>
        <w:rPr>
          <w:rFonts w:ascii="CenturyGothic" w:hAnsi="CenturyGothic" w:cs="CenturyGothic"/>
          <w:sz w:val="20"/>
          <w:lang w:val="en-US" w:eastAsia="zh-TW"/>
        </w:rPr>
      </w:pPr>
    </w:p>
    <w:p w14:paraId="242F63DD" w14:textId="66A70382" w:rsidR="009927C7" w:rsidRDefault="009927C7" w:rsidP="009927C7">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006F0C4C">
        <w:rPr>
          <w:rFonts w:ascii="CourierNewPSMT" w:hAnsi="CourierNewPSMT" w:cs="CourierNewPSMT"/>
          <w:sz w:val="20"/>
          <w:lang w:val="en-US" w:eastAsia="zh-TW"/>
        </w:rPr>
        <w:t>nPar</w:t>
      </w:r>
      <w:proofErr w:type="spellEnd"/>
    </w:p>
    <w:p w14:paraId="4916D92C" w14:textId="77777777" w:rsidR="009927C7" w:rsidRDefault="009927C7" w:rsidP="009927C7">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uint8_t</w:t>
      </w:r>
    </w:p>
    <w:p w14:paraId="0C963631" w14:textId="77777777" w:rsidR="009927C7" w:rsidRPr="00A56A6C" w:rsidRDefault="009927C7" w:rsidP="009927C7">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79A9BB08" w14:textId="75DE9CA7" w:rsidR="009927C7" w:rsidRDefault="009927C7" w:rsidP="009927C7">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8C58DA">
        <w:rPr>
          <w:rFonts w:ascii="CenturyGothic" w:hAnsi="CenturyGothic" w:cs="CenturyGothic"/>
          <w:sz w:val="20"/>
          <w:lang w:val="en-US" w:eastAsia="zh-TW"/>
        </w:rPr>
        <w:t>This parameter is not used now</w:t>
      </w:r>
      <w:r>
        <w:rPr>
          <w:rFonts w:ascii="CenturyGothic" w:hAnsi="CenturyGothic" w:cs="CenturyGothic"/>
          <w:sz w:val="20"/>
          <w:lang w:val="en-US" w:eastAsia="zh-TW"/>
        </w:rPr>
        <w:t xml:space="preserve">    </w:t>
      </w:r>
    </w:p>
    <w:p w14:paraId="7F791BD0" w14:textId="3DF05BEA" w:rsidR="009927C7" w:rsidRDefault="009927C7" w:rsidP="009927C7">
      <w:pPr>
        <w:autoSpaceDE w:val="0"/>
        <w:autoSpaceDN w:val="0"/>
        <w:adjustRightInd w:val="0"/>
        <w:ind w:firstLine="709"/>
        <w:jc w:val="left"/>
        <w:rPr>
          <w:rFonts w:ascii="CenturyGothic" w:hAnsi="CenturyGothic" w:cs="CenturyGothic"/>
          <w:sz w:val="20"/>
          <w:lang w:val="en-US" w:eastAsia="zh-TW"/>
        </w:rPr>
      </w:pPr>
    </w:p>
    <w:p w14:paraId="642CE8C8" w14:textId="77777777" w:rsidR="009927C7" w:rsidRDefault="009927C7" w:rsidP="009927C7">
      <w:pPr>
        <w:autoSpaceDE w:val="0"/>
        <w:autoSpaceDN w:val="0"/>
        <w:adjustRightInd w:val="0"/>
        <w:ind w:firstLine="709"/>
        <w:jc w:val="left"/>
        <w:rPr>
          <w:rFonts w:ascii="CenturyGothic" w:hAnsi="CenturyGothic" w:cs="CenturyGothic"/>
          <w:sz w:val="18"/>
          <w:szCs w:val="18"/>
          <w:lang w:val="en-US" w:eastAsia="zh-TW"/>
        </w:rPr>
      </w:pPr>
    </w:p>
    <w:p w14:paraId="29EB21FD" w14:textId="312339CC" w:rsidR="009927C7" w:rsidRDefault="009927C7" w:rsidP="009927C7">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Pr="00C9063A">
        <w:rPr>
          <w:rFonts w:ascii="CourierNewPSMT" w:hAnsi="CourierNewPSMT" w:cs="CourierNewPSMT"/>
          <w:sz w:val="20"/>
          <w:lang w:val="en-US" w:eastAsia="zh-TW"/>
        </w:rPr>
        <w:t>n</w:t>
      </w:r>
      <w:r w:rsidR="009849A3">
        <w:rPr>
          <w:rFonts w:ascii="CourierNewPSMT" w:hAnsi="CourierNewPSMT" w:cs="CourierNewPSMT"/>
          <w:sz w:val="20"/>
          <w:lang w:val="en-US" w:eastAsia="zh-TW"/>
        </w:rPr>
        <w:t>Value</w:t>
      </w:r>
      <w:proofErr w:type="spellEnd"/>
    </w:p>
    <w:p w14:paraId="3C83BEE0" w14:textId="77777777" w:rsidR="009927C7" w:rsidRDefault="009927C7" w:rsidP="009927C7">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uint16_t</w:t>
      </w:r>
    </w:p>
    <w:p w14:paraId="253E7AA8" w14:textId="77777777" w:rsidR="009927C7" w:rsidRPr="00A56A6C" w:rsidRDefault="009927C7" w:rsidP="009927C7">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68F44C5B" w14:textId="5A41F8F2" w:rsidR="009927C7" w:rsidRDefault="009927C7" w:rsidP="009927C7">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867D59">
        <w:rPr>
          <w:rFonts w:ascii="CenturyGothic" w:hAnsi="CenturyGothic" w:cs="CenturyGothic"/>
          <w:sz w:val="20"/>
          <w:lang w:val="en-US" w:eastAsia="zh-TW"/>
        </w:rPr>
        <w:t>The value to be set for the parameter</w:t>
      </w:r>
    </w:p>
    <w:p w14:paraId="7F222A47" w14:textId="77777777" w:rsidR="009927C7" w:rsidRDefault="009927C7" w:rsidP="009927C7">
      <w:pPr>
        <w:autoSpaceDE w:val="0"/>
        <w:autoSpaceDN w:val="0"/>
        <w:adjustRightInd w:val="0"/>
        <w:ind w:firstLine="709"/>
        <w:jc w:val="left"/>
        <w:rPr>
          <w:rFonts w:ascii="CenturyGothic" w:hAnsi="CenturyGothic" w:cs="CenturyGothic"/>
          <w:sz w:val="20"/>
          <w:lang w:val="en-US" w:eastAsia="zh-TW"/>
        </w:rPr>
      </w:pPr>
    </w:p>
    <w:p w14:paraId="0FCF2CA3" w14:textId="77777777" w:rsidR="009927C7" w:rsidRDefault="009927C7" w:rsidP="009927C7">
      <w:pPr>
        <w:autoSpaceDE w:val="0"/>
        <w:autoSpaceDN w:val="0"/>
        <w:adjustRightInd w:val="0"/>
        <w:ind w:firstLine="709"/>
        <w:jc w:val="left"/>
        <w:rPr>
          <w:rFonts w:ascii="CenturyGothic" w:hAnsi="CenturyGothic" w:cs="CenturyGothic"/>
          <w:sz w:val="18"/>
          <w:szCs w:val="18"/>
          <w:lang w:val="en-US" w:eastAsia="zh-TW"/>
        </w:rPr>
      </w:pPr>
    </w:p>
    <w:p w14:paraId="19F02948" w14:textId="77777777" w:rsidR="009927C7" w:rsidRDefault="009927C7" w:rsidP="009927C7">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0746A203" w14:textId="61381EE4" w:rsidR="009927C7" w:rsidRDefault="009927C7" w:rsidP="009927C7">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Setting </w:t>
      </w:r>
      <w:r w:rsidR="000E0319">
        <w:rPr>
          <w:rFonts w:ascii="Cambria" w:hAnsi="Cambria" w:cs="Cambria"/>
          <w:sz w:val="24"/>
          <w:szCs w:val="24"/>
          <w:lang w:val="en-US" w:eastAsia="zh-TW"/>
        </w:rPr>
        <w:t>the parameter</w:t>
      </w:r>
      <w:r>
        <w:rPr>
          <w:rFonts w:ascii="Cambria" w:hAnsi="Cambria" w:cs="Cambria"/>
          <w:sz w:val="24"/>
          <w:szCs w:val="24"/>
          <w:lang w:val="en-US" w:eastAsia="zh-TW"/>
        </w:rPr>
        <w:t xml:space="preserve"> successful</w:t>
      </w:r>
    </w:p>
    <w:p w14:paraId="60A312F0" w14:textId="4B4675BC" w:rsidR="009927C7" w:rsidRDefault="009927C7" w:rsidP="009927C7">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setting </w:t>
      </w:r>
      <w:r w:rsidR="000E0319">
        <w:rPr>
          <w:rFonts w:ascii="Cambria" w:hAnsi="Cambria" w:cs="Cambria"/>
          <w:sz w:val="24"/>
          <w:szCs w:val="24"/>
          <w:lang w:val="en-US" w:eastAsia="zh-TW"/>
        </w:rPr>
        <w:t>the parameter</w:t>
      </w:r>
    </w:p>
    <w:p w14:paraId="76E4D296" w14:textId="5FCC32B8" w:rsidR="005917D3" w:rsidRPr="007F3793" w:rsidRDefault="005917D3" w:rsidP="005917D3">
      <w:pPr>
        <w:pStyle w:val="Heading3"/>
        <w:rPr>
          <w:lang w:val="en-US" w:eastAsia="zh-TW"/>
        </w:rPr>
      </w:pPr>
      <w:bookmarkStart w:id="53" w:name="_Toc64359945"/>
      <w:r w:rsidRPr="00FA2327">
        <w:rPr>
          <w:lang w:val="en-US" w:eastAsia="zh-TW"/>
        </w:rPr>
        <w:t>Adpd400xDrv</w:t>
      </w:r>
      <w:r w:rsidR="005F26ED">
        <w:rPr>
          <w:lang w:val="en-US" w:eastAsia="zh-TW"/>
        </w:rPr>
        <w:t>G</w:t>
      </w:r>
      <w:r w:rsidRPr="00FA2327">
        <w:rPr>
          <w:lang w:val="en-US" w:eastAsia="zh-TW"/>
        </w:rPr>
        <w:t>etParameter</w:t>
      </w:r>
      <w:bookmarkEnd w:id="53"/>
    </w:p>
    <w:p w14:paraId="436FC72B" w14:textId="77777777" w:rsidR="005917D3" w:rsidRDefault="005917D3" w:rsidP="005917D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32388E12" w14:textId="4F127FD4" w:rsidR="005917D3" w:rsidRDefault="005917D3" w:rsidP="005917D3">
      <w:pPr>
        <w:pStyle w:val="APIListing"/>
        <w:pBdr>
          <w:bottom w:val="single" w:sz="4" w:space="0" w:color="000000"/>
        </w:pBdr>
      </w:pPr>
      <w:r w:rsidRPr="003D6CDF">
        <w:t xml:space="preserve">int16_t Adpd400xDrvSetParameter(Adpd400xCommandStruct_t </w:t>
      </w:r>
      <w:proofErr w:type="spellStart"/>
      <w:r w:rsidRPr="003D6CDF">
        <w:t>eCommand</w:t>
      </w:r>
      <w:proofErr w:type="spellEnd"/>
      <w:r w:rsidRPr="003D6CDF">
        <w:t xml:space="preserve">, uint8_t </w:t>
      </w:r>
      <w:proofErr w:type="spellStart"/>
      <w:r w:rsidRPr="003D6CDF">
        <w:t>nPar</w:t>
      </w:r>
      <w:proofErr w:type="spellEnd"/>
      <w:r w:rsidRPr="003D6CDF">
        <w:t xml:space="preserve">, uint16_t </w:t>
      </w:r>
      <w:r w:rsidR="005F26ED">
        <w:t>*</w:t>
      </w:r>
      <w:proofErr w:type="spellStart"/>
      <w:r w:rsidR="005F26ED">
        <w:t>p</w:t>
      </w:r>
      <w:r w:rsidR="00CD66AD">
        <w:t>n</w:t>
      </w:r>
      <w:r w:rsidRPr="003D6CDF">
        <w:t>Value</w:t>
      </w:r>
      <w:proofErr w:type="spellEnd"/>
      <w:r w:rsidRPr="003D6CDF">
        <w:t>)</w:t>
      </w:r>
      <w:r>
        <w:t>;</w:t>
      </w:r>
    </w:p>
    <w:p w14:paraId="3EAF0D06" w14:textId="77777777" w:rsidR="005917D3" w:rsidRDefault="005917D3" w:rsidP="005917D3">
      <w:pPr>
        <w:autoSpaceDE w:val="0"/>
        <w:autoSpaceDN w:val="0"/>
        <w:adjustRightInd w:val="0"/>
        <w:jc w:val="left"/>
        <w:rPr>
          <w:rFonts w:ascii="CenturyGothic-Bold" w:hAnsi="CenturyGothic-Bold" w:cs="CenturyGothic-Bold"/>
          <w:b/>
          <w:bCs/>
          <w:szCs w:val="22"/>
          <w:lang w:val="en-US" w:eastAsia="zh-TW"/>
        </w:rPr>
      </w:pPr>
    </w:p>
    <w:p w14:paraId="5C9379C4" w14:textId="77777777" w:rsidR="005917D3" w:rsidRDefault="005917D3" w:rsidP="005917D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20B34532" w14:textId="6E7E2D62" w:rsidR="005917D3" w:rsidRDefault="00115C94" w:rsidP="005917D3">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G</w:t>
      </w:r>
      <w:r w:rsidR="005917D3">
        <w:rPr>
          <w:rFonts w:ascii="Cambria" w:hAnsi="Cambria" w:cs="Cambria"/>
          <w:sz w:val="24"/>
          <w:szCs w:val="24"/>
          <w:lang w:val="en-US" w:eastAsia="zh-TW"/>
        </w:rPr>
        <w:t xml:space="preserve">ets the configuration parameters for the device. </w:t>
      </w:r>
      <w:r w:rsidR="009B6602">
        <w:rPr>
          <w:rFonts w:ascii="Cambria" w:hAnsi="Cambria" w:cs="Cambria"/>
          <w:sz w:val="24"/>
          <w:szCs w:val="24"/>
          <w:lang w:val="en-US" w:eastAsia="zh-TW"/>
        </w:rPr>
        <w:t>The parameters that are obtained includes:</w:t>
      </w:r>
    </w:p>
    <w:p w14:paraId="799FE8A8" w14:textId="23D732B3" w:rsidR="009B6602" w:rsidRDefault="009B6602" w:rsidP="009B6602">
      <w:pPr>
        <w:pStyle w:val="ListParagraph"/>
        <w:numPr>
          <w:ilvl w:val="0"/>
          <w:numId w:val="42"/>
        </w:numPr>
        <w:autoSpaceDE w:val="0"/>
        <w:autoSpaceDN w:val="0"/>
        <w:adjustRightInd w:val="0"/>
        <w:rPr>
          <w:rFonts w:ascii="Cambria" w:hAnsi="Cambria" w:cs="Cambria"/>
          <w:lang w:eastAsia="zh-TW"/>
        </w:rPr>
      </w:pPr>
      <w:r>
        <w:rPr>
          <w:rFonts w:ascii="Cambria" w:hAnsi="Cambria" w:cs="Cambria"/>
          <w:lang w:eastAsia="zh-TW"/>
        </w:rPr>
        <w:t>Watermark</w:t>
      </w:r>
    </w:p>
    <w:p w14:paraId="11C0B048" w14:textId="1F045B14" w:rsidR="009B6602" w:rsidRDefault="00A42B2B" w:rsidP="009B6602">
      <w:pPr>
        <w:pStyle w:val="ListParagraph"/>
        <w:numPr>
          <w:ilvl w:val="0"/>
          <w:numId w:val="42"/>
        </w:numPr>
        <w:autoSpaceDE w:val="0"/>
        <w:autoSpaceDN w:val="0"/>
        <w:adjustRightInd w:val="0"/>
        <w:rPr>
          <w:rFonts w:ascii="Cambria" w:hAnsi="Cambria" w:cs="Cambria"/>
          <w:lang w:eastAsia="zh-TW"/>
        </w:rPr>
      </w:pPr>
      <w:r>
        <w:rPr>
          <w:rFonts w:ascii="Cambria" w:hAnsi="Cambria" w:cs="Cambria"/>
          <w:lang w:eastAsia="zh-TW"/>
        </w:rPr>
        <w:t>Output Data Rate</w:t>
      </w:r>
    </w:p>
    <w:p w14:paraId="0526DE85" w14:textId="18C94736" w:rsidR="00A42B2B" w:rsidRDefault="00A42B2B" w:rsidP="009B6602">
      <w:pPr>
        <w:pStyle w:val="ListParagraph"/>
        <w:numPr>
          <w:ilvl w:val="0"/>
          <w:numId w:val="42"/>
        </w:numPr>
        <w:autoSpaceDE w:val="0"/>
        <w:autoSpaceDN w:val="0"/>
        <w:adjustRightInd w:val="0"/>
        <w:rPr>
          <w:rFonts w:ascii="Cambria" w:hAnsi="Cambria" w:cs="Cambria"/>
          <w:lang w:eastAsia="zh-TW"/>
        </w:rPr>
      </w:pPr>
      <w:proofErr w:type="spellStart"/>
      <w:r>
        <w:rPr>
          <w:rFonts w:ascii="Cambria" w:hAnsi="Cambria" w:cs="Cambria"/>
          <w:lang w:eastAsia="zh-TW"/>
        </w:rPr>
        <w:t>Fifo</w:t>
      </w:r>
      <w:proofErr w:type="spellEnd"/>
      <w:r>
        <w:rPr>
          <w:rFonts w:ascii="Cambria" w:hAnsi="Cambria" w:cs="Cambria"/>
          <w:lang w:eastAsia="zh-TW"/>
        </w:rPr>
        <w:t xml:space="preserve"> Level</w:t>
      </w:r>
    </w:p>
    <w:p w14:paraId="7CBD9E1B" w14:textId="1169FF1D" w:rsidR="00F644BF" w:rsidRDefault="00F644BF" w:rsidP="009B6602">
      <w:pPr>
        <w:pStyle w:val="ListParagraph"/>
        <w:numPr>
          <w:ilvl w:val="0"/>
          <w:numId w:val="42"/>
        </w:numPr>
        <w:autoSpaceDE w:val="0"/>
        <w:autoSpaceDN w:val="0"/>
        <w:adjustRightInd w:val="0"/>
        <w:rPr>
          <w:rFonts w:ascii="Cambria" w:hAnsi="Cambria" w:cs="Cambria"/>
          <w:lang w:eastAsia="zh-TW"/>
        </w:rPr>
      </w:pPr>
      <w:r>
        <w:rPr>
          <w:rFonts w:ascii="Cambria" w:hAnsi="Cambria" w:cs="Cambria"/>
          <w:lang w:eastAsia="zh-TW"/>
        </w:rPr>
        <w:t>Time Gap</w:t>
      </w:r>
    </w:p>
    <w:p w14:paraId="2A6CB575" w14:textId="27A62EC4" w:rsidR="00F644BF" w:rsidRDefault="00F644BF" w:rsidP="009B6602">
      <w:pPr>
        <w:pStyle w:val="ListParagraph"/>
        <w:numPr>
          <w:ilvl w:val="0"/>
          <w:numId w:val="42"/>
        </w:numPr>
        <w:autoSpaceDE w:val="0"/>
        <w:autoSpaceDN w:val="0"/>
        <w:adjustRightInd w:val="0"/>
        <w:rPr>
          <w:rFonts w:ascii="Cambria" w:hAnsi="Cambria" w:cs="Cambria"/>
          <w:lang w:eastAsia="zh-TW"/>
        </w:rPr>
      </w:pPr>
      <w:r>
        <w:rPr>
          <w:rFonts w:ascii="Cambria" w:hAnsi="Cambria" w:cs="Cambria"/>
          <w:lang w:eastAsia="zh-TW"/>
        </w:rPr>
        <w:t xml:space="preserve">Latest Slot </w:t>
      </w:r>
      <w:r w:rsidR="00A72A62">
        <w:rPr>
          <w:rFonts w:ascii="Cambria" w:hAnsi="Cambria" w:cs="Cambria"/>
          <w:lang w:eastAsia="zh-TW"/>
        </w:rPr>
        <w:t>d</w:t>
      </w:r>
      <w:r>
        <w:rPr>
          <w:rFonts w:ascii="Cambria" w:hAnsi="Cambria" w:cs="Cambria"/>
          <w:lang w:eastAsia="zh-TW"/>
        </w:rPr>
        <w:t>ata size</w:t>
      </w:r>
    </w:p>
    <w:p w14:paraId="538CD81B" w14:textId="5C352540" w:rsidR="00F644BF" w:rsidRDefault="00F644BF" w:rsidP="009B6602">
      <w:pPr>
        <w:pStyle w:val="ListParagraph"/>
        <w:numPr>
          <w:ilvl w:val="0"/>
          <w:numId w:val="42"/>
        </w:numPr>
        <w:autoSpaceDE w:val="0"/>
        <w:autoSpaceDN w:val="0"/>
        <w:adjustRightInd w:val="0"/>
        <w:rPr>
          <w:rFonts w:ascii="Cambria" w:hAnsi="Cambria" w:cs="Cambria"/>
          <w:lang w:eastAsia="zh-TW"/>
        </w:rPr>
      </w:pPr>
      <w:r>
        <w:rPr>
          <w:rFonts w:ascii="Cambria" w:hAnsi="Cambria" w:cs="Cambria"/>
          <w:lang w:eastAsia="zh-TW"/>
        </w:rPr>
        <w:t xml:space="preserve">Current slot </w:t>
      </w:r>
      <w:r w:rsidR="00A72A62">
        <w:rPr>
          <w:rFonts w:ascii="Cambria" w:hAnsi="Cambria" w:cs="Cambria"/>
          <w:lang w:eastAsia="zh-TW"/>
        </w:rPr>
        <w:t>d</w:t>
      </w:r>
      <w:r>
        <w:rPr>
          <w:rFonts w:ascii="Cambria" w:hAnsi="Cambria" w:cs="Cambria"/>
          <w:lang w:eastAsia="zh-TW"/>
        </w:rPr>
        <w:t>ata size</w:t>
      </w:r>
    </w:p>
    <w:p w14:paraId="0660B0DC" w14:textId="176907B9" w:rsidR="002D4F2D" w:rsidRDefault="00A72A62" w:rsidP="009B6602">
      <w:pPr>
        <w:pStyle w:val="ListParagraph"/>
        <w:numPr>
          <w:ilvl w:val="0"/>
          <w:numId w:val="42"/>
        </w:numPr>
        <w:autoSpaceDE w:val="0"/>
        <w:autoSpaceDN w:val="0"/>
        <w:adjustRightInd w:val="0"/>
        <w:rPr>
          <w:rFonts w:ascii="Cambria" w:hAnsi="Cambria" w:cs="Cambria"/>
          <w:lang w:eastAsia="zh-TW"/>
        </w:rPr>
      </w:pPr>
      <w:r>
        <w:rPr>
          <w:rFonts w:ascii="Cambria" w:hAnsi="Cambria" w:cs="Cambria"/>
          <w:lang w:eastAsia="zh-TW"/>
        </w:rPr>
        <w:t>Total slots data size</w:t>
      </w:r>
    </w:p>
    <w:p w14:paraId="335A0924" w14:textId="18E08551" w:rsidR="003F579B" w:rsidRDefault="00870A45" w:rsidP="009B6602">
      <w:pPr>
        <w:pStyle w:val="ListParagraph"/>
        <w:numPr>
          <w:ilvl w:val="0"/>
          <w:numId w:val="42"/>
        </w:numPr>
        <w:autoSpaceDE w:val="0"/>
        <w:autoSpaceDN w:val="0"/>
        <w:adjustRightInd w:val="0"/>
        <w:rPr>
          <w:rFonts w:ascii="Cambria" w:hAnsi="Cambria" w:cs="Cambria"/>
          <w:lang w:eastAsia="zh-TW"/>
        </w:rPr>
      </w:pPr>
      <w:r>
        <w:rPr>
          <w:rFonts w:ascii="Cambria" w:hAnsi="Cambria" w:cs="Cambria"/>
          <w:lang w:eastAsia="zh-TW"/>
        </w:rPr>
        <w:lastRenderedPageBreak/>
        <w:t>If the current slot is active</w:t>
      </w:r>
    </w:p>
    <w:p w14:paraId="78672966" w14:textId="60039D60" w:rsidR="00870A45" w:rsidRDefault="00D47391" w:rsidP="009B6602">
      <w:pPr>
        <w:pStyle w:val="ListParagraph"/>
        <w:numPr>
          <w:ilvl w:val="0"/>
          <w:numId w:val="42"/>
        </w:numPr>
        <w:autoSpaceDE w:val="0"/>
        <w:autoSpaceDN w:val="0"/>
        <w:adjustRightInd w:val="0"/>
        <w:rPr>
          <w:rFonts w:ascii="Cambria" w:hAnsi="Cambria" w:cs="Cambria"/>
          <w:lang w:eastAsia="zh-TW"/>
        </w:rPr>
      </w:pPr>
      <w:r>
        <w:rPr>
          <w:rFonts w:ascii="Cambria" w:hAnsi="Cambria" w:cs="Cambria"/>
          <w:lang w:eastAsia="zh-TW"/>
        </w:rPr>
        <w:t>Check if this slot is selected</w:t>
      </w:r>
    </w:p>
    <w:p w14:paraId="05B94AF6" w14:textId="503F8BA0" w:rsidR="00D47391" w:rsidRDefault="006F6967" w:rsidP="009B6602">
      <w:pPr>
        <w:pStyle w:val="ListParagraph"/>
        <w:numPr>
          <w:ilvl w:val="0"/>
          <w:numId w:val="42"/>
        </w:numPr>
        <w:autoSpaceDE w:val="0"/>
        <w:autoSpaceDN w:val="0"/>
        <w:adjustRightInd w:val="0"/>
        <w:rPr>
          <w:rFonts w:ascii="Cambria" w:hAnsi="Cambria" w:cs="Cambria"/>
          <w:lang w:eastAsia="zh-TW"/>
        </w:rPr>
      </w:pPr>
      <w:r>
        <w:rPr>
          <w:rFonts w:ascii="Cambria" w:hAnsi="Cambria" w:cs="Cambria"/>
          <w:lang w:eastAsia="zh-TW"/>
        </w:rPr>
        <w:t>Highest slot selected</w:t>
      </w:r>
    </w:p>
    <w:p w14:paraId="30DC48ED" w14:textId="0156445E" w:rsidR="00152A8E" w:rsidRPr="009B6602" w:rsidRDefault="00152A8E" w:rsidP="009B6602">
      <w:pPr>
        <w:pStyle w:val="ListParagraph"/>
        <w:numPr>
          <w:ilvl w:val="0"/>
          <w:numId w:val="42"/>
        </w:numPr>
        <w:autoSpaceDE w:val="0"/>
        <w:autoSpaceDN w:val="0"/>
        <w:adjustRightInd w:val="0"/>
        <w:rPr>
          <w:rFonts w:ascii="Cambria" w:hAnsi="Cambria" w:cs="Cambria"/>
          <w:lang w:eastAsia="zh-TW"/>
        </w:rPr>
      </w:pPr>
      <w:r>
        <w:rPr>
          <w:rFonts w:ascii="Cambria" w:hAnsi="Cambria" w:cs="Cambria"/>
          <w:lang w:eastAsia="zh-TW"/>
        </w:rPr>
        <w:t xml:space="preserve">Number of active channels for this slot </w:t>
      </w:r>
    </w:p>
    <w:p w14:paraId="77B4A2B9" w14:textId="77777777" w:rsidR="005917D3" w:rsidRDefault="005917D3" w:rsidP="005917D3">
      <w:pPr>
        <w:autoSpaceDE w:val="0"/>
        <w:autoSpaceDN w:val="0"/>
        <w:adjustRightInd w:val="0"/>
        <w:jc w:val="left"/>
        <w:rPr>
          <w:rFonts w:ascii="CenturyGothic-Bold" w:hAnsi="CenturyGothic-Bold" w:cs="CenturyGothic-Bold"/>
          <w:b/>
          <w:bCs/>
          <w:szCs w:val="22"/>
          <w:lang w:val="en-US" w:eastAsia="zh-TW"/>
        </w:rPr>
      </w:pPr>
    </w:p>
    <w:p w14:paraId="67D38878" w14:textId="77777777" w:rsidR="005917D3" w:rsidRDefault="005917D3" w:rsidP="005917D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392747C6" w14:textId="77777777" w:rsidR="005917D3" w:rsidRDefault="005917D3" w:rsidP="005917D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eCommand</w:t>
      </w:r>
      <w:proofErr w:type="spellEnd"/>
    </w:p>
    <w:p w14:paraId="32F94B26" w14:textId="77777777" w:rsidR="005917D3" w:rsidRDefault="005917D3" w:rsidP="005917D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sidRPr="00760A4F">
        <w:rPr>
          <w:rFonts w:ascii="CourierNewPSMT" w:hAnsi="CourierNewPSMT" w:cs="CourierNewPSMT"/>
          <w:sz w:val="20"/>
          <w:lang w:val="en-US" w:eastAsia="zh-TW"/>
        </w:rPr>
        <w:t>Adpd400xCommandStruct_t</w:t>
      </w:r>
    </w:p>
    <w:p w14:paraId="20C4D0F1" w14:textId="77777777" w:rsidR="005917D3" w:rsidRPr="00A56A6C" w:rsidRDefault="005917D3" w:rsidP="005917D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399062C0" w14:textId="24302171" w:rsidR="005917D3" w:rsidRDefault="005917D3" w:rsidP="005917D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 xml:space="preserve">The command for the desired parameter to </w:t>
      </w:r>
      <w:r w:rsidR="009A4278">
        <w:rPr>
          <w:rFonts w:ascii="CenturyGothic" w:hAnsi="CenturyGothic" w:cs="CenturyGothic"/>
          <w:sz w:val="20"/>
          <w:lang w:val="en-US" w:eastAsia="zh-TW"/>
        </w:rPr>
        <w:t>g</w:t>
      </w:r>
      <w:r>
        <w:rPr>
          <w:rFonts w:ascii="CenturyGothic" w:hAnsi="CenturyGothic" w:cs="CenturyGothic"/>
          <w:sz w:val="20"/>
          <w:lang w:val="en-US" w:eastAsia="zh-TW"/>
        </w:rPr>
        <w:t>et</w:t>
      </w:r>
    </w:p>
    <w:p w14:paraId="7329383D" w14:textId="77777777" w:rsidR="005917D3" w:rsidRDefault="005917D3" w:rsidP="005917D3">
      <w:pPr>
        <w:autoSpaceDE w:val="0"/>
        <w:autoSpaceDN w:val="0"/>
        <w:adjustRightInd w:val="0"/>
        <w:ind w:firstLine="709"/>
        <w:jc w:val="left"/>
        <w:rPr>
          <w:rFonts w:ascii="CenturyGothic" w:hAnsi="CenturyGothic" w:cs="CenturyGothic"/>
          <w:sz w:val="20"/>
          <w:lang w:val="en-US" w:eastAsia="zh-TW"/>
        </w:rPr>
      </w:pPr>
    </w:p>
    <w:p w14:paraId="0F5F69DC" w14:textId="77777777" w:rsidR="005917D3" w:rsidRDefault="005917D3" w:rsidP="005917D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nPar</w:t>
      </w:r>
      <w:proofErr w:type="spellEnd"/>
    </w:p>
    <w:p w14:paraId="5A6CCD66" w14:textId="77777777" w:rsidR="005917D3" w:rsidRDefault="005917D3" w:rsidP="005917D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uint8_t</w:t>
      </w:r>
    </w:p>
    <w:p w14:paraId="1B10AFE7" w14:textId="77777777" w:rsidR="005917D3" w:rsidRPr="00A56A6C" w:rsidRDefault="005917D3" w:rsidP="005917D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2542757C" w14:textId="0F312189" w:rsidR="005917D3" w:rsidRDefault="005917D3" w:rsidP="005917D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 xml:space="preserve">This parameter </w:t>
      </w:r>
      <w:r w:rsidR="00F43CC6">
        <w:rPr>
          <w:rFonts w:ascii="CenturyGothic" w:hAnsi="CenturyGothic" w:cs="CenturyGothic"/>
          <w:sz w:val="20"/>
          <w:lang w:val="en-US" w:eastAsia="zh-TW"/>
        </w:rPr>
        <w:t>specifies the slot num</w:t>
      </w:r>
      <w:r w:rsidR="00D4335D">
        <w:rPr>
          <w:rFonts w:ascii="CenturyGothic" w:hAnsi="CenturyGothic" w:cs="CenturyGothic"/>
          <w:sz w:val="20"/>
          <w:lang w:val="en-US" w:eastAsia="zh-TW"/>
        </w:rPr>
        <w:t>ber</w:t>
      </w:r>
    </w:p>
    <w:p w14:paraId="01A1D537" w14:textId="77777777" w:rsidR="005917D3" w:rsidRDefault="005917D3" w:rsidP="005917D3">
      <w:pPr>
        <w:autoSpaceDE w:val="0"/>
        <w:autoSpaceDN w:val="0"/>
        <w:adjustRightInd w:val="0"/>
        <w:ind w:firstLine="709"/>
        <w:jc w:val="left"/>
        <w:rPr>
          <w:rFonts w:ascii="CenturyGothic" w:hAnsi="CenturyGothic" w:cs="CenturyGothic"/>
          <w:sz w:val="18"/>
          <w:szCs w:val="18"/>
          <w:lang w:val="en-US" w:eastAsia="zh-TW"/>
        </w:rPr>
      </w:pPr>
    </w:p>
    <w:p w14:paraId="387D572D" w14:textId="2EB31355" w:rsidR="005917D3" w:rsidRDefault="005917D3" w:rsidP="005917D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004F1E2F">
        <w:rPr>
          <w:rFonts w:ascii="CourierNewPSMT" w:hAnsi="CourierNewPSMT" w:cs="CourierNewPSMT"/>
          <w:sz w:val="20"/>
          <w:lang w:val="en-US" w:eastAsia="zh-TW"/>
        </w:rPr>
        <w:t>pn</w:t>
      </w:r>
      <w:r>
        <w:rPr>
          <w:rFonts w:ascii="CourierNewPSMT" w:hAnsi="CourierNewPSMT" w:cs="CourierNewPSMT"/>
          <w:sz w:val="20"/>
          <w:lang w:val="en-US" w:eastAsia="zh-TW"/>
        </w:rPr>
        <w:t>Value</w:t>
      </w:r>
      <w:proofErr w:type="spellEnd"/>
    </w:p>
    <w:p w14:paraId="3B863C08" w14:textId="47C40248" w:rsidR="005917D3" w:rsidRDefault="005917D3" w:rsidP="005917D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uint16_t</w:t>
      </w:r>
      <w:r w:rsidR="004F1E2F">
        <w:rPr>
          <w:rFonts w:ascii="CourierNewPSMT" w:hAnsi="CourierNewPSMT" w:cs="CourierNewPSMT"/>
          <w:sz w:val="20"/>
          <w:lang w:val="en-US" w:eastAsia="zh-TW"/>
        </w:rPr>
        <w:t xml:space="preserve"> *</w:t>
      </w:r>
    </w:p>
    <w:p w14:paraId="27B9C651" w14:textId="77777777" w:rsidR="005917D3" w:rsidRPr="00A56A6C" w:rsidRDefault="005917D3" w:rsidP="005917D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1CF9C8E0" w14:textId="77777777" w:rsidR="005917D3" w:rsidRDefault="005917D3" w:rsidP="005917D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The value to be set for the parameter</w:t>
      </w:r>
    </w:p>
    <w:p w14:paraId="359BFCBD" w14:textId="77777777" w:rsidR="005917D3" w:rsidRDefault="005917D3" w:rsidP="005917D3">
      <w:pPr>
        <w:autoSpaceDE w:val="0"/>
        <w:autoSpaceDN w:val="0"/>
        <w:adjustRightInd w:val="0"/>
        <w:ind w:firstLine="709"/>
        <w:jc w:val="left"/>
        <w:rPr>
          <w:rFonts w:ascii="CenturyGothic" w:hAnsi="CenturyGothic" w:cs="CenturyGothic"/>
          <w:sz w:val="20"/>
          <w:lang w:val="en-US" w:eastAsia="zh-TW"/>
        </w:rPr>
      </w:pPr>
    </w:p>
    <w:p w14:paraId="3C3B9D73" w14:textId="77777777" w:rsidR="005917D3" w:rsidRDefault="005917D3" w:rsidP="005917D3">
      <w:pPr>
        <w:autoSpaceDE w:val="0"/>
        <w:autoSpaceDN w:val="0"/>
        <w:adjustRightInd w:val="0"/>
        <w:ind w:firstLine="709"/>
        <w:jc w:val="left"/>
        <w:rPr>
          <w:rFonts w:ascii="CenturyGothic" w:hAnsi="CenturyGothic" w:cs="CenturyGothic"/>
          <w:sz w:val="18"/>
          <w:szCs w:val="18"/>
          <w:lang w:val="en-US" w:eastAsia="zh-TW"/>
        </w:rPr>
      </w:pPr>
    </w:p>
    <w:p w14:paraId="561426DC" w14:textId="77777777" w:rsidR="005917D3" w:rsidRDefault="005917D3" w:rsidP="005917D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30A3513D" w14:textId="7824FBEC" w:rsidR="005917D3" w:rsidRDefault="005917D3" w:rsidP="005917D3">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Getting the parameter successful</w:t>
      </w:r>
    </w:p>
    <w:p w14:paraId="3E82E339" w14:textId="122D8D54" w:rsidR="005917D3" w:rsidRDefault="005917D3" w:rsidP="005917D3">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getting the parameter</w:t>
      </w:r>
    </w:p>
    <w:p w14:paraId="131BF714" w14:textId="42292AF4" w:rsidR="00974E83" w:rsidRPr="007F3793" w:rsidRDefault="00974E83" w:rsidP="00974E83">
      <w:pPr>
        <w:pStyle w:val="Heading3"/>
        <w:rPr>
          <w:lang w:val="en-US" w:eastAsia="zh-TW"/>
        </w:rPr>
      </w:pPr>
      <w:bookmarkStart w:id="54" w:name="_Toc64359946"/>
      <w:r w:rsidRPr="00240542">
        <w:rPr>
          <w:lang w:val="en-US" w:eastAsia="zh-TW"/>
        </w:rPr>
        <w:t>Adpd400xDrv</w:t>
      </w:r>
      <w:r>
        <w:rPr>
          <w:lang w:val="en-US" w:eastAsia="zh-TW"/>
        </w:rPr>
        <w:t>Read</w:t>
      </w:r>
      <w:r w:rsidR="00345886">
        <w:rPr>
          <w:lang w:val="en-US" w:eastAsia="zh-TW"/>
        </w:rPr>
        <w:t>FifoData</w:t>
      </w:r>
      <w:bookmarkEnd w:id="54"/>
    </w:p>
    <w:p w14:paraId="32E26367" w14:textId="77777777" w:rsidR="00974E83" w:rsidRDefault="00974E83" w:rsidP="00974E8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320C358B" w14:textId="14445CC6" w:rsidR="00974E83" w:rsidRDefault="009654CC" w:rsidP="00974E83">
      <w:pPr>
        <w:pStyle w:val="APIListing"/>
        <w:pBdr>
          <w:bottom w:val="single" w:sz="4" w:space="0" w:color="000000"/>
        </w:pBdr>
      </w:pPr>
      <w:r w:rsidRPr="009654CC">
        <w:t>int16_t Adpd400xDrvReadFifoData(uint8_t *</w:t>
      </w:r>
      <w:proofErr w:type="spellStart"/>
      <w:r w:rsidRPr="009654CC">
        <w:t>pnData</w:t>
      </w:r>
      <w:proofErr w:type="spellEnd"/>
      <w:r w:rsidRPr="009654CC">
        <w:t xml:space="preserve">, uint16_t </w:t>
      </w:r>
      <w:proofErr w:type="spellStart"/>
      <w:r w:rsidRPr="009654CC">
        <w:t>nDataSetSize</w:t>
      </w:r>
      <w:proofErr w:type="spellEnd"/>
      <w:r w:rsidRPr="009654CC">
        <w:t>)</w:t>
      </w:r>
      <w:r w:rsidR="00974E83">
        <w:t>;</w:t>
      </w:r>
    </w:p>
    <w:p w14:paraId="196EE825" w14:textId="77777777" w:rsidR="00974E83" w:rsidRDefault="00974E83" w:rsidP="00974E83">
      <w:pPr>
        <w:autoSpaceDE w:val="0"/>
        <w:autoSpaceDN w:val="0"/>
        <w:adjustRightInd w:val="0"/>
        <w:jc w:val="left"/>
        <w:rPr>
          <w:rFonts w:ascii="CenturyGothic-Bold" w:hAnsi="CenturyGothic-Bold" w:cs="CenturyGothic-Bold"/>
          <w:b/>
          <w:bCs/>
          <w:szCs w:val="22"/>
          <w:lang w:val="en-US" w:eastAsia="zh-TW"/>
        </w:rPr>
      </w:pPr>
    </w:p>
    <w:p w14:paraId="4ECC9454" w14:textId="77777777" w:rsidR="00974E83" w:rsidRDefault="00974E83" w:rsidP="00974E8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19633FE5" w14:textId="3D4E72ED" w:rsidR="00974E83" w:rsidRDefault="00974E83" w:rsidP="00974E83">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does the </w:t>
      </w:r>
      <w:r w:rsidR="000B57E6">
        <w:rPr>
          <w:rFonts w:ascii="Cambria" w:hAnsi="Cambria" w:cs="Cambria"/>
          <w:sz w:val="24"/>
          <w:szCs w:val="24"/>
          <w:lang w:val="en-US" w:eastAsia="zh-TW"/>
        </w:rPr>
        <w:t>read of data from the ADPD4100 FIFO</w:t>
      </w:r>
    </w:p>
    <w:p w14:paraId="0F9704D1" w14:textId="77777777" w:rsidR="00974E83" w:rsidRDefault="00974E83" w:rsidP="00974E83">
      <w:pPr>
        <w:autoSpaceDE w:val="0"/>
        <w:autoSpaceDN w:val="0"/>
        <w:adjustRightInd w:val="0"/>
        <w:jc w:val="left"/>
        <w:rPr>
          <w:rFonts w:ascii="CenturyGothic-Bold" w:hAnsi="CenturyGothic-Bold" w:cs="CenturyGothic-Bold"/>
          <w:b/>
          <w:bCs/>
          <w:szCs w:val="22"/>
          <w:lang w:val="en-US" w:eastAsia="zh-TW"/>
        </w:rPr>
      </w:pPr>
    </w:p>
    <w:p w14:paraId="2FA08A7D" w14:textId="77777777" w:rsidR="00974E83" w:rsidRDefault="00974E83" w:rsidP="00974E8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3CED989B" w14:textId="77710504" w:rsidR="00974E83" w:rsidRDefault="00974E83" w:rsidP="00974E8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003339E2">
        <w:rPr>
          <w:rFonts w:ascii="CourierNewPSMT" w:hAnsi="CourierNewPSMT" w:cs="CourierNewPSMT"/>
          <w:sz w:val="20"/>
          <w:lang w:val="en-US" w:eastAsia="zh-TW"/>
        </w:rPr>
        <w:t>pnData</w:t>
      </w:r>
      <w:proofErr w:type="spellEnd"/>
    </w:p>
    <w:p w14:paraId="020438D2" w14:textId="67E6F904" w:rsidR="00974E83" w:rsidRDefault="00974E83" w:rsidP="00974E8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w:t>
      </w:r>
      <w:r w:rsidR="003339E2">
        <w:rPr>
          <w:rFonts w:ascii="CourierNewPSMT" w:hAnsi="CourierNewPSMT" w:cs="CourierNewPSMT"/>
          <w:sz w:val="20"/>
          <w:lang w:val="en-US" w:eastAsia="zh-TW"/>
        </w:rPr>
        <w:t>8</w:t>
      </w:r>
      <w:r>
        <w:rPr>
          <w:rFonts w:ascii="CourierNewPSMT" w:hAnsi="CourierNewPSMT" w:cs="CourierNewPSMT"/>
          <w:sz w:val="20"/>
          <w:lang w:val="en-US" w:eastAsia="zh-TW"/>
        </w:rPr>
        <w:t>_t</w:t>
      </w:r>
      <w:r w:rsidR="003339E2">
        <w:rPr>
          <w:rFonts w:ascii="CourierNewPSMT" w:hAnsi="CourierNewPSMT" w:cs="CourierNewPSMT"/>
          <w:sz w:val="20"/>
          <w:lang w:val="en-US" w:eastAsia="zh-TW"/>
        </w:rPr>
        <w:t xml:space="preserve"> *</w:t>
      </w:r>
    </w:p>
    <w:p w14:paraId="770480D7" w14:textId="77777777" w:rsidR="00974E83" w:rsidRPr="00A56A6C" w:rsidRDefault="00974E83" w:rsidP="00974E8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02CFACED" w14:textId="5980E6B2" w:rsidR="00974E83" w:rsidRDefault="00974E83" w:rsidP="00974E8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1532A1">
        <w:rPr>
          <w:rFonts w:ascii="CenturyGothic" w:hAnsi="CenturyGothic" w:cs="CenturyGothic"/>
          <w:sz w:val="20"/>
          <w:lang w:val="en-US" w:eastAsia="zh-TW"/>
        </w:rPr>
        <w:t>Poin</w:t>
      </w:r>
      <w:r w:rsidR="006216D7">
        <w:rPr>
          <w:rFonts w:ascii="CenturyGothic" w:hAnsi="CenturyGothic" w:cs="CenturyGothic"/>
          <w:sz w:val="20"/>
          <w:lang w:val="en-US" w:eastAsia="zh-TW"/>
        </w:rPr>
        <w:t xml:space="preserve">ter </w:t>
      </w:r>
      <w:r w:rsidR="001532A1">
        <w:rPr>
          <w:rFonts w:ascii="CenturyGothic" w:hAnsi="CenturyGothic" w:cs="CenturyGothic"/>
          <w:sz w:val="20"/>
          <w:lang w:val="en-US" w:eastAsia="zh-TW"/>
        </w:rPr>
        <w:t xml:space="preserve">location to read </w:t>
      </w:r>
      <w:r w:rsidR="006216D7">
        <w:rPr>
          <w:rFonts w:ascii="CenturyGothic" w:hAnsi="CenturyGothic" w:cs="CenturyGothic"/>
          <w:sz w:val="20"/>
          <w:lang w:val="en-US" w:eastAsia="zh-TW"/>
        </w:rPr>
        <w:t>d</w:t>
      </w:r>
      <w:r w:rsidR="001532A1">
        <w:rPr>
          <w:rFonts w:ascii="CenturyGothic" w:hAnsi="CenturyGothic" w:cs="CenturyGothic"/>
          <w:sz w:val="20"/>
          <w:lang w:val="en-US" w:eastAsia="zh-TW"/>
        </w:rPr>
        <w:t xml:space="preserve">ata </w:t>
      </w:r>
      <w:r w:rsidR="006216D7">
        <w:rPr>
          <w:rFonts w:ascii="CenturyGothic" w:hAnsi="CenturyGothic" w:cs="CenturyGothic"/>
          <w:sz w:val="20"/>
          <w:lang w:val="en-US" w:eastAsia="zh-TW"/>
        </w:rPr>
        <w:t>into</w:t>
      </w:r>
    </w:p>
    <w:p w14:paraId="7429AB07" w14:textId="77777777" w:rsidR="00974E83" w:rsidRDefault="00974E83" w:rsidP="00974E83">
      <w:pPr>
        <w:autoSpaceDE w:val="0"/>
        <w:autoSpaceDN w:val="0"/>
        <w:adjustRightInd w:val="0"/>
        <w:ind w:firstLine="709"/>
        <w:jc w:val="left"/>
        <w:rPr>
          <w:rFonts w:ascii="CenturyGothic" w:hAnsi="CenturyGothic" w:cs="CenturyGothic"/>
          <w:sz w:val="18"/>
          <w:szCs w:val="18"/>
          <w:lang w:val="en-US" w:eastAsia="zh-TW"/>
        </w:rPr>
      </w:pPr>
    </w:p>
    <w:p w14:paraId="7D932ED1" w14:textId="60E8F740" w:rsidR="00974E83" w:rsidRDefault="00974E83" w:rsidP="00974E8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nData</w:t>
      </w:r>
      <w:r w:rsidR="00283645">
        <w:rPr>
          <w:rFonts w:ascii="CourierNewPSMT" w:hAnsi="CourierNewPSMT" w:cs="CourierNewPSMT"/>
          <w:sz w:val="20"/>
          <w:lang w:val="en-US" w:eastAsia="zh-TW"/>
        </w:rPr>
        <w:t>SetSize</w:t>
      </w:r>
      <w:proofErr w:type="spellEnd"/>
    </w:p>
    <w:p w14:paraId="127801D6" w14:textId="291953CD" w:rsidR="00974E83" w:rsidRDefault="00974E83" w:rsidP="00974E8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uint16_t</w:t>
      </w:r>
    </w:p>
    <w:p w14:paraId="20EB369A" w14:textId="77777777" w:rsidR="00974E83" w:rsidRPr="00A56A6C" w:rsidRDefault="00974E83" w:rsidP="00974E8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7A9A6CD6" w14:textId="1D0C531C" w:rsidR="00974E83" w:rsidRDefault="00974E83" w:rsidP="00974E8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186761">
        <w:rPr>
          <w:rFonts w:ascii="CenturyGothic" w:hAnsi="CenturyGothic" w:cs="CenturyGothic"/>
          <w:sz w:val="20"/>
          <w:lang w:val="en-US" w:eastAsia="zh-TW"/>
        </w:rPr>
        <w:t>Dataset size to read</w:t>
      </w:r>
    </w:p>
    <w:p w14:paraId="114E451B" w14:textId="77777777" w:rsidR="00974E83" w:rsidRDefault="00974E83" w:rsidP="00974E83">
      <w:pPr>
        <w:autoSpaceDE w:val="0"/>
        <w:autoSpaceDN w:val="0"/>
        <w:adjustRightInd w:val="0"/>
        <w:ind w:firstLine="709"/>
        <w:jc w:val="left"/>
        <w:rPr>
          <w:rFonts w:ascii="CenturyGothic" w:hAnsi="CenturyGothic" w:cs="CenturyGothic"/>
          <w:sz w:val="18"/>
          <w:szCs w:val="18"/>
          <w:lang w:val="en-US" w:eastAsia="zh-TW"/>
        </w:rPr>
      </w:pPr>
    </w:p>
    <w:p w14:paraId="02BDDDED" w14:textId="77777777" w:rsidR="00974E83" w:rsidRDefault="00974E83" w:rsidP="00974E8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lastRenderedPageBreak/>
        <w:t>Return value</w:t>
      </w:r>
    </w:p>
    <w:p w14:paraId="7F129C2C" w14:textId="235F8F5F" w:rsidR="00974E83" w:rsidRDefault="00974E83" w:rsidP="00974E83">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Read from </w:t>
      </w:r>
      <w:r w:rsidR="00723A0B">
        <w:rPr>
          <w:rFonts w:ascii="Cambria" w:hAnsi="Cambria" w:cs="Cambria"/>
          <w:sz w:val="24"/>
          <w:szCs w:val="24"/>
          <w:lang w:val="en-US" w:eastAsia="zh-TW"/>
        </w:rPr>
        <w:t>FIFO</w:t>
      </w:r>
      <w:r>
        <w:rPr>
          <w:rFonts w:ascii="Cambria" w:hAnsi="Cambria" w:cs="Cambria"/>
          <w:sz w:val="24"/>
          <w:szCs w:val="24"/>
          <w:lang w:val="en-US" w:eastAsia="zh-TW"/>
        </w:rPr>
        <w:t xml:space="preserve"> successful</w:t>
      </w:r>
    </w:p>
    <w:p w14:paraId="73A913EC" w14:textId="0F98C851" w:rsidR="00974E83" w:rsidRDefault="00974E83" w:rsidP="00974E83">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reading </w:t>
      </w:r>
      <w:r w:rsidR="00723A0B">
        <w:rPr>
          <w:rFonts w:ascii="Cambria" w:hAnsi="Cambria" w:cs="Cambria"/>
          <w:sz w:val="24"/>
          <w:szCs w:val="24"/>
          <w:lang w:val="en-US" w:eastAsia="zh-TW"/>
        </w:rPr>
        <w:t>from FIFO</w:t>
      </w:r>
    </w:p>
    <w:p w14:paraId="4BF02931" w14:textId="4856A25D" w:rsidR="00212B0A" w:rsidRPr="007F3793" w:rsidRDefault="001A2646" w:rsidP="00212B0A">
      <w:pPr>
        <w:pStyle w:val="Heading3"/>
        <w:rPr>
          <w:lang w:val="en-US" w:eastAsia="zh-TW"/>
        </w:rPr>
      </w:pPr>
      <w:bookmarkStart w:id="55" w:name="_Toc64359947"/>
      <w:r w:rsidRPr="001A2646">
        <w:rPr>
          <w:lang w:val="en-US" w:eastAsia="zh-TW"/>
        </w:rPr>
        <w:t>Adpd400xDrvReadRegData</w:t>
      </w:r>
      <w:bookmarkEnd w:id="55"/>
    </w:p>
    <w:p w14:paraId="5769216E" w14:textId="77777777" w:rsidR="00212B0A" w:rsidRDefault="00212B0A" w:rsidP="00212B0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773450A0" w14:textId="570E5702" w:rsidR="00212B0A" w:rsidRDefault="00F3396A" w:rsidP="00212B0A">
      <w:pPr>
        <w:pStyle w:val="APIListing"/>
        <w:pBdr>
          <w:bottom w:val="single" w:sz="4" w:space="0" w:color="000000"/>
        </w:pBdr>
      </w:pPr>
      <w:r w:rsidRPr="00F3396A">
        <w:t>int16_t Adpd400xDrvReadRegData(uint32_t *</w:t>
      </w:r>
      <w:proofErr w:type="spellStart"/>
      <w:r w:rsidRPr="00F3396A">
        <w:t>pnData</w:t>
      </w:r>
      <w:proofErr w:type="spellEnd"/>
      <w:r w:rsidRPr="00F3396A">
        <w:t xml:space="preserve">, ADPD400xDrv_SlotNum_t </w:t>
      </w:r>
      <w:proofErr w:type="spellStart"/>
      <w:r w:rsidRPr="00F3396A">
        <w:t>nSlotNum</w:t>
      </w:r>
      <w:proofErr w:type="spellEnd"/>
      <w:r w:rsidRPr="00F3396A">
        <w:t xml:space="preserve">, uint8_t </w:t>
      </w:r>
      <w:proofErr w:type="spellStart"/>
      <w:r w:rsidRPr="00F3396A">
        <w:t>nSignalDark</w:t>
      </w:r>
      <w:proofErr w:type="spellEnd"/>
      <w:r w:rsidRPr="00F3396A">
        <w:t xml:space="preserve">, uint8_t </w:t>
      </w:r>
      <w:proofErr w:type="spellStart"/>
      <w:r w:rsidRPr="00F3396A">
        <w:t>nChNum</w:t>
      </w:r>
      <w:proofErr w:type="spellEnd"/>
      <w:r w:rsidRPr="00F3396A">
        <w:t>)</w:t>
      </w:r>
      <w:r w:rsidR="00212B0A">
        <w:t>;</w:t>
      </w:r>
    </w:p>
    <w:p w14:paraId="2D05F7E5" w14:textId="77777777" w:rsidR="00212B0A" w:rsidRDefault="00212B0A" w:rsidP="00212B0A">
      <w:pPr>
        <w:autoSpaceDE w:val="0"/>
        <w:autoSpaceDN w:val="0"/>
        <w:adjustRightInd w:val="0"/>
        <w:jc w:val="left"/>
        <w:rPr>
          <w:rFonts w:ascii="CenturyGothic-Bold" w:hAnsi="CenturyGothic-Bold" w:cs="CenturyGothic-Bold"/>
          <w:b/>
          <w:bCs/>
          <w:szCs w:val="22"/>
          <w:lang w:val="en-US" w:eastAsia="zh-TW"/>
        </w:rPr>
      </w:pPr>
    </w:p>
    <w:p w14:paraId="5903EA13" w14:textId="77777777" w:rsidR="00212B0A" w:rsidRDefault="00212B0A" w:rsidP="00212B0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0637CB99" w14:textId="1D7C8554" w:rsidR="00212B0A" w:rsidRDefault="00212B0A" w:rsidP="00212B0A">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does the read of data from the ADPD4100 </w:t>
      </w:r>
      <w:r w:rsidR="00E728C2">
        <w:rPr>
          <w:rFonts w:ascii="Cambria" w:hAnsi="Cambria" w:cs="Cambria"/>
          <w:sz w:val="24"/>
          <w:szCs w:val="24"/>
          <w:lang w:val="en-US" w:eastAsia="zh-TW"/>
        </w:rPr>
        <w:t xml:space="preserve">register </w:t>
      </w:r>
      <w:r w:rsidR="00467CF8">
        <w:rPr>
          <w:rFonts w:ascii="Cambria" w:hAnsi="Cambria" w:cs="Cambria"/>
          <w:sz w:val="24"/>
          <w:szCs w:val="24"/>
          <w:lang w:val="en-US" w:eastAsia="zh-TW"/>
        </w:rPr>
        <w:t>for a particular slot</w:t>
      </w:r>
    </w:p>
    <w:p w14:paraId="258A6741" w14:textId="77777777" w:rsidR="00212B0A" w:rsidRDefault="00212B0A" w:rsidP="00212B0A">
      <w:pPr>
        <w:autoSpaceDE w:val="0"/>
        <w:autoSpaceDN w:val="0"/>
        <w:adjustRightInd w:val="0"/>
        <w:jc w:val="left"/>
        <w:rPr>
          <w:rFonts w:ascii="CenturyGothic-Bold" w:hAnsi="CenturyGothic-Bold" w:cs="CenturyGothic-Bold"/>
          <w:b/>
          <w:bCs/>
          <w:szCs w:val="22"/>
          <w:lang w:val="en-US" w:eastAsia="zh-TW"/>
        </w:rPr>
      </w:pPr>
    </w:p>
    <w:p w14:paraId="49A7E4B5" w14:textId="77777777" w:rsidR="00212B0A" w:rsidRDefault="00212B0A" w:rsidP="00212B0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48FDC128" w14:textId="77777777" w:rsidR="00212B0A" w:rsidRDefault="00212B0A" w:rsidP="00212B0A">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pnData</w:t>
      </w:r>
      <w:proofErr w:type="spellEnd"/>
    </w:p>
    <w:p w14:paraId="49E7E75C" w14:textId="251ED752" w:rsidR="00212B0A" w:rsidRDefault="00212B0A" w:rsidP="00212B0A">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w:t>
      </w:r>
      <w:r w:rsidR="00ED175A">
        <w:rPr>
          <w:rFonts w:ascii="CourierNewPSMT" w:hAnsi="CourierNewPSMT" w:cs="CourierNewPSMT"/>
          <w:sz w:val="20"/>
          <w:lang w:val="en-US" w:eastAsia="zh-TW"/>
        </w:rPr>
        <w:t>32</w:t>
      </w:r>
      <w:r>
        <w:rPr>
          <w:rFonts w:ascii="CourierNewPSMT" w:hAnsi="CourierNewPSMT" w:cs="CourierNewPSMT"/>
          <w:sz w:val="20"/>
          <w:lang w:val="en-US" w:eastAsia="zh-TW"/>
        </w:rPr>
        <w:t>_t *</w:t>
      </w:r>
    </w:p>
    <w:p w14:paraId="60A3875E" w14:textId="77777777" w:rsidR="00212B0A" w:rsidRPr="00A56A6C" w:rsidRDefault="00212B0A" w:rsidP="00212B0A">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7C8CFDE8" w14:textId="77777777" w:rsidR="00212B0A" w:rsidRDefault="00212B0A" w:rsidP="00212B0A">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Pointer location to read data into</w:t>
      </w:r>
    </w:p>
    <w:p w14:paraId="47F5A88A" w14:textId="77777777" w:rsidR="00212B0A" w:rsidRDefault="00212B0A" w:rsidP="00212B0A">
      <w:pPr>
        <w:autoSpaceDE w:val="0"/>
        <w:autoSpaceDN w:val="0"/>
        <w:adjustRightInd w:val="0"/>
        <w:ind w:firstLine="709"/>
        <w:jc w:val="left"/>
        <w:rPr>
          <w:rFonts w:ascii="CenturyGothic" w:hAnsi="CenturyGothic" w:cs="CenturyGothic"/>
          <w:sz w:val="18"/>
          <w:szCs w:val="18"/>
          <w:lang w:val="en-US" w:eastAsia="zh-TW"/>
        </w:rPr>
      </w:pPr>
    </w:p>
    <w:p w14:paraId="364F8854" w14:textId="061F05DA" w:rsidR="00212B0A" w:rsidRDefault="00212B0A" w:rsidP="00212B0A">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w:t>
      </w:r>
      <w:r w:rsidR="00ED175A">
        <w:rPr>
          <w:rFonts w:ascii="CourierNewPSMT" w:hAnsi="CourierNewPSMT" w:cs="CourierNewPSMT"/>
          <w:sz w:val="20"/>
          <w:lang w:val="en-US" w:eastAsia="zh-TW"/>
        </w:rPr>
        <w:t>SlotNum</w:t>
      </w:r>
      <w:proofErr w:type="spellEnd"/>
    </w:p>
    <w:p w14:paraId="242DE252" w14:textId="7184284F" w:rsidR="00212B0A" w:rsidRDefault="00212B0A" w:rsidP="00212B0A">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sidR="00ED175A" w:rsidRPr="00ED175A">
        <w:rPr>
          <w:rFonts w:ascii="CourierNewPSMT" w:hAnsi="CourierNewPSMT" w:cs="CourierNewPSMT"/>
          <w:sz w:val="20"/>
          <w:lang w:val="en-US" w:eastAsia="zh-TW"/>
        </w:rPr>
        <w:t>ADPD400xDrv_SlotNum_t</w:t>
      </w:r>
    </w:p>
    <w:p w14:paraId="0F503B89" w14:textId="77777777" w:rsidR="00212B0A" w:rsidRPr="00A56A6C" w:rsidRDefault="00212B0A" w:rsidP="00212B0A">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14089EC9" w14:textId="0A2A06D5" w:rsidR="00212B0A" w:rsidRDefault="00212B0A" w:rsidP="00212B0A">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ED175A">
        <w:rPr>
          <w:rFonts w:ascii="CenturyGothic" w:hAnsi="CenturyGothic" w:cs="CenturyGothic"/>
          <w:sz w:val="20"/>
          <w:lang w:val="en-US" w:eastAsia="zh-TW"/>
        </w:rPr>
        <w:t>Slot number to read data from</w:t>
      </w:r>
    </w:p>
    <w:p w14:paraId="29C03859" w14:textId="0B42FFEC" w:rsidR="00212B0A" w:rsidRDefault="00212B0A" w:rsidP="00212B0A">
      <w:pPr>
        <w:autoSpaceDE w:val="0"/>
        <w:autoSpaceDN w:val="0"/>
        <w:adjustRightInd w:val="0"/>
        <w:ind w:firstLine="709"/>
        <w:jc w:val="left"/>
        <w:rPr>
          <w:rFonts w:ascii="CenturyGothic" w:hAnsi="CenturyGothic" w:cs="CenturyGothic"/>
          <w:sz w:val="18"/>
          <w:szCs w:val="18"/>
          <w:lang w:val="en-US" w:eastAsia="zh-TW"/>
        </w:rPr>
      </w:pPr>
    </w:p>
    <w:p w14:paraId="09A23E72" w14:textId="169C72A9" w:rsidR="00D654B5" w:rsidRDefault="00D654B5" w:rsidP="00D654B5">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w:t>
      </w:r>
      <w:r w:rsidR="00B1196F">
        <w:rPr>
          <w:rFonts w:ascii="CourierNewPSMT" w:hAnsi="CourierNewPSMT" w:cs="CourierNewPSMT"/>
          <w:sz w:val="20"/>
          <w:lang w:val="en-US" w:eastAsia="zh-TW"/>
        </w:rPr>
        <w:t>SignalDark</w:t>
      </w:r>
      <w:proofErr w:type="spellEnd"/>
    </w:p>
    <w:p w14:paraId="30425DE0" w14:textId="1FFC1CAE" w:rsidR="00D654B5" w:rsidRDefault="00D654B5" w:rsidP="00D654B5">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w:t>
      </w:r>
      <w:r w:rsidR="00B1196F">
        <w:rPr>
          <w:rFonts w:ascii="CourierNewPSMT" w:hAnsi="CourierNewPSMT" w:cs="CourierNewPSMT"/>
          <w:sz w:val="20"/>
          <w:lang w:val="en-US" w:eastAsia="zh-TW"/>
        </w:rPr>
        <w:t>8</w:t>
      </w:r>
      <w:r>
        <w:rPr>
          <w:rFonts w:ascii="CourierNewPSMT" w:hAnsi="CourierNewPSMT" w:cs="CourierNewPSMT"/>
          <w:sz w:val="20"/>
          <w:lang w:val="en-US" w:eastAsia="zh-TW"/>
        </w:rPr>
        <w:t xml:space="preserve">_t </w:t>
      </w:r>
    </w:p>
    <w:p w14:paraId="7D1838A2" w14:textId="77777777" w:rsidR="00D654B5" w:rsidRPr="00A56A6C" w:rsidRDefault="00D654B5" w:rsidP="00D654B5">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2460B94F" w14:textId="76F93451" w:rsidR="00D654B5" w:rsidRDefault="00D654B5" w:rsidP="00D654B5">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B1196F">
        <w:rPr>
          <w:rFonts w:ascii="CenturyGothic" w:hAnsi="CenturyGothic" w:cs="CenturyGothic"/>
          <w:sz w:val="20"/>
          <w:lang w:val="en-US" w:eastAsia="zh-TW"/>
        </w:rPr>
        <w:t>Dark/Signal flag</w:t>
      </w:r>
    </w:p>
    <w:p w14:paraId="7148EA3F" w14:textId="154F58DE" w:rsidR="00D654B5" w:rsidRDefault="00D654B5" w:rsidP="00D654B5">
      <w:pPr>
        <w:autoSpaceDE w:val="0"/>
        <w:autoSpaceDN w:val="0"/>
        <w:adjustRightInd w:val="0"/>
        <w:ind w:firstLine="709"/>
        <w:jc w:val="left"/>
        <w:rPr>
          <w:rFonts w:ascii="CenturyGothic" w:hAnsi="CenturyGothic" w:cs="CenturyGothic"/>
          <w:sz w:val="20"/>
          <w:lang w:val="en-US" w:eastAsia="zh-TW"/>
        </w:rPr>
      </w:pPr>
    </w:p>
    <w:p w14:paraId="4614FF12" w14:textId="1052A1DC" w:rsidR="00D654B5" w:rsidRDefault="00D654B5" w:rsidP="00D654B5">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w:t>
      </w:r>
      <w:r w:rsidR="00C87480">
        <w:rPr>
          <w:rFonts w:ascii="CourierNewPSMT" w:hAnsi="CourierNewPSMT" w:cs="CourierNewPSMT"/>
          <w:sz w:val="20"/>
          <w:lang w:val="en-US" w:eastAsia="zh-TW"/>
        </w:rPr>
        <w:t>ChNum</w:t>
      </w:r>
      <w:proofErr w:type="spellEnd"/>
    </w:p>
    <w:p w14:paraId="2E8A35F9" w14:textId="5A599E20" w:rsidR="00D654B5" w:rsidRDefault="00D654B5" w:rsidP="00D654B5">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w:t>
      </w:r>
      <w:r w:rsidR="00C87480">
        <w:rPr>
          <w:rFonts w:ascii="CourierNewPSMT" w:hAnsi="CourierNewPSMT" w:cs="CourierNewPSMT"/>
          <w:sz w:val="20"/>
          <w:lang w:val="en-US" w:eastAsia="zh-TW"/>
        </w:rPr>
        <w:t>8</w:t>
      </w:r>
      <w:r>
        <w:rPr>
          <w:rFonts w:ascii="CourierNewPSMT" w:hAnsi="CourierNewPSMT" w:cs="CourierNewPSMT"/>
          <w:sz w:val="20"/>
          <w:lang w:val="en-US" w:eastAsia="zh-TW"/>
        </w:rPr>
        <w:t xml:space="preserve">_t </w:t>
      </w:r>
    </w:p>
    <w:p w14:paraId="07456289" w14:textId="77777777" w:rsidR="00D654B5" w:rsidRPr="00A56A6C" w:rsidRDefault="00D654B5" w:rsidP="00D654B5">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2010F85E" w14:textId="15A5F0AC" w:rsidR="00D654B5" w:rsidRDefault="00D654B5" w:rsidP="00D654B5">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CD5726">
        <w:rPr>
          <w:rFonts w:ascii="CenturyGothic" w:hAnsi="CenturyGothic" w:cs="CenturyGothic"/>
          <w:sz w:val="20"/>
          <w:lang w:val="en-US" w:eastAsia="zh-TW"/>
        </w:rPr>
        <w:t xml:space="preserve">Channel </w:t>
      </w:r>
      <w:r w:rsidR="00941F4B">
        <w:rPr>
          <w:rFonts w:ascii="CenturyGothic" w:hAnsi="CenturyGothic" w:cs="CenturyGothic"/>
          <w:sz w:val="20"/>
          <w:lang w:val="en-US" w:eastAsia="zh-TW"/>
        </w:rPr>
        <w:t>number from the slot to read</w:t>
      </w:r>
    </w:p>
    <w:p w14:paraId="341F0C5D" w14:textId="77777777" w:rsidR="00D654B5" w:rsidRDefault="00D654B5" w:rsidP="00D654B5">
      <w:pPr>
        <w:autoSpaceDE w:val="0"/>
        <w:autoSpaceDN w:val="0"/>
        <w:adjustRightInd w:val="0"/>
        <w:ind w:firstLine="709"/>
        <w:jc w:val="left"/>
        <w:rPr>
          <w:rFonts w:ascii="CenturyGothic" w:hAnsi="CenturyGothic" w:cs="CenturyGothic"/>
          <w:sz w:val="18"/>
          <w:szCs w:val="18"/>
          <w:lang w:val="en-US" w:eastAsia="zh-TW"/>
        </w:rPr>
      </w:pPr>
    </w:p>
    <w:p w14:paraId="4E3E7211" w14:textId="77777777" w:rsidR="00212B0A" w:rsidRDefault="00212B0A" w:rsidP="00212B0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35469D58" w14:textId="2C5DBEBD" w:rsidR="00212B0A" w:rsidRDefault="00212B0A" w:rsidP="00212B0A">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Read from </w:t>
      </w:r>
      <w:r w:rsidR="00F83273">
        <w:rPr>
          <w:rFonts w:ascii="Cambria" w:hAnsi="Cambria" w:cs="Cambria"/>
          <w:sz w:val="24"/>
          <w:szCs w:val="24"/>
          <w:lang w:val="en-US" w:eastAsia="zh-TW"/>
        </w:rPr>
        <w:t>register of a slot</w:t>
      </w:r>
      <w:r>
        <w:rPr>
          <w:rFonts w:ascii="Cambria" w:hAnsi="Cambria" w:cs="Cambria"/>
          <w:sz w:val="24"/>
          <w:szCs w:val="24"/>
          <w:lang w:val="en-US" w:eastAsia="zh-TW"/>
        </w:rPr>
        <w:t xml:space="preserve"> successful</w:t>
      </w:r>
    </w:p>
    <w:p w14:paraId="42B57E26" w14:textId="160485F6" w:rsidR="00974E83" w:rsidRDefault="00212B0A" w:rsidP="00212B0A">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reading from </w:t>
      </w:r>
      <w:r w:rsidR="00F83273">
        <w:rPr>
          <w:rFonts w:ascii="Cambria" w:hAnsi="Cambria" w:cs="Cambria"/>
          <w:sz w:val="24"/>
          <w:szCs w:val="24"/>
          <w:lang w:val="en-US" w:eastAsia="zh-TW"/>
        </w:rPr>
        <w:t xml:space="preserve">register for a slot </w:t>
      </w:r>
    </w:p>
    <w:p w14:paraId="5FADE03E" w14:textId="099A408E" w:rsidR="00452020" w:rsidRPr="007F3793" w:rsidRDefault="00F25375" w:rsidP="00452020">
      <w:pPr>
        <w:pStyle w:val="Heading3"/>
        <w:rPr>
          <w:lang w:val="en-US" w:eastAsia="zh-TW"/>
        </w:rPr>
      </w:pPr>
      <w:bookmarkStart w:id="56" w:name="_Toc64359948"/>
      <w:r w:rsidRPr="00F25375">
        <w:rPr>
          <w:lang w:val="en-US" w:eastAsia="zh-TW"/>
        </w:rPr>
        <w:t>Adpd400xDrvSetLedCurrent</w:t>
      </w:r>
      <w:bookmarkEnd w:id="56"/>
    </w:p>
    <w:p w14:paraId="2C80972C" w14:textId="77777777" w:rsidR="00452020" w:rsidRDefault="00452020" w:rsidP="0045202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5C3434FF" w14:textId="2D66E632" w:rsidR="00452020" w:rsidRDefault="00146A40" w:rsidP="00452020">
      <w:pPr>
        <w:pStyle w:val="APIListing"/>
        <w:pBdr>
          <w:bottom w:val="single" w:sz="4" w:space="0" w:color="000000"/>
        </w:pBdr>
      </w:pPr>
      <w:r w:rsidRPr="00146A40">
        <w:t xml:space="preserve">int16_t Adpd400xDrvSetLedCurrent(uint16_t </w:t>
      </w:r>
      <w:proofErr w:type="spellStart"/>
      <w:r w:rsidRPr="00146A40">
        <w:t>nLedCurrent</w:t>
      </w:r>
      <w:proofErr w:type="spellEnd"/>
      <w:r w:rsidRPr="00146A40">
        <w:t xml:space="preserve">, ADPD400xDrv_LedId_t </w:t>
      </w:r>
      <w:proofErr w:type="spellStart"/>
      <w:r w:rsidRPr="00146A40">
        <w:t>nLedId</w:t>
      </w:r>
      <w:proofErr w:type="spellEnd"/>
      <w:r w:rsidRPr="00146A40">
        <w:t xml:space="preserve">, ADPD400xDrv_SlotNum_t </w:t>
      </w:r>
      <w:proofErr w:type="spellStart"/>
      <w:r w:rsidRPr="00146A40">
        <w:t>nSlotNum</w:t>
      </w:r>
      <w:proofErr w:type="spellEnd"/>
      <w:r w:rsidRPr="00146A40">
        <w:t>)</w:t>
      </w:r>
      <w:r w:rsidR="00452020">
        <w:t>;</w:t>
      </w:r>
    </w:p>
    <w:p w14:paraId="59E1F573" w14:textId="77777777" w:rsidR="00452020" w:rsidRDefault="00452020" w:rsidP="00452020">
      <w:pPr>
        <w:autoSpaceDE w:val="0"/>
        <w:autoSpaceDN w:val="0"/>
        <w:adjustRightInd w:val="0"/>
        <w:jc w:val="left"/>
        <w:rPr>
          <w:rFonts w:ascii="CenturyGothic-Bold" w:hAnsi="CenturyGothic-Bold" w:cs="CenturyGothic-Bold"/>
          <w:b/>
          <w:bCs/>
          <w:szCs w:val="22"/>
          <w:lang w:val="en-US" w:eastAsia="zh-TW"/>
        </w:rPr>
      </w:pPr>
    </w:p>
    <w:p w14:paraId="4C921C4F" w14:textId="77777777" w:rsidR="00452020" w:rsidRDefault="00452020" w:rsidP="0045202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1C54F33E" w14:textId="7E27877E" w:rsidR="00452020" w:rsidRDefault="00452020" w:rsidP="00452020">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lastRenderedPageBreak/>
        <w:t xml:space="preserve">This function </w:t>
      </w:r>
      <w:r w:rsidR="00EE62AA">
        <w:rPr>
          <w:rFonts w:ascii="Cambria" w:hAnsi="Cambria" w:cs="Cambria"/>
          <w:sz w:val="24"/>
          <w:szCs w:val="24"/>
          <w:lang w:val="en-US" w:eastAsia="zh-TW"/>
        </w:rPr>
        <w:t xml:space="preserve">sets the LED current for the </w:t>
      </w:r>
      <w:r w:rsidR="00AC40B8">
        <w:rPr>
          <w:rFonts w:ascii="Cambria" w:hAnsi="Cambria" w:cs="Cambria"/>
          <w:sz w:val="24"/>
          <w:szCs w:val="24"/>
          <w:lang w:val="en-US" w:eastAsia="zh-TW"/>
        </w:rPr>
        <w:t>LED current to the slot</w:t>
      </w:r>
    </w:p>
    <w:p w14:paraId="0204649F" w14:textId="77777777" w:rsidR="00452020" w:rsidRDefault="00452020" w:rsidP="00452020">
      <w:pPr>
        <w:autoSpaceDE w:val="0"/>
        <w:autoSpaceDN w:val="0"/>
        <w:adjustRightInd w:val="0"/>
        <w:jc w:val="left"/>
        <w:rPr>
          <w:rFonts w:ascii="CenturyGothic-Bold" w:hAnsi="CenturyGothic-Bold" w:cs="CenturyGothic-Bold"/>
          <w:b/>
          <w:bCs/>
          <w:szCs w:val="22"/>
          <w:lang w:val="en-US" w:eastAsia="zh-TW"/>
        </w:rPr>
      </w:pPr>
    </w:p>
    <w:p w14:paraId="7D94EC18" w14:textId="77777777" w:rsidR="00452020" w:rsidRDefault="00452020" w:rsidP="0045202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553247BC" w14:textId="158CF108" w:rsidR="00452020" w:rsidRDefault="00452020" w:rsidP="0045202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w:t>
      </w:r>
      <w:r w:rsidR="00EC05ED">
        <w:rPr>
          <w:rFonts w:ascii="CourierNewPSMT" w:hAnsi="CourierNewPSMT" w:cs="CourierNewPSMT"/>
          <w:sz w:val="20"/>
          <w:lang w:val="en-US" w:eastAsia="zh-TW"/>
        </w:rPr>
        <w:t>LedCurrent</w:t>
      </w:r>
      <w:proofErr w:type="spellEnd"/>
    </w:p>
    <w:p w14:paraId="04F6E12D" w14:textId="3BE6268E" w:rsidR="00452020" w:rsidRDefault="00452020" w:rsidP="0045202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w:t>
      </w:r>
      <w:r w:rsidR="004818BB">
        <w:rPr>
          <w:rFonts w:ascii="CourierNewPSMT" w:hAnsi="CourierNewPSMT" w:cs="CourierNewPSMT"/>
          <w:sz w:val="20"/>
          <w:lang w:val="en-US" w:eastAsia="zh-TW"/>
        </w:rPr>
        <w:t>16</w:t>
      </w:r>
      <w:r>
        <w:rPr>
          <w:rFonts w:ascii="CourierNewPSMT" w:hAnsi="CourierNewPSMT" w:cs="CourierNewPSMT"/>
          <w:sz w:val="20"/>
          <w:lang w:val="en-US" w:eastAsia="zh-TW"/>
        </w:rPr>
        <w:t xml:space="preserve">_t </w:t>
      </w:r>
    </w:p>
    <w:p w14:paraId="0E2921B7" w14:textId="77777777" w:rsidR="00452020" w:rsidRPr="00A56A6C" w:rsidRDefault="00452020" w:rsidP="0045202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5AFF1CF4" w14:textId="2BEB55CF" w:rsidR="00452020" w:rsidRDefault="00452020" w:rsidP="0045202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1F1CAB">
        <w:rPr>
          <w:rFonts w:ascii="CenturyGothic" w:hAnsi="CenturyGothic" w:cs="CenturyGothic"/>
          <w:sz w:val="20"/>
          <w:lang w:val="en-US" w:eastAsia="zh-TW"/>
        </w:rPr>
        <w:t>LED current to set to</w:t>
      </w:r>
      <w:r w:rsidR="003A1686">
        <w:rPr>
          <w:rFonts w:ascii="CenturyGothic" w:hAnsi="CenturyGothic" w:cs="CenturyGothic"/>
          <w:sz w:val="20"/>
          <w:lang w:val="en-US" w:eastAsia="zh-TW"/>
        </w:rPr>
        <w:t xml:space="preserve">. 0: disable, max is 0x7F = 200mA (for details of this setting, see </w:t>
      </w:r>
      <w:proofErr w:type="spellStart"/>
      <w:r w:rsidR="003A1686">
        <w:rPr>
          <w:rFonts w:ascii="CenturyGothic" w:hAnsi="CenturyGothic" w:cs="CenturyGothic"/>
          <w:sz w:val="20"/>
          <w:lang w:val="en-US" w:eastAsia="zh-TW"/>
        </w:rPr>
        <w:t>DataSheet</w:t>
      </w:r>
      <w:proofErr w:type="spellEnd"/>
      <w:r w:rsidR="003A1686">
        <w:rPr>
          <w:rFonts w:ascii="CenturyGothic" w:hAnsi="CenturyGothic" w:cs="CenturyGothic"/>
          <w:sz w:val="20"/>
          <w:lang w:val="en-US" w:eastAsia="zh-TW"/>
        </w:rPr>
        <w:t>)</w:t>
      </w:r>
    </w:p>
    <w:p w14:paraId="0806B4AE" w14:textId="77777777" w:rsidR="00452020" w:rsidRDefault="00452020" w:rsidP="00452020">
      <w:pPr>
        <w:autoSpaceDE w:val="0"/>
        <w:autoSpaceDN w:val="0"/>
        <w:adjustRightInd w:val="0"/>
        <w:ind w:firstLine="709"/>
        <w:jc w:val="left"/>
        <w:rPr>
          <w:rFonts w:ascii="CenturyGothic" w:hAnsi="CenturyGothic" w:cs="CenturyGothic"/>
          <w:sz w:val="18"/>
          <w:szCs w:val="18"/>
          <w:lang w:val="en-US" w:eastAsia="zh-TW"/>
        </w:rPr>
      </w:pPr>
    </w:p>
    <w:p w14:paraId="044E2A3E" w14:textId="0485BE61" w:rsidR="00452020" w:rsidRDefault="00452020" w:rsidP="0045202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w:t>
      </w:r>
      <w:r w:rsidR="00C106A4">
        <w:rPr>
          <w:rFonts w:ascii="CourierNewPSMT" w:hAnsi="CourierNewPSMT" w:cs="CourierNewPSMT"/>
          <w:sz w:val="20"/>
          <w:lang w:val="en-US" w:eastAsia="zh-TW"/>
        </w:rPr>
        <w:t>LedId</w:t>
      </w:r>
      <w:proofErr w:type="spellEnd"/>
    </w:p>
    <w:p w14:paraId="45B73463" w14:textId="773D2D35" w:rsidR="00452020" w:rsidRDefault="00452020" w:rsidP="0045202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sidRPr="00ED175A">
        <w:rPr>
          <w:rFonts w:ascii="CourierNewPSMT" w:hAnsi="CourierNewPSMT" w:cs="CourierNewPSMT"/>
          <w:sz w:val="20"/>
          <w:lang w:val="en-US" w:eastAsia="zh-TW"/>
        </w:rPr>
        <w:t>ADPD400xDrv_</w:t>
      </w:r>
      <w:r w:rsidR="00C106A4">
        <w:rPr>
          <w:rFonts w:ascii="CourierNewPSMT" w:hAnsi="CourierNewPSMT" w:cs="CourierNewPSMT"/>
          <w:sz w:val="20"/>
          <w:lang w:val="en-US" w:eastAsia="zh-TW"/>
        </w:rPr>
        <w:t>LedId</w:t>
      </w:r>
      <w:r w:rsidRPr="00ED175A">
        <w:rPr>
          <w:rFonts w:ascii="CourierNewPSMT" w:hAnsi="CourierNewPSMT" w:cs="CourierNewPSMT"/>
          <w:sz w:val="20"/>
          <w:lang w:val="en-US" w:eastAsia="zh-TW"/>
        </w:rPr>
        <w:t>_t</w:t>
      </w:r>
    </w:p>
    <w:p w14:paraId="206185B8" w14:textId="77777777" w:rsidR="00452020" w:rsidRPr="00A56A6C" w:rsidRDefault="00452020" w:rsidP="0045202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5853AFD2" w14:textId="2DA28CBD" w:rsidR="00452020" w:rsidRDefault="00452020" w:rsidP="0045202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3A1686">
        <w:rPr>
          <w:rFonts w:ascii="CenturyGothic" w:hAnsi="CenturyGothic" w:cs="CenturyGothic"/>
          <w:sz w:val="20"/>
          <w:lang w:val="en-US" w:eastAsia="zh-TW"/>
        </w:rPr>
        <w:t>LED number</w:t>
      </w:r>
      <w:r w:rsidR="002941CA">
        <w:rPr>
          <w:rFonts w:ascii="CenturyGothic" w:hAnsi="CenturyGothic" w:cs="CenturyGothic"/>
          <w:sz w:val="20"/>
          <w:lang w:val="en-US" w:eastAsia="zh-TW"/>
        </w:rPr>
        <w:t>. Check the LED connected to each slot on the platform</w:t>
      </w:r>
    </w:p>
    <w:p w14:paraId="1D8CEC2C" w14:textId="77777777" w:rsidR="00452020" w:rsidRDefault="00452020" w:rsidP="00452020">
      <w:pPr>
        <w:autoSpaceDE w:val="0"/>
        <w:autoSpaceDN w:val="0"/>
        <w:adjustRightInd w:val="0"/>
        <w:ind w:firstLine="709"/>
        <w:jc w:val="left"/>
        <w:rPr>
          <w:rFonts w:ascii="CenturyGothic" w:hAnsi="CenturyGothic" w:cs="CenturyGothic"/>
          <w:sz w:val="18"/>
          <w:szCs w:val="18"/>
          <w:lang w:val="en-US" w:eastAsia="zh-TW"/>
        </w:rPr>
      </w:pPr>
    </w:p>
    <w:p w14:paraId="424D2881" w14:textId="42A652CB" w:rsidR="00452020" w:rsidRDefault="00452020" w:rsidP="0045202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nS</w:t>
      </w:r>
      <w:r w:rsidR="00A51482">
        <w:rPr>
          <w:rFonts w:ascii="CourierNewPSMT" w:hAnsi="CourierNewPSMT" w:cs="CourierNewPSMT"/>
          <w:sz w:val="20"/>
          <w:lang w:val="en-US" w:eastAsia="zh-TW"/>
        </w:rPr>
        <w:t>lotNum</w:t>
      </w:r>
      <w:proofErr w:type="spellEnd"/>
    </w:p>
    <w:p w14:paraId="2517B282" w14:textId="7E109AF9" w:rsidR="00452020" w:rsidRDefault="00452020" w:rsidP="0045202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sidR="00A51482" w:rsidRPr="00ED175A">
        <w:rPr>
          <w:rFonts w:ascii="CourierNewPSMT" w:hAnsi="CourierNewPSMT" w:cs="CourierNewPSMT"/>
          <w:sz w:val="20"/>
          <w:lang w:val="en-US" w:eastAsia="zh-TW"/>
        </w:rPr>
        <w:t>ADPD400xDrv</w:t>
      </w:r>
      <w:r w:rsidR="00726BF5">
        <w:rPr>
          <w:rFonts w:ascii="CourierNewPSMT" w:hAnsi="CourierNewPSMT" w:cs="CourierNewPSMT"/>
          <w:sz w:val="20"/>
          <w:lang w:val="en-US" w:eastAsia="zh-TW"/>
        </w:rPr>
        <w:t>_SlotNum</w:t>
      </w:r>
      <w:r>
        <w:rPr>
          <w:rFonts w:ascii="CourierNewPSMT" w:hAnsi="CourierNewPSMT" w:cs="CourierNewPSMT"/>
          <w:sz w:val="20"/>
          <w:lang w:val="en-US" w:eastAsia="zh-TW"/>
        </w:rPr>
        <w:t xml:space="preserve">_t </w:t>
      </w:r>
    </w:p>
    <w:p w14:paraId="1927F04F" w14:textId="77777777" w:rsidR="00452020" w:rsidRPr="00A56A6C" w:rsidRDefault="00452020" w:rsidP="0045202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2C3ABA54" w14:textId="7ADD2BB9" w:rsidR="00452020" w:rsidRDefault="00452020" w:rsidP="0045202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D745D2">
        <w:rPr>
          <w:rFonts w:ascii="CenturyGothic" w:hAnsi="CenturyGothic" w:cs="CenturyGothic"/>
          <w:sz w:val="20"/>
          <w:lang w:val="en-US" w:eastAsia="zh-TW"/>
        </w:rPr>
        <w:t>Slot Number of the LED</w:t>
      </w:r>
    </w:p>
    <w:p w14:paraId="640AE1C2" w14:textId="77777777" w:rsidR="00452020" w:rsidRDefault="00452020" w:rsidP="00452020">
      <w:pPr>
        <w:autoSpaceDE w:val="0"/>
        <w:autoSpaceDN w:val="0"/>
        <w:adjustRightInd w:val="0"/>
        <w:ind w:firstLine="709"/>
        <w:jc w:val="left"/>
        <w:rPr>
          <w:rFonts w:ascii="CenturyGothic" w:hAnsi="CenturyGothic" w:cs="CenturyGothic"/>
          <w:sz w:val="20"/>
          <w:lang w:val="en-US" w:eastAsia="zh-TW"/>
        </w:rPr>
      </w:pPr>
    </w:p>
    <w:p w14:paraId="405E46F3" w14:textId="77777777" w:rsidR="00452020" w:rsidRDefault="00452020" w:rsidP="00452020">
      <w:pPr>
        <w:autoSpaceDE w:val="0"/>
        <w:autoSpaceDN w:val="0"/>
        <w:adjustRightInd w:val="0"/>
        <w:ind w:firstLine="709"/>
        <w:jc w:val="left"/>
        <w:rPr>
          <w:rFonts w:ascii="CenturyGothic" w:hAnsi="CenturyGothic" w:cs="CenturyGothic"/>
          <w:sz w:val="18"/>
          <w:szCs w:val="18"/>
          <w:lang w:val="en-US" w:eastAsia="zh-TW"/>
        </w:rPr>
      </w:pPr>
    </w:p>
    <w:p w14:paraId="7BD4B004" w14:textId="77777777" w:rsidR="00452020" w:rsidRDefault="00452020" w:rsidP="0045202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16B4E78A" w14:textId="33907891" w:rsidR="00452020" w:rsidRDefault="00452020" w:rsidP="00452020">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w:t>
      </w:r>
      <w:r w:rsidR="00EA3744">
        <w:rPr>
          <w:rFonts w:ascii="Cambria" w:hAnsi="Cambria" w:cs="Cambria"/>
          <w:sz w:val="24"/>
          <w:szCs w:val="24"/>
          <w:lang w:val="en-US" w:eastAsia="zh-TW"/>
        </w:rPr>
        <w:t>Setting LED current</w:t>
      </w:r>
      <w:r>
        <w:rPr>
          <w:rFonts w:ascii="Cambria" w:hAnsi="Cambria" w:cs="Cambria"/>
          <w:sz w:val="24"/>
          <w:szCs w:val="24"/>
          <w:lang w:val="en-US" w:eastAsia="zh-TW"/>
        </w:rPr>
        <w:t xml:space="preserve"> successful</w:t>
      </w:r>
    </w:p>
    <w:p w14:paraId="69432D07" w14:textId="75892F4F" w:rsidR="00212B0A" w:rsidRDefault="00452020" w:rsidP="00452020">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w:t>
      </w:r>
      <w:r w:rsidR="00EA3744">
        <w:rPr>
          <w:rFonts w:ascii="Cambria" w:hAnsi="Cambria" w:cs="Cambria"/>
          <w:sz w:val="24"/>
          <w:szCs w:val="24"/>
          <w:lang w:val="en-US" w:eastAsia="zh-TW"/>
        </w:rPr>
        <w:t xml:space="preserve">setting </w:t>
      </w:r>
      <w:r w:rsidR="002558D5">
        <w:rPr>
          <w:rFonts w:ascii="Cambria" w:hAnsi="Cambria" w:cs="Cambria"/>
          <w:sz w:val="24"/>
          <w:szCs w:val="24"/>
          <w:lang w:val="en-US" w:eastAsia="zh-TW"/>
        </w:rPr>
        <w:t>LE</w:t>
      </w:r>
      <w:r w:rsidR="00EA3744">
        <w:rPr>
          <w:rFonts w:ascii="Cambria" w:hAnsi="Cambria" w:cs="Cambria"/>
          <w:sz w:val="24"/>
          <w:szCs w:val="24"/>
          <w:lang w:val="en-US" w:eastAsia="zh-TW"/>
        </w:rPr>
        <w:t>D current</w:t>
      </w:r>
    </w:p>
    <w:p w14:paraId="75348194" w14:textId="0D3307EB" w:rsidR="00CA5AE0" w:rsidRPr="007F3793" w:rsidRDefault="00CA5AE0" w:rsidP="00CA5AE0">
      <w:pPr>
        <w:pStyle w:val="Heading3"/>
        <w:rPr>
          <w:lang w:val="en-US" w:eastAsia="zh-TW"/>
        </w:rPr>
      </w:pPr>
      <w:bookmarkStart w:id="57" w:name="_Toc64359949"/>
      <w:r w:rsidRPr="00F25375">
        <w:rPr>
          <w:lang w:val="en-US" w:eastAsia="zh-TW"/>
        </w:rPr>
        <w:t>Adpd400xDrv</w:t>
      </w:r>
      <w:r w:rsidR="0002657F">
        <w:rPr>
          <w:lang w:val="en-US" w:eastAsia="zh-TW"/>
        </w:rPr>
        <w:t>G</w:t>
      </w:r>
      <w:r w:rsidRPr="00F25375">
        <w:rPr>
          <w:lang w:val="en-US" w:eastAsia="zh-TW"/>
        </w:rPr>
        <w:t>etLedCurrent</w:t>
      </w:r>
      <w:bookmarkEnd w:id="57"/>
    </w:p>
    <w:p w14:paraId="7A5C001A" w14:textId="77777777" w:rsidR="00CA5AE0" w:rsidRDefault="00CA5AE0" w:rsidP="00CA5AE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367CD0AB" w14:textId="2C47E1A8" w:rsidR="00CA5AE0" w:rsidRDefault="00CA5AE0" w:rsidP="00CA5AE0">
      <w:pPr>
        <w:pStyle w:val="APIListing"/>
        <w:pBdr>
          <w:bottom w:val="single" w:sz="4" w:space="0" w:color="000000"/>
        </w:pBdr>
      </w:pPr>
      <w:r w:rsidRPr="00146A40">
        <w:t>int16_t Adpd400xDr</w:t>
      </w:r>
      <w:r w:rsidR="0052099C">
        <w:t>G</w:t>
      </w:r>
      <w:r w:rsidRPr="00146A40">
        <w:t xml:space="preserve">etLedCurrent(uint16_t </w:t>
      </w:r>
      <w:r w:rsidR="00B8705C">
        <w:t>*</w:t>
      </w:r>
      <w:proofErr w:type="spellStart"/>
      <w:r w:rsidR="00B8705C">
        <w:t>p</w:t>
      </w:r>
      <w:r w:rsidRPr="00146A40">
        <w:t>LedCurrent</w:t>
      </w:r>
      <w:proofErr w:type="spellEnd"/>
      <w:r w:rsidRPr="00146A40">
        <w:t xml:space="preserve">, ADPD400xDrv_LedId_t </w:t>
      </w:r>
      <w:proofErr w:type="spellStart"/>
      <w:r w:rsidRPr="00146A40">
        <w:t>nLedId</w:t>
      </w:r>
      <w:proofErr w:type="spellEnd"/>
      <w:r w:rsidRPr="00146A40">
        <w:t xml:space="preserve">, ADPD400xDrv_SlotNum_t </w:t>
      </w:r>
      <w:proofErr w:type="spellStart"/>
      <w:r w:rsidRPr="00146A40">
        <w:t>nSlotNum</w:t>
      </w:r>
      <w:proofErr w:type="spellEnd"/>
      <w:r w:rsidRPr="00146A40">
        <w:t>)</w:t>
      </w:r>
      <w:r>
        <w:t>;</w:t>
      </w:r>
    </w:p>
    <w:p w14:paraId="6D5E0743" w14:textId="77777777" w:rsidR="00CA5AE0" w:rsidRDefault="00CA5AE0" w:rsidP="00CA5AE0">
      <w:pPr>
        <w:autoSpaceDE w:val="0"/>
        <w:autoSpaceDN w:val="0"/>
        <w:adjustRightInd w:val="0"/>
        <w:jc w:val="left"/>
        <w:rPr>
          <w:rFonts w:ascii="CenturyGothic-Bold" w:hAnsi="CenturyGothic-Bold" w:cs="CenturyGothic-Bold"/>
          <w:b/>
          <w:bCs/>
          <w:szCs w:val="22"/>
          <w:lang w:val="en-US" w:eastAsia="zh-TW"/>
        </w:rPr>
      </w:pPr>
    </w:p>
    <w:p w14:paraId="4B4978B2" w14:textId="77777777" w:rsidR="00CA5AE0" w:rsidRDefault="00CA5AE0" w:rsidP="00CA5AE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5CA8191B" w14:textId="77777777" w:rsidR="00CA5AE0" w:rsidRDefault="00CA5AE0" w:rsidP="00CA5AE0">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This function sets the LED current for the LED current to the slot</w:t>
      </w:r>
    </w:p>
    <w:p w14:paraId="37D815D9" w14:textId="77777777" w:rsidR="00CA5AE0" w:rsidRDefault="00CA5AE0" w:rsidP="00CA5AE0">
      <w:pPr>
        <w:autoSpaceDE w:val="0"/>
        <w:autoSpaceDN w:val="0"/>
        <w:adjustRightInd w:val="0"/>
        <w:jc w:val="left"/>
        <w:rPr>
          <w:rFonts w:ascii="CenturyGothic-Bold" w:hAnsi="CenturyGothic-Bold" w:cs="CenturyGothic-Bold"/>
          <w:b/>
          <w:bCs/>
          <w:szCs w:val="22"/>
          <w:lang w:val="en-US" w:eastAsia="zh-TW"/>
        </w:rPr>
      </w:pPr>
    </w:p>
    <w:p w14:paraId="77CAF507" w14:textId="77777777" w:rsidR="00CA5AE0" w:rsidRDefault="00CA5AE0" w:rsidP="00CA5AE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40270D85" w14:textId="4CB20A42" w:rsidR="00CA5AE0" w:rsidRDefault="00CA5AE0" w:rsidP="00CA5AE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sidR="00B8705C">
        <w:rPr>
          <w:rFonts w:ascii="CourierNewPSMT" w:hAnsi="CourierNewPSMT" w:cs="CourierNewPSMT"/>
          <w:sz w:val="20"/>
          <w:lang w:val="en-US" w:eastAsia="zh-TW"/>
        </w:rPr>
        <w:t>p</w:t>
      </w:r>
      <w:r>
        <w:rPr>
          <w:rFonts w:ascii="CourierNewPSMT" w:hAnsi="CourierNewPSMT" w:cs="CourierNewPSMT"/>
          <w:sz w:val="20"/>
          <w:lang w:val="en-US" w:eastAsia="zh-TW"/>
        </w:rPr>
        <w:t>LedCurrent</w:t>
      </w:r>
      <w:proofErr w:type="spellEnd"/>
    </w:p>
    <w:p w14:paraId="353E8A73" w14:textId="77777777" w:rsidR="00CA5AE0" w:rsidRDefault="00CA5AE0" w:rsidP="00CA5AE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 xml:space="preserve">uint16_t </w:t>
      </w:r>
    </w:p>
    <w:p w14:paraId="3B521D2B" w14:textId="77777777" w:rsidR="00CA5AE0" w:rsidRPr="00A56A6C" w:rsidRDefault="00CA5AE0" w:rsidP="00CA5AE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5835C7B9" w14:textId="471C3F24" w:rsidR="00CA5AE0" w:rsidRDefault="00CA5AE0" w:rsidP="00CA5AE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sidR="00B8705C">
        <w:rPr>
          <w:rFonts w:ascii="CenturyGothic" w:hAnsi="CenturyGothic" w:cs="CenturyGothic"/>
          <w:sz w:val="20"/>
          <w:lang w:val="en-US" w:eastAsia="zh-TW"/>
        </w:rPr>
        <w:t>Pointer location to get L</w:t>
      </w:r>
      <w:r>
        <w:rPr>
          <w:rFonts w:ascii="CenturyGothic" w:hAnsi="CenturyGothic" w:cs="CenturyGothic"/>
          <w:sz w:val="20"/>
          <w:lang w:val="en-US" w:eastAsia="zh-TW"/>
        </w:rPr>
        <w:t>ED current</w:t>
      </w:r>
    </w:p>
    <w:p w14:paraId="223BDA87" w14:textId="77777777" w:rsidR="00CA5AE0" w:rsidRDefault="00CA5AE0" w:rsidP="00CA5AE0">
      <w:pPr>
        <w:autoSpaceDE w:val="0"/>
        <w:autoSpaceDN w:val="0"/>
        <w:adjustRightInd w:val="0"/>
        <w:ind w:firstLine="709"/>
        <w:jc w:val="left"/>
        <w:rPr>
          <w:rFonts w:ascii="CenturyGothic" w:hAnsi="CenturyGothic" w:cs="CenturyGothic"/>
          <w:sz w:val="18"/>
          <w:szCs w:val="18"/>
          <w:lang w:val="en-US" w:eastAsia="zh-TW"/>
        </w:rPr>
      </w:pPr>
    </w:p>
    <w:p w14:paraId="6D3B2A1B" w14:textId="77777777" w:rsidR="00CA5AE0" w:rsidRDefault="00CA5AE0" w:rsidP="00CA5AE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nLedId</w:t>
      </w:r>
      <w:proofErr w:type="spellEnd"/>
    </w:p>
    <w:p w14:paraId="11CB4F70" w14:textId="77777777" w:rsidR="00CA5AE0" w:rsidRDefault="00CA5AE0" w:rsidP="00CA5AE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sidRPr="00ED175A">
        <w:rPr>
          <w:rFonts w:ascii="CourierNewPSMT" w:hAnsi="CourierNewPSMT" w:cs="CourierNewPSMT"/>
          <w:sz w:val="20"/>
          <w:lang w:val="en-US" w:eastAsia="zh-TW"/>
        </w:rPr>
        <w:t>ADPD400xDrv_</w:t>
      </w:r>
      <w:r>
        <w:rPr>
          <w:rFonts w:ascii="CourierNewPSMT" w:hAnsi="CourierNewPSMT" w:cs="CourierNewPSMT"/>
          <w:sz w:val="20"/>
          <w:lang w:val="en-US" w:eastAsia="zh-TW"/>
        </w:rPr>
        <w:t>LedId</w:t>
      </w:r>
      <w:r w:rsidRPr="00ED175A">
        <w:rPr>
          <w:rFonts w:ascii="CourierNewPSMT" w:hAnsi="CourierNewPSMT" w:cs="CourierNewPSMT"/>
          <w:sz w:val="20"/>
          <w:lang w:val="en-US" w:eastAsia="zh-TW"/>
        </w:rPr>
        <w:t>_t</w:t>
      </w:r>
    </w:p>
    <w:p w14:paraId="3FB33874" w14:textId="77777777" w:rsidR="00CA5AE0" w:rsidRPr="00A56A6C" w:rsidRDefault="00CA5AE0" w:rsidP="00CA5AE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59899FE4" w14:textId="77777777" w:rsidR="00CA5AE0" w:rsidRDefault="00CA5AE0" w:rsidP="00CA5AE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LED number. Check the LED connected to each slot on the platform</w:t>
      </w:r>
    </w:p>
    <w:p w14:paraId="0FC7E14C" w14:textId="77777777" w:rsidR="00CA5AE0" w:rsidRDefault="00CA5AE0" w:rsidP="00CA5AE0">
      <w:pPr>
        <w:autoSpaceDE w:val="0"/>
        <w:autoSpaceDN w:val="0"/>
        <w:adjustRightInd w:val="0"/>
        <w:ind w:firstLine="709"/>
        <w:jc w:val="left"/>
        <w:rPr>
          <w:rFonts w:ascii="CenturyGothic" w:hAnsi="CenturyGothic" w:cs="CenturyGothic"/>
          <w:sz w:val="18"/>
          <w:szCs w:val="18"/>
          <w:lang w:val="en-US" w:eastAsia="zh-TW"/>
        </w:rPr>
      </w:pPr>
    </w:p>
    <w:p w14:paraId="021AD091" w14:textId="77777777" w:rsidR="00CA5AE0" w:rsidRDefault="00CA5AE0" w:rsidP="00CA5AE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nSlotNum</w:t>
      </w:r>
      <w:proofErr w:type="spellEnd"/>
    </w:p>
    <w:p w14:paraId="59C007BE" w14:textId="77777777" w:rsidR="00CA5AE0" w:rsidRDefault="00CA5AE0" w:rsidP="00CA5AE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sidRPr="00ED175A">
        <w:rPr>
          <w:rFonts w:ascii="CourierNewPSMT" w:hAnsi="CourierNewPSMT" w:cs="CourierNewPSMT"/>
          <w:sz w:val="20"/>
          <w:lang w:val="en-US" w:eastAsia="zh-TW"/>
        </w:rPr>
        <w:t>ADPD400xDrv</w:t>
      </w:r>
      <w:r>
        <w:rPr>
          <w:rFonts w:ascii="CourierNewPSMT" w:hAnsi="CourierNewPSMT" w:cs="CourierNewPSMT"/>
          <w:sz w:val="20"/>
          <w:lang w:val="en-US" w:eastAsia="zh-TW"/>
        </w:rPr>
        <w:t xml:space="preserve">_SlotNum_t </w:t>
      </w:r>
    </w:p>
    <w:p w14:paraId="36F5DF4A" w14:textId="77777777" w:rsidR="00CA5AE0" w:rsidRPr="00A56A6C" w:rsidRDefault="00CA5AE0" w:rsidP="00CA5AE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1183ED82" w14:textId="77777777" w:rsidR="00CA5AE0" w:rsidRDefault="00CA5AE0" w:rsidP="00CA5AE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lastRenderedPageBreak/>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Slot Number of the LED</w:t>
      </w:r>
    </w:p>
    <w:p w14:paraId="0D3B3C9E" w14:textId="77777777" w:rsidR="00CA5AE0" w:rsidRDefault="00CA5AE0" w:rsidP="00CA5AE0">
      <w:pPr>
        <w:autoSpaceDE w:val="0"/>
        <w:autoSpaceDN w:val="0"/>
        <w:adjustRightInd w:val="0"/>
        <w:ind w:firstLine="709"/>
        <w:jc w:val="left"/>
        <w:rPr>
          <w:rFonts w:ascii="CenturyGothic" w:hAnsi="CenturyGothic" w:cs="CenturyGothic"/>
          <w:sz w:val="20"/>
          <w:lang w:val="en-US" w:eastAsia="zh-TW"/>
        </w:rPr>
      </w:pPr>
    </w:p>
    <w:p w14:paraId="34912934" w14:textId="77777777" w:rsidR="00CA5AE0" w:rsidRDefault="00CA5AE0" w:rsidP="00CA5AE0">
      <w:pPr>
        <w:autoSpaceDE w:val="0"/>
        <w:autoSpaceDN w:val="0"/>
        <w:adjustRightInd w:val="0"/>
        <w:ind w:firstLine="709"/>
        <w:jc w:val="left"/>
        <w:rPr>
          <w:rFonts w:ascii="CenturyGothic" w:hAnsi="CenturyGothic" w:cs="CenturyGothic"/>
          <w:sz w:val="18"/>
          <w:szCs w:val="18"/>
          <w:lang w:val="en-US" w:eastAsia="zh-TW"/>
        </w:rPr>
      </w:pPr>
    </w:p>
    <w:p w14:paraId="3FE68562" w14:textId="77777777" w:rsidR="00CA5AE0" w:rsidRDefault="00CA5AE0" w:rsidP="00CA5AE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6585CF8D" w14:textId="5DB4561C" w:rsidR="00CA5AE0" w:rsidRDefault="00CA5AE0" w:rsidP="00CA5AE0">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w:t>
      </w:r>
      <w:r w:rsidR="005B28D2">
        <w:rPr>
          <w:rFonts w:ascii="Cambria" w:hAnsi="Cambria" w:cs="Cambria"/>
          <w:sz w:val="24"/>
          <w:szCs w:val="24"/>
          <w:lang w:val="en-US" w:eastAsia="zh-TW"/>
        </w:rPr>
        <w:t>G</w:t>
      </w:r>
      <w:r>
        <w:rPr>
          <w:rFonts w:ascii="Cambria" w:hAnsi="Cambria" w:cs="Cambria"/>
          <w:sz w:val="24"/>
          <w:szCs w:val="24"/>
          <w:lang w:val="en-US" w:eastAsia="zh-TW"/>
        </w:rPr>
        <w:t>etting LED current successful</w:t>
      </w:r>
    </w:p>
    <w:p w14:paraId="279A9EB2" w14:textId="598EF614" w:rsidR="00452020" w:rsidRDefault="00CA5AE0" w:rsidP="00CA5AE0">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w:t>
      </w:r>
      <w:r w:rsidR="005B28D2">
        <w:rPr>
          <w:rFonts w:ascii="Cambria" w:hAnsi="Cambria" w:cs="Cambria"/>
          <w:sz w:val="24"/>
          <w:szCs w:val="24"/>
          <w:lang w:val="en-US" w:eastAsia="zh-TW"/>
        </w:rPr>
        <w:t>g</w:t>
      </w:r>
      <w:r>
        <w:rPr>
          <w:rFonts w:ascii="Cambria" w:hAnsi="Cambria" w:cs="Cambria"/>
          <w:sz w:val="24"/>
          <w:szCs w:val="24"/>
          <w:lang w:val="en-US" w:eastAsia="zh-TW"/>
        </w:rPr>
        <w:t>etting LED current</w:t>
      </w:r>
    </w:p>
    <w:p w14:paraId="5F4364B3" w14:textId="50F34662" w:rsidR="00DE744E" w:rsidRPr="007F3793" w:rsidRDefault="000C3027" w:rsidP="00DE744E">
      <w:pPr>
        <w:pStyle w:val="Heading3"/>
        <w:rPr>
          <w:lang w:val="en-US" w:eastAsia="zh-TW"/>
        </w:rPr>
      </w:pPr>
      <w:bookmarkStart w:id="58" w:name="_Toc64359950"/>
      <w:r w:rsidRPr="000C3027">
        <w:rPr>
          <w:lang w:val="en-US" w:eastAsia="zh-TW"/>
        </w:rPr>
        <w:t>Adpd400xDrvSoftReset</w:t>
      </w:r>
      <w:bookmarkEnd w:id="58"/>
    </w:p>
    <w:p w14:paraId="377B0164" w14:textId="77777777" w:rsidR="00DE744E" w:rsidRDefault="00DE744E" w:rsidP="00DE744E">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04F1356B" w14:textId="21DAF863" w:rsidR="00DE744E" w:rsidRDefault="000C3027" w:rsidP="00DE744E">
      <w:pPr>
        <w:pStyle w:val="APIListing"/>
        <w:pBdr>
          <w:bottom w:val="single" w:sz="4" w:space="0" w:color="000000"/>
        </w:pBdr>
      </w:pPr>
      <w:r w:rsidRPr="000C3027">
        <w:t>int16_t Adpd400xDrvSoftReset(void)</w:t>
      </w:r>
      <w:r w:rsidR="00DE744E">
        <w:t>;</w:t>
      </w:r>
    </w:p>
    <w:p w14:paraId="349B066A" w14:textId="77777777" w:rsidR="00DE744E" w:rsidRDefault="00DE744E" w:rsidP="00DE744E">
      <w:pPr>
        <w:autoSpaceDE w:val="0"/>
        <w:autoSpaceDN w:val="0"/>
        <w:adjustRightInd w:val="0"/>
        <w:jc w:val="left"/>
        <w:rPr>
          <w:rFonts w:ascii="CenturyGothic-Bold" w:hAnsi="CenturyGothic-Bold" w:cs="CenturyGothic-Bold"/>
          <w:b/>
          <w:bCs/>
          <w:szCs w:val="22"/>
          <w:lang w:val="en-US" w:eastAsia="zh-TW"/>
        </w:rPr>
      </w:pPr>
    </w:p>
    <w:p w14:paraId="3A51E15B" w14:textId="77777777" w:rsidR="00DE744E" w:rsidRDefault="00DE744E" w:rsidP="00DE744E">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723F3985" w14:textId="709A370D" w:rsidR="00DE744E" w:rsidRDefault="00DE744E" w:rsidP="00DE744E">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w:t>
      </w:r>
      <w:r w:rsidR="00386B38">
        <w:rPr>
          <w:rFonts w:ascii="Cambria" w:hAnsi="Cambria" w:cs="Cambria"/>
          <w:sz w:val="24"/>
          <w:szCs w:val="24"/>
          <w:lang w:val="en-US" w:eastAsia="zh-TW"/>
        </w:rPr>
        <w:t>does a soft reset of the ADPD4100 device</w:t>
      </w:r>
    </w:p>
    <w:p w14:paraId="7E8E9EDF" w14:textId="77777777" w:rsidR="00DE744E" w:rsidRDefault="00DE744E" w:rsidP="00DE744E">
      <w:pPr>
        <w:autoSpaceDE w:val="0"/>
        <w:autoSpaceDN w:val="0"/>
        <w:adjustRightInd w:val="0"/>
        <w:jc w:val="left"/>
        <w:rPr>
          <w:rFonts w:ascii="CenturyGothic-Bold" w:hAnsi="CenturyGothic-Bold" w:cs="CenturyGothic-Bold"/>
          <w:b/>
          <w:bCs/>
          <w:szCs w:val="22"/>
          <w:lang w:val="en-US" w:eastAsia="zh-TW"/>
        </w:rPr>
      </w:pPr>
    </w:p>
    <w:p w14:paraId="4071BF15" w14:textId="1688CA7B" w:rsidR="00DE744E" w:rsidRDefault="00DE744E" w:rsidP="00DE744E">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18CC9A0B" w14:textId="29913ADD" w:rsidR="000F7624" w:rsidRPr="00927BD0" w:rsidRDefault="000F7624" w:rsidP="00DE744E">
      <w:pPr>
        <w:autoSpaceDE w:val="0"/>
        <w:autoSpaceDN w:val="0"/>
        <w:adjustRightInd w:val="0"/>
        <w:jc w:val="left"/>
        <w:rPr>
          <w:rFonts w:ascii="CenturyGothic-Bold" w:hAnsi="CenturyGothic-Bold" w:cs="CenturyGothic-Bold"/>
          <w:szCs w:val="22"/>
          <w:lang w:val="en-US" w:eastAsia="zh-TW"/>
        </w:rPr>
      </w:pPr>
      <w:r w:rsidRPr="00927BD0">
        <w:rPr>
          <w:rFonts w:ascii="CenturyGothic-Bold" w:hAnsi="CenturyGothic-Bold" w:cs="CenturyGothic-Bold"/>
          <w:szCs w:val="22"/>
          <w:lang w:val="en-US" w:eastAsia="zh-TW"/>
        </w:rPr>
        <w:t>None</w:t>
      </w:r>
    </w:p>
    <w:p w14:paraId="0EFB6067" w14:textId="77777777" w:rsidR="00DE744E" w:rsidRDefault="00DE744E" w:rsidP="00DE744E">
      <w:pPr>
        <w:autoSpaceDE w:val="0"/>
        <w:autoSpaceDN w:val="0"/>
        <w:adjustRightInd w:val="0"/>
        <w:ind w:firstLine="709"/>
        <w:jc w:val="left"/>
        <w:rPr>
          <w:rFonts w:ascii="CenturyGothic" w:hAnsi="CenturyGothic" w:cs="CenturyGothic"/>
          <w:sz w:val="18"/>
          <w:szCs w:val="18"/>
          <w:lang w:val="en-US" w:eastAsia="zh-TW"/>
        </w:rPr>
      </w:pPr>
    </w:p>
    <w:p w14:paraId="5CADFC39" w14:textId="77777777" w:rsidR="00DE744E" w:rsidRDefault="00DE744E" w:rsidP="00DE744E">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6DD1E676" w14:textId="6B3D652D" w:rsidR="000F7624" w:rsidRDefault="00DE744E" w:rsidP="000F7624">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w:t>
      </w:r>
      <w:r w:rsidR="000F7624">
        <w:rPr>
          <w:rFonts w:ascii="Cambria" w:hAnsi="Cambria" w:cs="Cambria"/>
          <w:sz w:val="24"/>
          <w:szCs w:val="24"/>
          <w:lang w:val="en-US" w:eastAsia="zh-TW"/>
        </w:rPr>
        <w:t xml:space="preserve">Soft reset of ADPD4100 </w:t>
      </w:r>
      <w:r>
        <w:rPr>
          <w:rFonts w:ascii="Cambria" w:hAnsi="Cambria" w:cs="Cambria"/>
          <w:sz w:val="24"/>
          <w:szCs w:val="24"/>
          <w:lang w:val="en-US" w:eastAsia="zh-TW"/>
        </w:rPr>
        <w:t>successful</w:t>
      </w:r>
    </w:p>
    <w:p w14:paraId="77FB2EE3" w14:textId="49B02FF5" w:rsidR="00CA5AE0" w:rsidRDefault="00DE744E" w:rsidP="000F7624">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w:t>
      </w:r>
      <w:r w:rsidR="000F7624">
        <w:rPr>
          <w:rFonts w:ascii="Cambria" w:hAnsi="Cambria" w:cs="Cambria"/>
          <w:sz w:val="24"/>
          <w:szCs w:val="24"/>
          <w:lang w:val="en-US" w:eastAsia="zh-TW"/>
        </w:rPr>
        <w:t xml:space="preserve">soft resetting of ADPD4100 </w:t>
      </w:r>
    </w:p>
    <w:p w14:paraId="32B42011" w14:textId="26A8B7FB" w:rsidR="00D50815" w:rsidRPr="007F3793" w:rsidRDefault="00694F09" w:rsidP="00D50815">
      <w:pPr>
        <w:pStyle w:val="Heading3"/>
        <w:rPr>
          <w:lang w:val="en-US" w:eastAsia="zh-TW"/>
        </w:rPr>
      </w:pPr>
      <w:bookmarkStart w:id="59" w:name="_Toc64359951"/>
      <w:r w:rsidRPr="00694F09">
        <w:rPr>
          <w:lang w:val="en-US" w:eastAsia="zh-TW"/>
        </w:rPr>
        <w:t>_Adpd400xDrvInit</w:t>
      </w:r>
      <w:bookmarkEnd w:id="59"/>
    </w:p>
    <w:p w14:paraId="433EE832" w14:textId="77777777" w:rsidR="00D50815" w:rsidRDefault="00D50815" w:rsidP="00D50815">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5F5E8C98" w14:textId="07350FAD" w:rsidR="00D50815" w:rsidRDefault="00EA0C51" w:rsidP="00D50815">
      <w:pPr>
        <w:pStyle w:val="APIListing"/>
        <w:pBdr>
          <w:bottom w:val="single" w:sz="4" w:space="0" w:color="000000"/>
        </w:pBdr>
      </w:pPr>
      <w:r w:rsidRPr="00EA0C51">
        <w:t>static void _Adpd400xDrvInit(void)</w:t>
      </w:r>
      <w:r w:rsidR="00D50815">
        <w:t>;</w:t>
      </w:r>
    </w:p>
    <w:p w14:paraId="49449988" w14:textId="77777777" w:rsidR="00D50815" w:rsidRDefault="00D50815" w:rsidP="00D50815">
      <w:pPr>
        <w:autoSpaceDE w:val="0"/>
        <w:autoSpaceDN w:val="0"/>
        <w:adjustRightInd w:val="0"/>
        <w:jc w:val="left"/>
        <w:rPr>
          <w:rFonts w:ascii="CenturyGothic-Bold" w:hAnsi="CenturyGothic-Bold" w:cs="CenturyGothic-Bold"/>
          <w:b/>
          <w:bCs/>
          <w:szCs w:val="22"/>
          <w:lang w:val="en-US" w:eastAsia="zh-TW"/>
        </w:rPr>
      </w:pPr>
    </w:p>
    <w:p w14:paraId="67C2C8FA" w14:textId="77777777" w:rsidR="00D50815" w:rsidRDefault="00D50815" w:rsidP="00D50815">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36A4FF1B" w14:textId="6E18D2EA" w:rsidR="00D50815" w:rsidRDefault="00D50815" w:rsidP="00D50815">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w:t>
      </w:r>
      <w:r w:rsidR="00EA0C51">
        <w:rPr>
          <w:rFonts w:ascii="Cambria" w:hAnsi="Cambria" w:cs="Cambria"/>
          <w:sz w:val="24"/>
          <w:szCs w:val="24"/>
          <w:lang w:val="en-US" w:eastAsia="zh-TW"/>
        </w:rPr>
        <w:t>initializes the driver</w:t>
      </w:r>
      <w:r w:rsidR="002D02FE">
        <w:rPr>
          <w:rFonts w:ascii="Cambria" w:hAnsi="Cambria" w:cs="Cambria"/>
          <w:sz w:val="24"/>
          <w:szCs w:val="24"/>
          <w:lang w:val="en-US" w:eastAsia="zh-TW"/>
        </w:rPr>
        <w:t>.</w:t>
      </w:r>
    </w:p>
    <w:p w14:paraId="72DB71F1" w14:textId="77777777" w:rsidR="00D50815" w:rsidRDefault="00D50815" w:rsidP="00D50815">
      <w:pPr>
        <w:autoSpaceDE w:val="0"/>
        <w:autoSpaceDN w:val="0"/>
        <w:adjustRightInd w:val="0"/>
        <w:jc w:val="left"/>
        <w:rPr>
          <w:rFonts w:ascii="CenturyGothic-Bold" w:hAnsi="CenturyGothic-Bold" w:cs="CenturyGothic-Bold"/>
          <w:b/>
          <w:bCs/>
          <w:szCs w:val="22"/>
          <w:lang w:val="en-US" w:eastAsia="zh-TW"/>
        </w:rPr>
      </w:pPr>
    </w:p>
    <w:p w14:paraId="67AF2129" w14:textId="77777777" w:rsidR="00D50815" w:rsidRDefault="00D50815" w:rsidP="00D50815">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4498106A" w14:textId="77777777" w:rsidR="00D50815" w:rsidRPr="00927BD0" w:rsidRDefault="00D50815" w:rsidP="00D50815">
      <w:pPr>
        <w:autoSpaceDE w:val="0"/>
        <w:autoSpaceDN w:val="0"/>
        <w:adjustRightInd w:val="0"/>
        <w:jc w:val="left"/>
        <w:rPr>
          <w:rFonts w:ascii="CenturyGothic-Bold" w:hAnsi="CenturyGothic-Bold" w:cs="CenturyGothic-Bold"/>
          <w:szCs w:val="22"/>
          <w:lang w:val="en-US" w:eastAsia="zh-TW"/>
        </w:rPr>
      </w:pPr>
      <w:r w:rsidRPr="00927BD0">
        <w:rPr>
          <w:rFonts w:ascii="CenturyGothic-Bold" w:hAnsi="CenturyGothic-Bold" w:cs="CenturyGothic-Bold"/>
          <w:szCs w:val="22"/>
          <w:lang w:val="en-US" w:eastAsia="zh-TW"/>
        </w:rPr>
        <w:t>None</w:t>
      </w:r>
    </w:p>
    <w:p w14:paraId="18BA8947" w14:textId="77777777" w:rsidR="00D50815" w:rsidRDefault="00D50815" w:rsidP="00D50815">
      <w:pPr>
        <w:autoSpaceDE w:val="0"/>
        <w:autoSpaceDN w:val="0"/>
        <w:adjustRightInd w:val="0"/>
        <w:ind w:firstLine="709"/>
        <w:jc w:val="left"/>
        <w:rPr>
          <w:rFonts w:ascii="CenturyGothic" w:hAnsi="CenturyGothic" w:cs="CenturyGothic"/>
          <w:sz w:val="18"/>
          <w:szCs w:val="18"/>
          <w:lang w:val="en-US" w:eastAsia="zh-TW"/>
        </w:rPr>
      </w:pPr>
    </w:p>
    <w:p w14:paraId="4731294E" w14:textId="77777777" w:rsidR="00D50815" w:rsidRDefault="00D50815" w:rsidP="00D50815">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4DF5CB6C" w14:textId="2C6E929E" w:rsidR="000F7624" w:rsidRDefault="008904C0" w:rsidP="00D50815">
      <w:pPr>
        <w:autoSpaceDE w:val="0"/>
        <w:autoSpaceDN w:val="0"/>
        <w:adjustRightInd w:val="0"/>
        <w:jc w:val="left"/>
        <w:rPr>
          <w:b/>
          <w:bCs/>
          <w:lang w:val="en-US" w:eastAsia="zh-TW"/>
        </w:rPr>
      </w:pPr>
      <w:r>
        <w:rPr>
          <w:rFonts w:ascii="Cambria" w:hAnsi="Cambria" w:cs="Cambria"/>
          <w:sz w:val="24"/>
          <w:szCs w:val="24"/>
          <w:lang w:val="en-US" w:eastAsia="zh-TW"/>
        </w:rPr>
        <w:t>None</w:t>
      </w:r>
    </w:p>
    <w:p w14:paraId="602D7013" w14:textId="25B0F17F" w:rsidR="00741D2A" w:rsidRPr="007F3793" w:rsidRDefault="00A073B2" w:rsidP="00741D2A">
      <w:pPr>
        <w:pStyle w:val="Heading3"/>
        <w:rPr>
          <w:lang w:val="en-US" w:eastAsia="zh-TW"/>
        </w:rPr>
      </w:pPr>
      <w:bookmarkStart w:id="60" w:name="_Toc64359952"/>
      <w:r w:rsidRPr="00A073B2">
        <w:rPr>
          <w:lang w:val="en-US" w:eastAsia="zh-TW"/>
        </w:rPr>
        <w:t>_Adpd400xDrvSetInterrupt</w:t>
      </w:r>
      <w:bookmarkEnd w:id="60"/>
    </w:p>
    <w:p w14:paraId="4A317DCA" w14:textId="77777777" w:rsidR="00741D2A" w:rsidRDefault="00741D2A" w:rsidP="00741D2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67B39602" w14:textId="487EB646" w:rsidR="00741D2A" w:rsidRDefault="001173A9" w:rsidP="00741D2A">
      <w:pPr>
        <w:pStyle w:val="APIListing"/>
        <w:pBdr>
          <w:bottom w:val="single" w:sz="4" w:space="0" w:color="000000"/>
        </w:pBdr>
      </w:pPr>
      <w:r w:rsidRPr="001173A9">
        <w:t>static int16_t _Adpd400xDrvSetInterrupt()</w:t>
      </w:r>
      <w:r w:rsidR="00741D2A">
        <w:t>;</w:t>
      </w:r>
    </w:p>
    <w:p w14:paraId="6F8EAC95" w14:textId="77777777" w:rsidR="00741D2A" w:rsidRDefault="00741D2A" w:rsidP="00741D2A">
      <w:pPr>
        <w:autoSpaceDE w:val="0"/>
        <w:autoSpaceDN w:val="0"/>
        <w:adjustRightInd w:val="0"/>
        <w:jc w:val="left"/>
        <w:rPr>
          <w:rFonts w:ascii="CenturyGothic-Bold" w:hAnsi="CenturyGothic-Bold" w:cs="CenturyGothic-Bold"/>
          <w:b/>
          <w:bCs/>
          <w:szCs w:val="22"/>
          <w:lang w:val="en-US" w:eastAsia="zh-TW"/>
        </w:rPr>
      </w:pPr>
    </w:p>
    <w:p w14:paraId="4F7FB282" w14:textId="77777777" w:rsidR="00741D2A" w:rsidRDefault="00741D2A" w:rsidP="00741D2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70F01218" w14:textId="281D46B8" w:rsidR="00741D2A" w:rsidRDefault="00741D2A" w:rsidP="00741D2A">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w:t>
      </w:r>
      <w:r w:rsidR="008B0AEC">
        <w:rPr>
          <w:rFonts w:ascii="Cambria" w:hAnsi="Cambria" w:cs="Cambria"/>
          <w:sz w:val="24"/>
          <w:szCs w:val="24"/>
          <w:lang w:val="en-US" w:eastAsia="zh-TW"/>
        </w:rPr>
        <w:t xml:space="preserve">sets the FIFO </w:t>
      </w:r>
      <w:r w:rsidR="0052621E">
        <w:rPr>
          <w:rFonts w:ascii="Cambria" w:hAnsi="Cambria" w:cs="Cambria"/>
          <w:sz w:val="24"/>
          <w:szCs w:val="24"/>
          <w:lang w:val="en-US" w:eastAsia="zh-TW"/>
        </w:rPr>
        <w:t>interrupt mode</w:t>
      </w:r>
      <w:r>
        <w:rPr>
          <w:rFonts w:ascii="Cambria" w:hAnsi="Cambria" w:cs="Cambria"/>
          <w:sz w:val="24"/>
          <w:szCs w:val="24"/>
          <w:lang w:val="en-US" w:eastAsia="zh-TW"/>
        </w:rPr>
        <w:t>.</w:t>
      </w:r>
    </w:p>
    <w:p w14:paraId="44F32000" w14:textId="77777777" w:rsidR="00741D2A" w:rsidRDefault="00741D2A" w:rsidP="00741D2A">
      <w:pPr>
        <w:autoSpaceDE w:val="0"/>
        <w:autoSpaceDN w:val="0"/>
        <w:adjustRightInd w:val="0"/>
        <w:jc w:val="left"/>
        <w:rPr>
          <w:rFonts w:ascii="CenturyGothic-Bold" w:hAnsi="CenturyGothic-Bold" w:cs="CenturyGothic-Bold"/>
          <w:b/>
          <w:bCs/>
          <w:szCs w:val="22"/>
          <w:lang w:val="en-US" w:eastAsia="zh-TW"/>
        </w:rPr>
      </w:pPr>
    </w:p>
    <w:p w14:paraId="3E1F6E73" w14:textId="77777777" w:rsidR="00741D2A" w:rsidRDefault="00741D2A" w:rsidP="00741D2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lastRenderedPageBreak/>
        <w:t>Parameters</w:t>
      </w:r>
    </w:p>
    <w:p w14:paraId="56DD126F" w14:textId="77777777" w:rsidR="00741D2A" w:rsidRPr="00927BD0" w:rsidRDefault="00741D2A" w:rsidP="00741D2A">
      <w:pPr>
        <w:autoSpaceDE w:val="0"/>
        <w:autoSpaceDN w:val="0"/>
        <w:adjustRightInd w:val="0"/>
        <w:jc w:val="left"/>
        <w:rPr>
          <w:rFonts w:ascii="CenturyGothic-Bold" w:hAnsi="CenturyGothic-Bold" w:cs="CenturyGothic-Bold"/>
          <w:szCs w:val="22"/>
          <w:lang w:val="en-US" w:eastAsia="zh-TW"/>
        </w:rPr>
      </w:pPr>
      <w:r w:rsidRPr="00927BD0">
        <w:rPr>
          <w:rFonts w:ascii="CenturyGothic-Bold" w:hAnsi="CenturyGothic-Bold" w:cs="CenturyGothic-Bold"/>
          <w:szCs w:val="22"/>
          <w:lang w:val="en-US" w:eastAsia="zh-TW"/>
        </w:rPr>
        <w:t>None</w:t>
      </w:r>
    </w:p>
    <w:p w14:paraId="7A19124C" w14:textId="77777777" w:rsidR="00741D2A" w:rsidRDefault="00741D2A" w:rsidP="00741D2A">
      <w:pPr>
        <w:autoSpaceDE w:val="0"/>
        <w:autoSpaceDN w:val="0"/>
        <w:adjustRightInd w:val="0"/>
        <w:ind w:firstLine="709"/>
        <w:jc w:val="left"/>
        <w:rPr>
          <w:rFonts w:ascii="CenturyGothic" w:hAnsi="CenturyGothic" w:cs="CenturyGothic"/>
          <w:sz w:val="18"/>
          <w:szCs w:val="18"/>
          <w:lang w:val="en-US" w:eastAsia="zh-TW"/>
        </w:rPr>
      </w:pPr>
    </w:p>
    <w:p w14:paraId="596CF99D" w14:textId="77777777" w:rsidR="00741D2A" w:rsidRDefault="00741D2A" w:rsidP="00741D2A">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09BB86C4" w14:textId="2FE9E065" w:rsidR="00384B8E" w:rsidRDefault="00384B8E" w:rsidP="00384B8E">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Setting of FIFO interrupt mode successful</w:t>
      </w:r>
    </w:p>
    <w:p w14:paraId="34759D0D" w14:textId="5F977946" w:rsidR="00D50815" w:rsidRDefault="00384B8E" w:rsidP="00384B8E">
      <w:pPr>
        <w:autoSpaceDE w:val="0"/>
        <w:autoSpaceDN w:val="0"/>
        <w:adjustRightInd w:val="0"/>
        <w:jc w:val="left"/>
        <w:rPr>
          <w:rFonts w:ascii="Cambria" w:hAnsi="Cambria" w:cs="Cambria"/>
          <w:sz w:val="24"/>
          <w:szCs w:val="24"/>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setting FIFO interrupt mode</w:t>
      </w:r>
    </w:p>
    <w:p w14:paraId="1862BAFB" w14:textId="6844D1C9" w:rsidR="009025AC" w:rsidRPr="007F3793" w:rsidRDefault="004E73E8" w:rsidP="009025AC">
      <w:pPr>
        <w:pStyle w:val="Heading3"/>
        <w:rPr>
          <w:lang w:val="en-US" w:eastAsia="zh-TW"/>
        </w:rPr>
      </w:pPr>
      <w:bookmarkStart w:id="61" w:name="_Toc64359953"/>
      <w:r w:rsidRPr="004E73E8">
        <w:rPr>
          <w:lang w:val="en-US" w:eastAsia="zh-TW"/>
        </w:rPr>
        <w:t>_Adpd400xDrvSetIdleMode</w:t>
      </w:r>
      <w:bookmarkEnd w:id="61"/>
    </w:p>
    <w:p w14:paraId="1EABDDDE" w14:textId="77777777" w:rsidR="009025AC" w:rsidRDefault="009025AC" w:rsidP="009025AC">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426B4758" w14:textId="36DE2EB3" w:rsidR="009025AC" w:rsidRDefault="00767DB9" w:rsidP="009025AC">
      <w:pPr>
        <w:pStyle w:val="APIListing"/>
        <w:pBdr>
          <w:bottom w:val="single" w:sz="4" w:space="0" w:color="000000"/>
        </w:pBdr>
      </w:pPr>
      <w:r w:rsidRPr="00767DB9">
        <w:t>static int16_t _Adpd400xDrvSetIdleMode()</w:t>
      </w:r>
      <w:r w:rsidR="009025AC">
        <w:t>;</w:t>
      </w:r>
    </w:p>
    <w:p w14:paraId="289CCF91" w14:textId="77777777" w:rsidR="009025AC" w:rsidRDefault="009025AC" w:rsidP="009025AC">
      <w:pPr>
        <w:autoSpaceDE w:val="0"/>
        <w:autoSpaceDN w:val="0"/>
        <w:adjustRightInd w:val="0"/>
        <w:jc w:val="left"/>
        <w:rPr>
          <w:rFonts w:ascii="CenturyGothic-Bold" w:hAnsi="CenturyGothic-Bold" w:cs="CenturyGothic-Bold"/>
          <w:b/>
          <w:bCs/>
          <w:szCs w:val="22"/>
          <w:lang w:val="en-US" w:eastAsia="zh-TW"/>
        </w:rPr>
      </w:pPr>
    </w:p>
    <w:p w14:paraId="22D3A3ED" w14:textId="77777777" w:rsidR="009025AC" w:rsidRDefault="009025AC" w:rsidP="009025AC">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2C44820E" w14:textId="0E137E4C" w:rsidR="009025AC" w:rsidRDefault="009025AC" w:rsidP="009025AC">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sets the </w:t>
      </w:r>
      <w:r w:rsidR="009D7D81">
        <w:rPr>
          <w:rFonts w:ascii="Cambria" w:hAnsi="Cambria" w:cs="Cambria"/>
          <w:sz w:val="24"/>
          <w:szCs w:val="24"/>
          <w:lang w:val="en-US" w:eastAsia="zh-TW"/>
        </w:rPr>
        <w:t>device to Idle mode.</w:t>
      </w:r>
    </w:p>
    <w:p w14:paraId="5B3E2D73" w14:textId="77777777" w:rsidR="009025AC" w:rsidRDefault="009025AC" w:rsidP="009025AC">
      <w:pPr>
        <w:autoSpaceDE w:val="0"/>
        <w:autoSpaceDN w:val="0"/>
        <w:adjustRightInd w:val="0"/>
        <w:jc w:val="left"/>
        <w:rPr>
          <w:rFonts w:ascii="CenturyGothic-Bold" w:hAnsi="CenturyGothic-Bold" w:cs="CenturyGothic-Bold"/>
          <w:b/>
          <w:bCs/>
          <w:szCs w:val="22"/>
          <w:lang w:val="en-US" w:eastAsia="zh-TW"/>
        </w:rPr>
      </w:pPr>
    </w:p>
    <w:p w14:paraId="7B6270DC" w14:textId="77777777" w:rsidR="009025AC" w:rsidRDefault="009025AC" w:rsidP="009025AC">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0A90B132" w14:textId="77777777" w:rsidR="009025AC" w:rsidRPr="00927BD0" w:rsidRDefault="009025AC" w:rsidP="009025AC">
      <w:pPr>
        <w:autoSpaceDE w:val="0"/>
        <w:autoSpaceDN w:val="0"/>
        <w:adjustRightInd w:val="0"/>
        <w:jc w:val="left"/>
        <w:rPr>
          <w:rFonts w:ascii="CenturyGothic-Bold" w:hAnsi="CenturyGothic-Bold" w:cs="CenturyGothic-Bold"/>
          <w:szCs w:val="22"/>
          <w:lang w:val="en-US" w:eastAsia="zh-TW"/>
        </w:rPr>
      </w:pPr>
      <w:r w:rsidRPr="00927BD0">
        <w:rPr>
          <w:rFonts w:ascii="CenturyGothic-Bold" w:hAnsi="CenturyGothic-Bold" w:cs="CenturyGothic-Bold"/>
          <w:szCs w:val="22"/>
          <w:lang w:val="en-US" w:eastAsia="zh-TW"/>
        </w:rPr>
        <w:t>None</w:t>
      </w:r>
    </w:p>
    <w:p w14:paraId="6BEA75A5" w14:textId="77777777" w:rsidR="009025AC" w:rsidRDefault="009025AC" w:rsidP="009025AC">
      <w:pPr>
        <w:autoSpaceDE w:val="0"/>
        <w:autoSpaceDN w:val="0"/>
        <w:adjustRightInd w:val="0"/>
        <w:ind w:firstLine="709"/>
        <w:jc w:val="left"/>
        <w:rPr>
          <w:rFonts w:ascii="CenturyGothic" w:hAnsi="CenturyGothic" w:cs="CenturyGothic"/>
          <w:sz w:val="18"/>
          <w:szCs w:val="18"/>
          <w:lang w:val="en-US" w:eastAsia="zh-TW"/>
        </w:rPr>
      </w:pPr>
    </w:p>
    <w:p w14:paraId="1CB03AC6" w14:textId="77777777" w:rsidR="009025AC" w:rsidRDefault="009025AC" w:rsidP="009025AC">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0A124239" w14:textId="287A9103" w:rsidR="002F7F55" w:rsidRDefault="009025AC" w:rsidP="002F7F55">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Setting </w:t>
      </w:r>
      <w:r w:rsidR="002F7F55">
        <w:rPr>
          <w:rFonts w:ascii="Cambria" w:hAnsi="Cambria" w:cs="Cambria"/>
          <w:sz w:val="24"/>
          <w:szCs w:val="24"/>
          <w:lang w:val="en-US" w:eastAsia="zh-TW"/>
        </w:rPr>
        <w:t xml:space="preserve">to Idle </w:t>
      </w:r>
      <w:r>
        <w:rPr>
          <w:rFonts w:ascii="Cambria" w:hAnsi="Cambria" w:cs="Cambria"/>
          <w:sz w:val="24"/>
          <w:szCs w:val="24"/>
          <w:lang w:val="en-US" w:eastAsia="zh-TW"/>
        </w:rPr>
        <w:t>mode successful</w:t>
      </w:r>
    </w:p>
    <w:p w14:paraId="51146D89" w14:textId="028EB561" w:rsidR="009025AC" w:rsidRDefault="009025AC" w:rsidP="002F7F55">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setting </w:t>
      </w:r>
      <w:r w:rsidR="002F7F55">
        <w:rPr>
          <w:rFonts w:ascii="Cambria" w:hAnsi="Cambria" w:cs="Cambria"/>
          <w:sz w:val="24"/>
          <w:szCs w:val="24"/>
          <w:lang w:val="en-US" w:eastAsia="zh-TW"/>
        </w:rPr>
        <w:t xml:space="preserve">to Idle </w:t>
      </w:r>
      <w:r>
        <w:rPr>
          <w:rFonts w:ascii="Cambria" w:hAnsi="Cambria" w:cs="Cambria"/>
          <w:sz w:val="24"/>
          <w:szCs w:val="24"/>
          <w:lang w:val="en-US" w:eastAsia="zh-TW"/>
        </w:rPr>
        <w:t>mode</w:t>
      </w:r>
    </w:p>
    <w:p w14:paraId="56AF56EA" w14:textId="725CE6E4" w:rsidR="00606E16" w:rsidRPr="007F3793" w:rsidRDefault="00606E16" w:rsidP="00606E16">
      <w:pPr>
        <w:pStyle w:val="Heading3"/>
        <w:rPr>
          <w:lang w:val="en-US" w:eastAsia="zh-TW"/>
        </w:rPr>
      </w:pPr>
      <w:bookmarkStart w:id="62" w:name="_Toc64359954"/>
      <w:r w:rsidRPr="004E73E8">
        <w:rPr>
          <w:lang w:val="en-US" w:eastAsia="zh-TW"/>
        </w:rPr>
        <w:t>_</w:t>
      </w:r>
      <w:r w:rsidR="00C56239" w:rsidRPr="00C56239">
        <w:rPr>
          <w:lang w:val="en-US" w:eastAsia="zh-TW"/>
        </w:rPr>
        <w:t>Adpd400xDrvGetSlotInfo</w:t>
      </w:r>
      <w:bookmarkEnd w:id="62"/>
    </w:p>
    <w:p w14:paraId="1FA6240E" w14:textId="77777777" w:rsidR="00606E16" w:rsidRDefault="00606E16" w:rsidP="00606E1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43C1E6C8" w14:textId="7EB9BE18" w:rsidR="00606E16" w:rsidRDefault="00D64CE2" w:rsidP="00606E16">
      <w:pPr>
        <w:pStyle w:val="APIListing"/>
        <w:pBdr>
          <w:bottom w:val="single" w:sz="4" w:space="0" w:color="000000"/>
        </w:pBdr>
      </w:pPr>
      <w:r w:rsidRPr="00D64CE2">
        <w:t>static void _Adpd400xDrvGetSlotInfo()</w:t>
      </w:r>
      <w:r w:rsidR="00606E16">
        <w:t>;</w:t>
      </w:r>
    </w:p>
    <w:p w14:paraId="00BF5B41" w14:textId="77777777" w:rsidR="00606E16" w:rsidRDefault="00606E16" w:rsidP="00606E16">
      <w:pPr>
        <w:autoSpaceDE w:val="0"/>
        <w:autoSpaceDN w:val="0"/>
        <w:adjustRightInd w:val="0"/>
        <w:jc w:val="left"/>
        <w:rPr>
          <w:rFonts w:ascii="CenturyGothic-Bold" w:hAnsi="CenturyGothic-Bold" w:cs="CenturyGothic-Bold"/>
          <w:b/>
          <w:bCs/>
          <w:szCs w:val="22"/>
          <w:lang w:val="en-US" w:eastAsia="zh-TW"/>
        </w:rPr>
      </w:pPr>
    </w:p>
    <w:p w14:paraId="481C82DC" w14:textId="77777777" w:rsidR="00606E16" w:rsidRDefault="00606E16" w:rsidP="00606E1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08D51F3F" w14:textId="1BE32167" w:rsidR="00606E16" w:rsidRDefault="00606E16" w:rsidP="00606E16">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w:t>
      </w:r>
      <w:r w:rsidR="004F4924">
        <w:rPr>
          <w:rFonts w:ascii="Cambria" w:hAnsi="Cambria" w:cs="Cambria"/>
          <w:sz w:val="24"/>
          <w:szCs w:val="24"/>
          <w:lang w:val="en-US" w:eastAsia="zh-TW"/>
        </w:rPr>
        <w:t>g</w:t>
      </w:r>
      <w:r>
        <w:rPr>
          <w:rFonts w:ascii="Cambria" w:hAnsi="Cambria" w:cs="Cambria"/>
          <w:sz w:val="24"/>
          <w:szCs w:val="24"/>
          <w:lang w:val="en-US" w:eastAsia="zh-TW"/>
        </w:rPr>
        <w:t xml:space="preserve">ets the </w:t>
      </w:r>
      <w:r w:rsidR="004F4924">
        <w:rPr>
          <w:rFonts w:ascii="Cambria" w:hAnsi="Cambria" w:cs="Cambria"/>
          <w:sz w:val="24"/>
          <w:szCs w:val="24"/>
          <w:lang w:val="en-US" w:eastAsia="zh-TW"/>
        </w:rPr>
        <w:t>status of the twelve slots</w:t>
      </w:r>
      <w:r>
        <w:rPr>
          <w:rFonts w:ascii="Cambria" w:hAnsi="Cambria" w:cs="Cambria"/>
          <w:sz w:val="24"/>
          <w:szCs w:val="24"/>
          <w:lang w:val="en-US" w:eastAsia="zh-TW"/>
        </w:rPr>
        <w:t>.</w:t>
      </w:r>
    </w:p>
    <w:p w14:paraId="731C7359" w14:textId="77777777" w:rsidR="00606E16" w:rsidRDefault="00606E16" w:rsidP="00606E16">
      <w:pPr>
        <w:autoSpaceDE w:val="0"/>
        <w:autoSpaceDN w:val="0"/>
        <w:adjustRightInd w:val="0"/>
        <w:jc w:val="left"/>
        <w:rPr>
          <w:rFonts w:ascii="CenturyGothic-Bold" w:hAnsi="CenturyGothic-Bold" w:cs="CenturyGothic-Bold"/>
          <w:b/>
          <w:bCs/>
          <w:szCs w:val="22"/>
          <w:lang w:val="en-US" w:eastAsia="zh-TW"/>
        </w:rPr>
      </w:pPr>
    </w:p>
    <w:p w14:paraId="258217C4" w14:textId="77777777" w:rsidR="00606E16" w:rsidRDefault="00606E16" w:rsidP="00606E1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0AD68C8E" w14:textId="77777777" w:rsidR="00606E16" w:rsidRPr="00927BD0" w:rsidRDefault="00606E16" w:rsidP="00606E16">
      <w:pPr>
        <w:autoSpaceDE w:val="0"/>
        <w:autoSpaceDN w:val="0"/>
        <w:adjustRightInd w:val="0"/>
        <w:jc w:val="left"/>
        <w:rPr>
          <w:rFonts w:ascii="CenturyGothic-Bold" w:hAnsi="CenturyGothic-Bold" w:cs="CenturyGothic-Bold"/>
          <w:szCs w:val="22"/>
          <w:lang w:val="en-US" w:eastAsia="zh-TW"/>
        </w:rPr>
      </w:pPr>
      <w:r w:rsidRPr="00927BD0">
        <w:rPr>
          <w:rFonts w:ascii="CenturyGothic-Bold" w:hAnsi="CenturyGothic-Bold" w:cs="CenturyGothic-Bold"/>
          <w:szCs w:val="22"/>
          <w:lang w:val="en-US" w:eastAsia="zh-TW"/>
        </w:rPr>
        <w:t>None</w:t>
      </w:r>
    </w:p>
    <w:p w14:paraId="63DAC899" w14:textId="77777777" w:rsidR="00606E16" w:rsidRDefault="00606E16" w:rsidP="00606E16">
      <w:pPr>
        <w:autoSpaceDE w:val="0"/>
        <w:autoSpaceDN w:val="0"/>
        <w:adjustRightInd w:val="0"/>
        <w:ind w:firstLine="709"/>
        <w:jc w:val="left"/>
        <w:rPr>
          <w:rFonts w:ascii="CenturyGothic" w:hAnsi="CenturyGothic" w:cs="CenturyGothic"/>
          <w:sz w:val="18"/>
          <w:szCs w:val="18"/>
          <w:lang w:val="en-US" w:eastAsia="zh-TW"/>
        </w:rPr>
      </w:pPr>
    </w:p>
    <w:p w14:paraId="5B4E8B71" w14:textId="77777777" w:rsidR="00606E16" w:rsidRDefault="00606E16" w:rsidP="00606E1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25081B6E" w14:textId="65613988" w:rsidR="00606E16" w:rsidRDefault="00606E16" w:rsidP="00606E16">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w:t>
      </w:r>
      <w:r w:rsidR="00D05092">
        <w:rPr>
          <w:rFonts w:ascii="Cambria" w:hAnsi="Cambria" w:cs="Cambria"/>
          <w:sz w:val="24"/>
          <w:szCs w:val="24"/>
          <w:lang w:val="en-US" w:eastAsia="zh-TW"/>
        </w:rPr>
        <w:t>G</w:t>
      </w:r>
      <w:r>
        <w:rPr>
          <w:rFonts w:ascii="Cambria" w:hAnsi="Cambria" w:cs="Cambria"/>
          <w:sz w:val="24"/>
          <w:szCs w:val="24"/>
          <w:lang w:val="en-US" w:eastAsia="zh-TW"/>
        </w:rPr>
        <w:t xml:space="preserve">etting </w:t>
      </w:r>
      <w:r w:rsidR="00D05092">
        <w:rPr>
          <w:rFonts w:ascii="Cambria" w:hAnsi="Cambria" w:cs="Cambria"/>
          <w:sz w:val="24"/>
          <w:szCs w:val="24"/>
          <w:lang w:val="en-US" w:eastAsia="zh-TW"/>
        </w:rPr>
        <w:t xml:space="preserve">the </w:t>
      </w:r>
      <w:r w:rsidR="00DF192A">
        <w:rPr>
          <w:rFonts w:ascii="Cambria" w:hAnsi="Cambria" w:cs="Cambria"/>
          <w:sz w:val="24"/>
          <w:szCs w:val="24"/>
          <w:lang w:val="en-US" w:eastAsia="zh-TW"/>
        </w:rPr>
        <w:t>status of slots</w:t>
      </w:r>
      <w:r>
        <w:rPr>
          <w:rFonts w:ascii="Cambria" w:hAnsi="Cambria" w:cs="Cambria"/>
          <w:sz w:val="24"/>
          <w:szCs w:val="24"/>
          <w:lang w:val="en-US" w:eastAsia="zh-TW"/>
        </w:rPr>
        <w:t xml:space="preserve"> successful</w:t>
      </w:r>
    </w:p>
    <w:p w14:paraId="4E5A6BEF" w14:textId="09F5D1B5" w:rsidR="00741D2A" w:rsidRDefault="00606E16" w:rsidP="00606E16">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w:t>
      </w:r>
      <w:r w:rsidR="00DF192A">
        <w:rPr>
          <w:rFonts w:ascii="Cambria" w:hAnsi="Cambria" w:cs="Cambria"/>
          <w:sz w:val="24"/>
          <w:szCs w:val="24"/>
          <w:lang w:val="en-US" w:eastAsia="zh-TW"/>
        </w:rPr>
        <w:t>getting the status of slots</w:t>
      </w:r>
    </w:p>
    <w:p w14:paraId="1BAA65B5" w14:textId="15E7F333" w:rsidR="00C46130" w:rsidRPr="007F3793" w:rsidRDefault="00C46130" w:rsidP="00C46130">
      <w:pPr>
        <w:pStyle w:val="Heading3"/>
        <w:rPr>
          <w:lang w:val="en-US" w:eastAsia="zh-TW"/>
        </w:rPr>
      </w:pPr>
      <w:bookmarkStart w:id="63" w:name="_Toc64359955"/>
      <w:r w:rsidRPr="004E73E8">
        <w:rPr>
          <w:lang w:val="en-US" w:eastAsia="zh-TW"/>
        </w:rPr>
        <w:t>_</w:t>
      </w:r>
      <w:r w:rsidR="00B16A66" w:rsidRPr="00B16A66">
        <w:rPr>
          <w:lang w:val="en-US" w:eastAsia="zh-TW"/>
        </w:rPr>
        <w:t>Adpd400xDrvGetDataOuputRate</w:t>
      </w:r>
      <w:bookmarkEnd w:id="63"/>
    </w:p>
    <w:p w14:paraId="730C868D" w14:textId="77777777" w:rsidR="00C46130" w:rsidRDefault="00C46130" w:rsidP="00C4613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4292B919" w14:textId="2372D9BE" w:rsidR="00C46130" w:rsidRDefault="009549FD" w:rsidP="00C46130">
      <w:pPr>
        <w:pStyle w:val="APIListing"/>
        <w:pBdr>
          <w:bottom w:val="single" w:sz="4" w:space="0" w:color="000000"/>
        </w:pBdr>
      </w:pPr>
      <w:r w:rsidRPr="009549FD">
        <w:t>static void _Adpd400xDrvGetDataOuputRate()</w:t>
      </w:r>
      <w:r w:rsidR="00C46130">
        <w:t>;</w:t>
      </w:r>
    </w:p>
    <w:p w14:paraId="11D3C0E3" w14:textId="77777777" w:rsidR="00C46130" w:rsidRDefault="00C46130" w:rsidP="00C46130">
      <w:pPr>
        <w:autoSpaceDE w:val="0"/>
        <w:autoSpaceDN w:val="0"/>
        <w:adjustRightInd w:val="0"/>
        <w:jc w:val="left"/>
        <w:rPr>
          <w:rFonts w:ascii="CenturyGothic-Bold" w:hAnsi="CenturyGothic-Bold" w:cs="CenturyGothic-Bold"/>
          <w:b/>
          <w:bCs/>
          <w:szCs w:val="22"/>
          <w:lang w:val="en-US" w:eastAsia="zh-TW"/>
        </w:rPr>
      </w:pPr>
    </w:p>
    <w:p w14:paraId="039B7EEA" w14:textId="77777777" w:rsidR="00C46130" w:rsidRDefault="00C46130" w:rsidP="00C4613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7F607E31" w14:textId="4BC9D576" w:rsidR="00C46130" w:rsidRDefault="00C46130" w:rsidP="00C46130">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gets the </w:t>
      </w:r>
      <w:r w:rsidR="00DB63A2">
        <w:rPr>
          <w:rFonts w:ascii="Cambria" w:hAnsi="Cambria" w:cs="Cambria"/>
          <w:sz w:val="24"/>
          <w:szCs w:val="24"/>
          <w:lang w:val="en-US" w:eastAsia="zh-TW"/>
        </w:rPr>
        <w:t>output data rate</w:t>
      </w:r>
      <w:r>
        <w:rPr>
          <w:rFonts w:ascii="Cambria" w:hAnsi="Cambria" w:cs="Cambria"/>
          <w:sz w:val="24"/>
          <w:szCs w:val="24"/>
          <w:lang w:val="en-US" w:eastAsia="zh-TW"/>
        </w:rPr>
        <w:t>.</w:t>
      </w:r>
    </w:p>
    <w:p w14:paraId="33D61DEE" w14:textId="77777777" w:rsidR="00C46130" w:rsidRDefault="00C46130" w:rsidP="00C46130">
      <w:pPr>
        <w:autoSpaceDE w:val="0"/>
        <w:autoSpaceDN w:val="0"/>
        <w:adjustRightInd w:val="0"/>
        <w:jc w:val="left"/>
        <w:rPr>
          <w:rFonts w:ascii="CenturyGothic-Bold" w:hAnsi="CenturyGothic-Bold" w:cs="CenturyGothic-Bold"/>
          <w:b/>
          <w:bCs/>
          <w:szCs w:val="22"/>
          <w:lang w:val="en-US" w:eastAsia="zh-TW"/>
        </w:rPr>
      </w:pPr>
    </w:p>
    <w:p w14:paraId="3846FE51" w14:textId="77777777" w:rsidR="00C46130" w:rsidRDefault="00C46130" w:rsidP="00C4613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16972E83" w14:textId="77777777" w:rsidR="00C46130" w:rsidRPr="00927BD0" w:rsidRDefault="00C46130" w:rsidP="00C46130">
      <w:pPr>
        <w:autoSpaceDE w:val="0"/>
        <w:autoSpaceDN w:val="0"/>
        <w:adjustRightInd w:val="0"/>
        <w:jc w:val="left"/>
        <w:rPr>
          <w:rFonts w:ascii="CenturyGothic-Bold" w:hAnsi="CenturyGothic-Bold" w:cs="CenturyGothic-Bold"/>
          <w:szCs w:val="22"/>
          <w:lang w:val="en-US" w:eastAsia="zh-TW"/>
        </w:rPr>
      </w:pPr>
      <w:r w:rsidRPr="00927BD0">
        <w:rPr>
          <w:rFonts w:ascii="CenturyGothic-Bold" w:hAnsi="CenturyGothic-Bold" w:cs="CenturyGothic-Bold"/>
          <w:szCs w:val="22"/>
          <w:lang w:val="en-US" w:eastAsia="zh-TW"/>
        </w:rPr>
        <w:t>None</w:t>
      </w:r>
    </w:p>
    <w:p w14:paraId="40E01D33" w14:textId="77777777" w:rsidR="00C46130" w:rsidRDefault="00C46130" w:rsidP="00C46130">
      <w:pPr>
        <w:autoSpaceDE w:val="0"/>
        <w:autoSpaceDN w:val="0"/>
        <w:adjustRightInd w:val="0"/>
        <w:ind w:firstLine="709"/>
        <w:jc w:val="left"/>
        <w:rPr>
          <w:rFonts w:ascii="CenturyGothic" w:hAnsi="CenturyGothic" w:cs="CenturyGothic"/>
          <w:sz w:val="18"/>
          <w:szCs w:val="18"/>
          <w:lang w:val="en-US" w:eastAsia="zh-TW"/>
        </w:rPr>
      </w:pPr>
    </w:p>
    <w:p w14:paraId="70CCFD8C" w14:textId="77777777" w:rsidR="00C46130" w:rsidRDefault="00C46130" w:rsidP="00C4613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2F2C45F2" w14:textId="0835CC92" w:rsidR="00C46130" w:rsidRDefault="00C46130" w:rsidP="00C46130">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Getting the </w:t>
      </w:r>
      <w:r w:rsidR="00354E1E">
        <w:rPr>
          <w:rFonts w:ascii="Cambria" w:hAnsi="Cambria" w:cs="Cambria"/>
          <w:sz w:val="24"/>
          <w:szCs w:val="24"/>
          <w:lang w:val="en-US" w:eastAsia="zh-TW"/>
        </w:rPr>
        <w:t>output data rate</w:t>
      </w:r>
      <w:r>
        <w:rPr>
          <w:rFonts w:ascii="Cambria" w:hAnsi="Cambria" w:cs="Cambria"/>
          <w:sz w:val="24"/>
          <w:szCs w:val="24"/>
          <w:lang w:val="en-US" w:eastAsia="zh-TW"/>
        </w:rPr>
        <w:t xml:space="preserve"> successful</w:t>
      </w:r>
    </w:p>
    <w:p w14:paraId="00CF5FE7" w14:textId="14DAE1B8" w:rsidR="00606E16" w:rsidRDefault="00C46130" w:rsidP="00C46130">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getting the </w:t>
      </w:r>
      <w:r w:rsidR="00354E1E">
        <w:rPr>
          <w:rFonts w:ascii="Cambria" w:hAnsi="Cambria" w:cs="Cambria"/>
          <w:sz w:val="24"/>
          <w:szCs w:val="24"/>
          <w:lang w:val="en-US" w:eastAsia="zh-TW"/>
        </w:rPr>
        <w:t>output data rate</w:t>
      </w:r>
    </w:p>
    <w:p w14:paraId="52B1EA9D" w14:textId="503A1F99" w:rsidR="00BE00F0" w:rsidRPr="007F3793" w:rsidRDefault="00444383" w:rsidP="00BE00F0">
      <w:pPr>
        <w:pStyle w:val="Heading3"/>
        <w:rPr>
          <w:lang w:val="en-US" w:eastAsia="zh-TW"/>
        </w:rPr>
      </w:pPr>
      <w:bookmarkStart w:id="64" w:name="_Toc64359956"/>
      <w:r w:rsidRPr="00444383">
        <w:rPr>
          <w:lang w:val="en-US" w:eastAsia="zh-TW"/>
        </w:rPr>
        <w:t>_Adpd400xDrvSlotSaveCurrentSetting</w:t>
      </w:r>
      <w:bookmarkEnd w:id="64"/>
    </w:p>
    <w:p w14:paraId="0E826460" w14:textId="77777777" w:rsidR="00BE00F0" w:rsidRDefault="00BE00F0" w:rsidP="00BE00F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3B517A76" w14:textId="698D969D" w:rsidR="00BE00F0" w:rsidRDefault="005A0B24" w:rsidP="00BE00F0">
      <w:pPr>
        <w:pStyle w:val="APIListing"/>
        <w:pBdr>
          <w:bottom w:val="single" w:sz="4" w:space="0" w:color="000000"/>
        </w:pBdr>
      </w:pPr>
      <w:r w:rsidRPr="005A0B24">
        <w:t xml:space="preserve">static void _Adpd400xDrvSlotSaveCurrentSetting(uint8_t </w:t>
      </w:r>
      <w:proofErr w:type="spellStart"/>
      <w:r w:rsidRPr="005A0B24">
        <w:t>nSlotNum</w:t>
      </w:r>
      <w:proofErr w:type="spellEnd"/>
      <w:r w:rsidRPr="005A0B24">
        <w:t>)</w:t>
      </w:r>
      <w:r w:rsidR="00BE00F0">
        <w:t>;</w:t>
      </w:r>
    </w:p>
    <w:p w14:paraId="3FD3D490" w14:textId="77777777" w:rsidR="00BE00F0" w:rsidRDefault="00BE00F0" w:rsidP="00BE00F0">
      <w:pPr>
        <w:autoSpaceDE w:val="0"/>
        <w:autoSpaceDN w:val="0"/>
        <w:adjustRightInd w:val="0"/>
        <w:jc w:val="left"/>
        <w:rPr>
          <w:rFonts w:ascii="CenturyGothic-Bold" w:hAnsi="CenturyGothic-Bold" w:cs="CenturyGothic-Bold"/>
          <w:b/>
          <w:bCs/>
          <w:szCs w:val="22"/>
          <w:lang w:val="en-US" w:eastAsia="zh-TW"/>
        </w:rPr>
      </w:pPr>
    </w:p>
    <w:p w14:paraId="3C8E6E08" w14:textId="77777777" w:rsidR="00BE00F0" w:rsidRDefault="00BE00F0" w:rsidP="00BE00F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3F1FFAF4" w14:textId="1B8680A1" w:rsidR="00BE00F0" w:rsidRDefault="00BE00F0" w:rsidP="00BE00F0">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This function s</w:t>
      </w:r>
      <w:r w:rsidR="007E1C57">
        <w:rPr>
          <w:rFonts w:ascii="Cambria" w:hAnsi="Cambria" w:cs="Cambria"/>
          <w:sz w:val="24"/>
          <w:szCs w:val="24"/>
          <w:lang w:val="en-US" w:eastAsia="zh-TW"/>
        </w:rPr>
        <w:t>aves</w:t>
      </w:r>
      <w:r>
        <w:rPr>
          <w:rFonts w:ascii="Cambria" w:hAnsi="Cambria" w:cs="Cambria"/>
          <w:sz w:val="24"/>
          <w:szCs w:val="24"/>
          <w:lang w:val="en-US" w:eastAsia="zh-TW"/>
        </w:rPr>
        <w:t xml:space="preserve"> the current </w:t>
      </w:r>
      <w:r w:rsidR="00AE6706">
        <w:rPr>
          <w:rFonts w:ascii="Cambria" w:hAnsi="Cambria" w:cs="Cambria"/>
          <w:sz w:val="24"/>
          <w:szCs w:val="24"/>
          <w:lang w:val="en-US" w:eastAsia="zh-TW"/>
        </w:rPr>
        <w:t>setting</w:t>
      </w:r>
    </w:p>
    <w:p w14:paraId="48EB3882" w14:textId="77777777" w:rsidR="00BE00F0" w:rsidRDefault="00BE00F0" w:rsidP="00BE00F0">
      <w:pPr>
        <w:autoSpaceDE w:val="0"/>
        <w:autoSpaceDN w:val="0"/>
        <w:adjustRightInd w:val="0"/>
        <w:jc w:val="left"/>
        <w:rPr>
          <w:rFonts w:ascii="CenturyGothic-Bold" w:hAnsi="CenturyGothic-Bold" w:cs="CenturyGothic-Bold"/>
          <w:b/>
          <w:bCs/>
          <w:szCs w:val="22"/>
          <w:lang w:val="en-US" w:eastAsia="zh-TW"/>
        </w:rPr>
      </w:pPr>
    </w:p>
    <w:p w14:paraId="02E3B337" w14:textId="77777777" w:rsidR="00BE00F0" w:rsidRDefault="00BE00F0" w:rsidP="00BE00F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72ABD6AD" w14:textId="77777777" w:rsidR="00BE00F0" w:rsidRDefault="00BE00F0" w:rsidP="00BE00F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nSlotNum</w:t>
      </w:r>
      <w:proofErr w:type="spellEnd"/>
    </w:p>
    <w:p w14:paraId="4557B04C" w14:textId="0A3E2BE6" w:rsidR="00BE00F0" w:rsidRDefault="00BE00F0" w:rsidP="00BE00F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sidR="00ED23B2">
        <w:rPr>
          <w:rFonts w:ascii="CourierNewPSMT" w:hAnsi="CourierNewPSMT" w:cs="CourierNewPSMT"/>
          <w:sz w:val="20"/>
          <w:lang w:val="en-US" w:eastAsia="zh-TW"/>
        </w:rPr>
        <w:t>uint8_t</w:t>
      </w:r>
      <w:r>
        <w:rPr>
          <w:rFonts w:ascii="CourierNewPSMT" w:hAnsi="CourierNewPSMT" w:cs="CourierNewPSMT"/>
          <w:sz w:val="20"/>
          <w:lang w:val="en-US" w:eastAsia="zh-TW"/>
        </w:rPr>
        <w:t xml:space="preserve"> </w:t>
      </w:r>
    </w:p>
    <w:p w14:paraId="50131A6A" w14:textId="77777777" w:rsidR="00BE00F0" w:rsidRPr="00A56A6C" w:rsidRDefault="00BE00F0" w:rsidP="00BE00F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07E9474D" w14:textId="77777777" w:rsidR="00BE00F0" w:rsidRDefault="00BE00F0" w:rsidP="00BE00F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Slot Number of the LED</w:t>
      </w:r>
    </w:p>
    <w:p w14:paraId="76206357" w14:textId="77777777" w:rsidR="00BE00F0" w:rsidRDefault="00BE00F0" w:rsidP="00BE00F0">
      <w:pPr>
        <w:autoSpaceDE w:val="0"/>
        <w:autoSpaceDN w:val="0"/>
        <w:adjustRightInd w:val="0"/>
        <w:ind w:firstLine="709"/>
        <w:jc w:val="left"/>
        <w:rPr>
          <w:rFonts w:ascii="CenturyGothic" w:hAnsi="CenturyGothic" w:cs="CenturyGothic"/>
          <w:sz w:val="18"/>
          <w:szCs w:val="18"/>
          <w:lang w:val="en-US" w:eastAsia="zh-TW"/>
        </w:rPr>
      </w:pPr>
    </w:p>
    <w:p w14:paraId="538FFEDC" w14:textId="77777777" w:rsidR="00BE00F0" w:rsidRDefault="00BE00F0" w:rsidP="00BE00F0">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7A2FB744" w14:textId="56DA4588" w:rsidR="00BE00F0" w:rsidRDefault="00BE00F0" w:rsidP="00BE00F0">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w:t>
      </w:r>
      <w:r w:rsidR="00502DFB">
        <w:rPr>
          <w:rFonts w:ascii="Cambria" w:hAnsi="Cambria" w:cs="Cambria"/>
          <w:sz w:val="24"/>
          <w:szCs w:val="24"/>
          <w:lang w:val="en-US" w:eastAsia="zh-TW"/>
        </w:rPr>
        <w:t>Saving the current setting</w:t>
      </w:r>
      <w:r>
        <w:rPr>
          <w:rFonts w:ascii="Cambria" w:hAnsi="Cambria" w:cs="Cambria"/>
          <w:sz w:val="24"/>
          <w:szCs w:val="24"/>
          <w:lang w:val="en-US" w:eastAsia="zh-TW"/>
        </w:rPr>
        <w:t xml:space="preserve"> successful</w:t>
      </w:r>
    </w:p>
    <w:p w14:paraId="79981891" w14:textId="60701774" w:rsidR="00C46130" w:rsidRDefault="00BE00F0" w:rsidP="00BE00F0">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w:t>
      </w:r>
      <w:r w:rsidR="00502DFB">
        <w:rPr>
          <w:rFonts w:ascii="Cambria" w:hAnsi="Cambria" w:cs="Cambria"/>
          <w:sz w:val="24"/>
          <w:szCs w:val="24"/>
          <w:lang w:val="en-US" w:eastAsia="zh-TW"/>
        </w:rPr>
        <w:t>saving current setting</w:t>
      </w:r>
    </w:p>
    <w:p w14:paraId="14D0DFD8" w14:textId="242107AC" w:rsidR="006462B6" w:rsidRPr="007F3793" w:rsidRDefault="006462B6" w:rsidP="006462B6">
      <w:pPr>
        <w:pStyle w:val="Heading3"/>
        <w:rPr>
          <w:lang w:val="en-US" w:eastAsia="zh-TW"/>
        </w:rPr>
      </w:pPr>
      <w:bookmarkStart w:id="65" w:name="_Toc64359957"/>
      <w:r w:rsidRPr="00444383">
        <w:rPr>
          <w:lang w:val="en-US" w:eastAsia="zh-TW"/>
        </w:rPr>
        <w:t>_</w:t>
      </w:r>
      <w:r w:rsidR="001F52B1" w:rsidRPr="001F52B1">
        <w:rPr>
          <w:lang w:val="en-US" w:eastAsia="zh-TW"/>
        </w:rPr>
        <w:t>Adpd400xDrvSlotApplyPreviousSetting</w:t>
      </w:r>
      <w:bookmarkEnd w:id="65"/>
    </w:p>
    <w:p w14:paraId="2C28226F" w14:textId="77777777" w:rsidR="006462B6" w:rsidRDefault="006462B6" w:rsidP="006462B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1ABDC24F" w14:textId="24FFBB2C" w:rsidR="006462B6" w:rsidRDefault="001A0505" w:rsidP="006462B6">
      <w:pPr>
        <w:pStyle w:val="APIListing"/>
        <w:pBdr>
          <w:bottom w:val="single" w:sz="4" w:space="0" w:color="000000"/>
        </w:pBdr>
      </w:pPr>
      <w:r w:rsidRPr="001A0505">
        <w:t xml:space="preserve">static void _Adpd400xDrvSlotApplyPreviousSetting(uint8_t </w:t>
      </w:r>
      <w:proofErr w:type="spellStart"/>
      <w:r w:rsidRPr="001A0505">
        <w:t>nSlotNum</w:t>
      </w:r>
      <w:proofErr w:type="spellEnd"/>
      <w:r w:rsidRPr="001A0505">
        <w:t>)</w:t>
      </w:r>
      <w:r w:rsidR="006462B6">
        <w:t>;</w:t>
      </w:r>
    </w:p>
    <w:p w14:paraId="7CD41D33" w14:textId="77777777" w:rsidR="006462B6" w:rsidRDefault="006462B6" w:rsidP="006462B6">
      <w:pPr>
        <w:autoSpaceDE w:val="0"/>
        <w:autoSpaceDN w:val="0"/>
        <w:adjustRightInd w:val="0"/>
        <w:jc w:val="left"/>
        <w:rPr>
          <w:rFonts w:ascii="CenturyGothic-Bold" w:hAnsi="CenturyGothic-Bold" w:cs="CenturyGothic-Bold"/>
          <w:b/>
          <w:bCs/>
          <w:szCs w:val="22"/>
          <w:lang w:val="en-US" w:eastAsia="zh-TW"/>
        </w:rPr>
      </w:pPr>
    </w:p>
    <w:p w14:paraId="707118D2" w14:textId="77777777" w:rsidR="006462B6" w:rsidRDefault="006462B6" w:rsidP="006462B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3DD234B0" w14:textId="1339DAD1" w:rsidR="006462B6" w:rsidRDefault="006462B6" w:rsidP="006462B6">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w:t>
      </w:r>
      <w:r w:rsidR="001726BA">
        <w:rPr>
          <w:rFonts w:ascii="Cambria" w:hAnsi="Cambria" w:cs="Cambria"/>
          <w:sz w:val="24"/>
          <w:szCs w:val="24"/>
          <w:lang w:val="en-US" w:eastAsia="zh-TW"/>
        </w:rPr>
        <w:t xml:space="preserve">is used to apply the previous </w:t>
      </w:r>
      <w:r w:rsidR="001756E7">
        <w:rPr>
          <w:rFonts w:ascii="Cambria" w:hAnsi="Cambria" w:cs="Cambria"/>
          <w:sz w:val="24"/>
          <w:szCs w:val="24"/>
          <w:lang w:val="en-US" w:eastAsia="zh-TW"/>
        </w:rPr>
        <w:t xml:space="preserve">LED </w:t>
      </w:r>
      <w:r>
        <w:rPr>
          <w:rFonts w:ascii="Cambria" w:hAnsi="Cambria" w:cs="Cambria"/>
          <w:sz w:val="24"/>
          <w:szCs w:val="24"/>
          <w:lang w:val="en-US" w:eastAsia="zh-TW"/>
        </w:rPr>
        <w:t>setting</w:t>
      </w:r>
      <w:r w:rsidR="001756E7">
        <w:rPr>
          <w:rFonts w:ascii="Cambria" w:hAnsi="Cambria" w:cs="Cambria"/>
          <w:sz w:val="24"/>
          <w:szCs w:val="24"/>
          <w:lang w:val="en-US" w:eastAsia="zh-TW"/>
        </w:rPr>
        <w:t>s</w:t>
      </w:r>
    </w:p>
    <w:p w14:paraId="443C1C47" w14:textId="77777777" w:rsidR="006462B6" w:rsidRDefault="006462B6" w:rsidP="006462B6">
      <w:pPr>
        <w:autoSpaceDE w:val="0"/>
        <w:autoSpaceDN w:val="0"/>
        <w:adjustRightInd w:val="0"/>
        <w:jc w:val="left"/>
        <w:rPr>
          <w:rFonts w:ascii="CenturyGothic-Bold" w:hAnsi="CenturyGothic-Bold" w:cs="CenturyGothic-Bold"/>
          <w:b/>
          <w:bCs/>
          <w:szCs w:val="22"/>
          <w:lang w:val="en-US" w:eastAsia="zh-TW"/>
        </w:rPr>
      </w:pPr>
    </w:p>
    <w:p w14:paraId="5115AF8D" w14:textId="77777777" w:rsidR="006462B6" w:rsidRDefault="006462B6" w:rsidP="006462B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47FC934E" w14:textId="77777777" w:rsidR="006462B6" w:rsidRDefault="006462B6" w:rsidP="006462B6">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nSlotNum</w:t>
      </w:r>
      <w:proofErr w:type="spellEnd"/>
    </w:p>
    <w:p w14:paraId="3FAC046F" w14:textId="77777777" w:rsidR="006462B6" w:rsidRDefault="006462B6" w:rsidP="006462B6">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 xml:space="preserve">uint8_t </w:t>
      </w:r>
    </w:p>
    <w:p w14:paraId="4532DBC8" w14:textId="77777777" w:rsidR="006462B6" w:rsidRPr="00A56A6C" w:rsidRDefault="006462B6" w:rsidP="006462B6">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4B26701B" w14:textId="77777777" w:rsidR="006462B6" w:rsidRDefault="006462B6" w:rsidP="006462B6">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Slot Number of the LED</w:t>
      </w:r>
    </w:p>
    <w:p w14:paraId="1CA79D98" w14:textId="77777777" w:rsidR="006462B6" w:rsidRDefault="006462B6" w:rsidP="006462B6">
      <w:pPr>
        <w:autoSpaceDE w:val="0"/>
        <w:autoSpaceDN w:val="0"/>
        <w:adjustRightInd w:val="0"/>
        <w:ind w:firstLine="709"/>
        <w:jc w:val="left"/>
        <w:rPr>
          <w:rFonts w:ascii="CenturyGothic" w:hAnsi="CenturyGothic" w:cs="CenturyGothic"/>
          <w:sz w:val="18"/>
          <w:szCs w:val="18"/>
          <w:lang w:val="en-US" w:eastAsia="zh-TW"/>
        </w:rPr>
      </w:pPr>
    </w:p>
    <w:p w14:paraId="65558544" w14:textId="77777777" w:rsidR="006462B6" w:rsidRDefault="006462B6" w:rsidP="006462B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653E196E" w14:textId="4C7FAF60" w:rsidR="006462B6" w:rsidRDefault="006462B6" w:rsidP="006462B6">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w:t>
      </w:r>
      <w:r w:rsidR="00E21B07">
        <w:rPr>
          <w:rFonts w:ascii="Cambria" w:hAnsi="Cambria" w:cs="Cambria"/>
          <w:sz w:val="24"/>
          <w:szCs w:val="24"/>
          <w:lang w:val="en-US" w:eastAsia="zh-TW"/>
        </w:rPr>
        <w:t>Applying the previous LED</w:t>
      </w:r>
      <w:r>
        <w:rPr>
          <w:rFonts w:ascii="Cambria" w:hAnsi="Cambria" w:cs="Cambria"/>
          <w:sz w:val="24"/>
          <w:szCs w:val="24"/>
          <w:lang w:val="en-US" w:eastAsia="zh-TW"/>
        </w:rPr>
        <w:t xml:space="preserve"> setting</w:t>
      </w:r>
      <w:r w:rsidR="00E21B07">
        <w:rPr>
          <w:rFonts w:ascii="Cambria" w:hAnsi="Cambria" w:cs="Cambria"/>
          <w:sz w:val="24"/>
          <w:szCs w:val="24"/>
          <w:lang w:val="en-US" w:eastAsia="zh-TW"/>
        </w:rPr>
        <w:t>s</w:t>
      </w:r>
      <w:r>
        <w:rPr>
          <w:rFonts w:ascii="Cambria" w:hAnsi="Cambria" w:cs="Cambria"/>
          <w:sz w:val="24"/>
          <w:szCs w:val="24"/>
          <w:lang w:val="en-US" w:eastAsia="zh-TW"/>
        </w:rPr>
        <w:t xml:space="preserve"> successful</w:t>
      </w:r>
    </w:p>
    <w:p w14:paraId="17B7E4BC" w14:textId="414D8507" w:rsidR="00BE00F0" w:rsidRDefault="006462B6" w:rsidP="006462B6">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w:t>
      </w:r>
      <w:r w:rsidR="00E21B07">
        <w:rPr>
          <w:rFonts w:ascii="Cambria" w:hAnsi="Cambria" w:cs="Cambria"/>
          <w:sz w:val="24"/>
          <w:szCs w:val="24"/>
          <w:lang w:val="en-US" w:eastAsia="zh-TW"/>
        </w:rPr>
        <w:t>applying the previous LED settings</w:t>
      </w:r>
    </w:p>
    <w:p w14:paraId="430CF84F" w14:textId="29A345E7" w:rsidR="00F41443" w:rsidRPr="007F3793" w:rsidRDefault="00F41443" w:rsidP="00F41443">
      <w:pPr>
        <w:pStyle w:val="Heading3"/>
        <w:rPr>
          <w:lang w:val="en-US" w:eastAsia="zh-TW"/>
        </w:rPr>
      </w:pPr>
      <w:bookmarkStart w:id="66" w:name="_Toc64359958"/>
      <w:r w:rsidRPr="00444383">
        <w:rPr>
          <w:lang w:val="en-US" w:eastAsia="zh-TW"/>
        </w:rPr>
        <w:lastRenderedPageBreak/>
        <w:t>_</w:t>
      </w:r>
      <w:r w:rsidR="001E3CAD" w:rsidRPr="001E3CAD">
        <w:rPr>
          <w:lang w:val="en-US" w:eastAsia="zh-TW"/>
        </w:rPr>
        <w:t>Adpd400xDrvSlotApplySkipSetting</w:t>
      </w:r>
      <w:bookmarkEnd w:id="66"/>
    </w:p>
    <w:p w14:paraId="639EBE7F" w14:textId="77777777" w:rsidR="00F41443" w:rsidRDefault="00F41443" w:rsidP="00F4144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5BFEF922" w14:textId="144E6121" w:rsidR="00F41443" w:rsidRDefault="00635BB1" w:rsidP="00F41443">
      <w:pPr>
        <w:pStyle w:val="APIListing"/>
        <w:pBdr>
          <w:bottom w:val="single" w:sz="4" w:space="0" w:color="000000"/>
        </w:pBdr>
      </w:pPr>
      <w:r w:rsidRPr="00635BB1">
        <w:t xml:space="preserve">static void _Adpd400xDrvSlotApplySkipSetting(uint8_t </w:t>
      </w:r>
      <w:proofErr w:type="spellStart"/>
      <w:r w:rsidRPr="00635BB1">
        <w:t>nSlotNum</w:t>
      </w:r>
      <w:proofErr w:type="spellEnd"/>
      <w:r w:rsidRPr="00635BB1">
        <w:t>)</w:t>
      </w:r>
      <w:r w:rsidR="00F41443">
        <w:t>;</w:t>
      </w:r>
    </w:p>
    <w:p w14:paraId="5FA875E0" w14:textId="77777777" w:rsidR="00F41443" w:rsidRDefault="00F41443" w:rsidP="00F41443">
      <w:pPr>
        <w:autoSpaceDE w:val="0"/>
        <w:autoSpaceDN w:val="0"/>
        <w:adjustRightInd w:val="0"/>
        <w:jc w:val="left"/>
        <w:rPr>
          <w:rFonts w:ascii="CenturyGothic-Bold" w:hAnsi="CenturyGothic-Bold" w:cs="CenturyGothic-Bold"/>
          <w:b/>
          <w:bCs/>
          <w:szCs w:val="22"/>
          <w:lang w:val="en-US" w:eastAsia="zh-TW"/>
        </w:rPr>
      </w:pPr>
    </w:p>
    <w:p w14:paraId="5CBEFB20" w14:textId="77777777" w:rsidR="00F41443" w:rsidRDefault="00F41443" w:rsidP="00F4144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25B4D1EB" w14:textId="17E7CA1C" w:rsidR="00F41443" w:rsidRDefault="00F41443" w:rsidP="00F41443">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w:t>
      </w:r>
      <w:r w:rsidR="005940F2">
        <w:rPr>
          <w:rFonts w:ascii="Cambria" w:hAnsi="Cambria" w:cs="Cambria"/>
          <w:sz w:val="24"/>
          <w:szCs w:val="24"/>
          <w:lang w:val="en-US" w:eastAsia="zh-TW"/>
        </w:rPr>
        <w:t>restore</w:t>
      </w:r>
      <w:r w:rsidR="00AB7EC1">
        <w:rPr>
          <w:rFonts w:ascii="Cambria" w:hAnsi="Cambria" w:cs="Cambria"/>
          <w:sz w:val="24"/>
          <w:szCs w:val="24"/>
          <w:lang w:val="en-US" w:eastAsia="zh-TW"/>
        </w:rPr>
        <w:t>s</w:t>
      </w:r>
      <w:r w:rsidR="005940F2">
        <w:rPr>
          <w:rFonts w:ascii="Cambria" w:hAnsi="Cambria" w:cs="Cambria"/>
          <w:sz w:val="24"/>
          <w:szCs w:val="24"/>
          <w:lang w:val="en-US" w:eastAsia="zh-TW"/>
        </w:rPr>
        <w:t xml:space="preserve"> the</w:t>
      </w:r>
      <w:r>
        <w:rPr>
          <w:rFonts w:ascii="Cambria" w:hAnsi="Cambria" w:cs="Cambria"/>
          <w:sz w:val="24"/>
          <w:szCs w:val="24"/>
          <w:lang w:val="en-US" w:eastAsia="zh-TW"/>
        </w:rPr>
        <w:t xml:space="preserve"> previous LED settings</w:t>
      </w:r>
    </w:p>
    <w:p w14:paraId="24E5EF4D" w14:textId="77777777" w:rsidR="00F41443" w:rsidRDefault="00F41443" w:rsidP="00F41443">
      <w:pPr>
        <w:autoSpaceDE w:val="0"/>
        <w:autoSpaceDN w:val="0"/>
        <w:adjustRightInd w:val="0"/>
        <w:jc w:val="left"/>
        <w:rPr>
          <w:rFonts w:ascii="CenturyGothic-Bold" w:hAnsi="CenturyGothic-Bold" w:cs="CenturyGothic-Bold"/>
          <w:b/>
          <w:bCs/>
          <w:szCs w:val="22"/>
          <w:lang w:val="en-US" w:eastAsia="zh-TW"/>
        </w:rPr>
      </w:pPr>
    </w:p>
    <w:p w14:paraId="241A2907" w14:textId="77777777" w:rsidR="00F41443" w:rsidRDefault="00F41443" w:rsidP="00F4144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1AA4B308" w14:textId="77777777" w:rsidR="00F41443" w:rsidRDefault="00F41443" w:rsidP="00F4144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nSlotNum</w:t>
      </w:r>
      <w:proofErr w:type="spellEnd"/>
    </w:p>
    <w:p w14:paraId="3B750A4E" w14:textId="77777777" w:rsidR="00F41443" w:rsidRDefault="00F41443" w:rsidP="00F41443">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 xml:space="preserve">uint8_t </w:t>
      </w:r>
    </w:p>
    <w:p w14:paraId="1419285B" w14:textId="77777777" w:rsidR="00F41443" w:rsidRPr="00A56A6C" w:rsidRDefault="00F41443" w:rsidP="00F4144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242DF29E" w14:textId="77777777" w:rsidR="00F41443" w:rsidRDefault="00F41443" w:rsidP="00F41443">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Slot Number of the LED</w:t>
      </w:r>
    </w:p>
    <w:p w14:paraId="11C15CC9" w14:textId="77777777" w:rsidR="00F41443" w:rsidRDefault="00F41443" w:rsidP="00F41443">
      <w:pPr>
        <w:autoSpaceDE w:val="0"/>
        <w:autoSpaceDN w:val="0"/>
        <w:adjustRightInd w:val="0"/>
        <w:ind w:firstLine="709"/>
        <w:jc w:val="left"/>
        <w:rPr>
          <w:rFonts w:ascii="CenturyGothic" w:hAnsi="CenturyGothic" w:cs="CenturyGothic"/>
          <w:sz w:val="18"/>
          <w:szCs w:val="18"/>
          <w:lang w:val="en-US" w:eastAsia="zh-TW"/>
        </w:rPr>
      </w:pPr>
    </w:p>
    <w:p w14:paraId="42114623" w14:textId="77777777" w:rsidR="00F41443" w:rsidRDefault="00F41443" w:rsidP="00F41443">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4E4746EF" w14:textId="4D86465A" w:rsidR="00F41443" w:rsidRDefault="00F41443" w:rsidP="00F41443">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w:t>
      </w:r>
      <w:r w:rsidR="00A11EC9">
        <w:rPr>
          <w:rFonts w:ascii="Cambria" w:hAnsi="Cambria" w:cs="Cambria"/>
          <w:sz w:val="24"/>
          <w:szCs w:val="24"/>
          <w:lang w:val="en-US" w:eastAsia="zh-TW"/>
        </w:rPr>
        <w:t>Restoring</w:t>
      </w:r>
      <w:r>
        <w:rPr>
          <w:rFonts w:ascii="Cambria" w:hAnsi="Cambria" w:cs="Cambria"/>
          <w:sz w:val="24"/>
          <w:szCs w:val="24"/>
          <w:lang w:val="en-US" w:eastAsia="zh-TW"/>
        </w:rPr>
        <w:t xml:space="preserve"> the previous LED settings successful</w:t>
      </w:r>
    </w:p>
    <w:p w14:paraId="4D2F2611" w14:textId="04B4ADCE" w:rsidR="006462B6" w:rsidRDefault="00F41443" w:rsidP="00F41443">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w:t>
      </w:r>
      <w:r w:rsidR="00A11EC9">
        <w:rPr>
          <w:rFonts w:ascii="Cambria" w:hAnsi="Cambria" w:cs="Cambria"/>
          <w:sz w:val="24"/>
          <w:szCs w:val="24"/>
          <w:lang w:val="en-US" w:eastAsia="zh-TW"/>
        </w:rPr>
        <w:t>restoring</w:t>
      </w:r>
      <w:r>
        <w:rPr>
          <w:rFonts w:ascii="Cambria" w:hAnsi="Cambria" w:cs="Cambria"/>
          <w:sz w:val="24"/>
          <w:szCs w:val="24"/>
          <w:lang w:val="en-US" w:eastAsia="zh-TW"/>
        </w:rPr>
        <w:t xml:space="preserve"> the previous LED settings</w:t>
      </w:r>
    </w:p>
    <w:p w14:paraId="2B6745BB" w14:textId="5D48227A" w:rsidR="00201A28" w:rsidRPr="007F3793" w:rsidRDefault="00201A28" w:rsidP="00201A28">
      <w:pPr>
        <w:pStyle w:val="Heading3"/>
        <w:rPr>
          <w:lang w:val="en-US" w:eastAsia="zh-TW"/>
        </w:rPr>
      </w:pPr>
      <w:bookmarkStart w:id="67" w:name="_Toc64359959"/>
      <w:r w:rsidRPr="00444383">
        <w:rPr>
          <w:lang w:val="en-US" w:eastAsia="zh-TW"/>
        </w:rPr>
        <w:t>_</w:t>
      </w:r>
      <w:r w:rsidR="00B12CF9" w:rsidRPr="00B12CF9">
        <w:rPr>
          <w:lang w:val="en-US" w:eastAsia="zh-TW"/>
        </w:rPr>
        <w:t>Adpd400xDrvSetSlotSize</w:t>
      </w:r>
      <w:bookmarkEnd w:id="67"/>
    </w:p>
    <w:p w14:paraId="33EAD367" w14:textId="77777777" w:rsidR="00201A28" w:rsidRDefault="00201A28" w:rsidP="00201A2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52BCE04C" w14:textId="66F69202" w:rsidR="00201A28" w:rsidRDefault="00DC67B3" w:rsidP="00201A28">
      <w:pPr>
        <w:pStyle w:val="APIListing"/>
        <w:pBdr>
          <w:bottom w:val="single" w:sz="4" w:space="0" w:color="000000"/>
        </w:pBdr>
      </w:pPr>
      <w:r w:rsidRPr="00DC67B3">
        <w:t xml:space="preserve">static void _Adpd400xDrvSetSlotSize(uint8_t </w:t>
      </w:r>
      <w:proofErr w:type="spellStart"/>
      <w:r w:rsidRPr="00DC67B3">
        <w:t>nSlotNum</w:t>
      </w:r>
      <w:proofErr w:type="spellEnd"/>
      <w:r w:rsidRPr="00DC67B3">
        <w:t xml:space="preserve">, uint16_t </w:t>
      </w:r>
      <w:proofErr w:type="spellStart"/>
      <w:r w:rsidRPr="00DC67B3">
        <w:t>nSlotFormat</w:t>
      </w:r>
      <w:proofErr w:type="spellEnd"/>
      <w:r w:rsidRPr="00DC67B3">
        <w:t>)</w:t>
      </w:r>
      <w:r w:rsidR="00201A28">
        <w:t>;</w:t>
      </w:r>
    </w:p>
    <w:p w14:paraId="32F5A132" w14:textId="77777777" w:rsidR="00201A28" w:rsidRDefault="00201A28" w:rsidP="00201A28">
      <w:pPr>
        <w:autoSpaceDE w:val="0"/>
        <w:autoSpaceDN w:val="0"/>
        <w:adjustRightInd w:val="0"/>
        <w:jc w:val="left"/>
        <w:rPr>
          <w:rFonts w:ascii="CenturyGothic-Bold" w:hAnsi="CenturyGothic-Bold" w:cs="CenturyGothic-Bold"/>
          <w:b/>
          <w:bCs/>
          <w:szCs w:val="22"/>
          <w:lang w:val="en-US" w:eastAsia="zh-TW"/>
        </w:rPr>
      </w:pPr>
    </w:p>
    <w:p w14:paraId="1435CFFC" w14:textId="77777777" w:rsidR="00201A28" w:rsidRDefault="00201A28" w:rsidP="00201A2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6F78C1B3" w14:textId="1393E533" w:rsidR="00201A28" w:rsidRDefault="00201A28" w:rsidP="00201A28">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w:t>
      </w:r>
      <w:r w:rsidR="00C77610">
        <w:rPr>
          <w:rFonts w:ascii="Cambria" w:hAnsi="Cambria" w:cs="Cambria"/>
          <w:sz w:val="24"/>
          <w:szCs w:val="24"/>
          <w:lang w:val="en-US" w:eastAsia="zh-TW"/>
        </w:rPr>
        <w:t>sets the slot data size</w:t>
      </w:r>
    </w:p>
    <w:p w14:paraId="06ABD0FD" w14:textId="77777777" w:rsidR="00201A28" w:rsidRDefault="00201A28" w:rsidP="00201A28">
      <w:pPr>
        <w:autoSpaceDE w:val="0"/>
        <w:autoSpaceDN w:val="0"/>
        <w:adjustRightInd w:val="0"/>
        <w:jc w:val="left"/>
        <w:rPr>
          <w:rFonts w:ascii="CenturyGothic-Bold" w:hAnsi="CenturyGothic-Bold" w:cs="CenturyGothic-Bold"/>
          <w:b/>
          <w:bCs/>
          <w:szCs w:val="22"/>
          <w:lang w:val="en-US" w:eastAsia="zh-TW"/>
        </w:rPr>
      </w:pPr>
    </w:p>
    <w:p w14:paraId="087D2F30" w14:textId="77777777" w:rsidR="00201A28" w:rsidRDefault="00201A28" w:rsidP="00201A2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4587FD88" w14:textId="77777777" w:rsidR="00201A28" w:rsidRDefault="00201A28" w:rsidP="00201A28">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nSlotNum</w:t>
      </w:r>
      <w:proofErr w:type="spellEnd"/>
    </w:p>
    <w:p w14:paraId="0D1633FC" w14:textId="77777777" w:rsidR="00201A28" w:rsidRDefault="00201A28" w:rsidP="00201A28">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 xml:space="preserve">uint8_t </w:t>
      </w:r>
    </w:p>
    <w:p w14:paraId="27D4FB67" w14:textId="77777777" w:rsidR="00201A28" w:rsidRPr="00A56A6C" w:rsidRDefault="00201A28" w:rsidP="00201A28">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30BD6261" w14:textId="77777777" w:rsidR="00201A28" w:rsidRDefault="00201A28" w:rsidP="00201A28">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Slot Number of the LED</w:t>
      </w:r>
    </w:p>
    <w:p w14:paraId="6C73F369" w14:textId="67D75764" w:rsidR="00201A28" w:rsidRDefault="00201A28" w:rsidP="00201A28">
      <w:pPr>
        <w:autoSpaceDE w:val="0"/>
        <w:autoSpaceDN w:val="0"/>
        <w:adjustRightInd w:val="0"/>
        <w:ind w:firstLine="709"/>
        <w:jc w:val="left"/>
        <w:rPr>
          <w:rFonts w:ascii="CenturyGothic" w:hAnsi="CenturyGothic" w:cs="CenturyGothic"/>
          <w:sz w:val="18"/>
          <w:szCs w:val="18"/>
          <w:lang w:val="en-US" w:eastAsia="zh-TW"/>
        </w:rPr>
      </w:pPr>
    </w:p>
    <w:p w14:paraId="78C88B6B" w14:textId="77777777" w:rsidR="000630EF" w:rsidRDefault="00C77610" w:rsidP="00C7761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Name</w:t>
      </w:r>
      <w:r>
        <w:rPr>
          <w:rFonts w:ascii="CenturyGothic-Bold" w:hAnsi="CenturyGothic-Bold" w:cs="CenturyGothic-Bold"/>
          <w:b/>
          <w:bCs/>
          <w:sz w:val="18"/>
          <w:szCs w:val="18"/>
          <w:lang w:val="en-US" w:eastAsia="zh-TW"/>
        </w:rPr>
        <w:t xml:space="preserve">: </w:t>
      </w:r>
      <w:proofErr w:type="spellStart"/>
      <w:r>
        <w:rPr>
          <w:rFonts w:ascii="CourierNewPSMT" w:hAnsi="CourierNewPSMT" w:cs="CourierNewPSMT"/>
          <w:sz w:val="20"/>
          <w:lang w:val="en-US" w:eastAsia="zh-TW"/>
        </w:rPr>
        <w:t>nSlot</w:t>
      </w:r>
      <w:r w:rsidR="000630EF">
        <w:rPr>
          <w:rFonts w:ascii="CourierNewPSMT" w:hAnsi="CourierNewPSMT" w:cs="CourierNewPSMT"/>
          <w:sz w:val="20"/>
          <w:lang w:val="en-US" w:eastAsia="zh-TW"/>
        </w:rPr>
        <w:t>Format</w:t>
      </w:r>
      <w:proofErr w:type="spellEnd"/>
    </w:p>
    <w:p w14:paraId="422F59B7" w14:textId="14C58694" w:rsidR="00C77610" w:rsidRDefault="00C77610" w:rsidP="00C77610">
      <w:pPr>
        <w:autoSpaceDE w:val="0"/>
        <w:autoSpaceDN w:val="0"/>
        <w:adjustRightInd w:val="0"/>
        <w:ind w:firstLine="709"/>
        <w:jc w:val="left"/>
        <w:rPr>
          <w:rFonts w:ascii="CourierNewPSMT" w:hAnsi="CourierNewPSMT" w:cs="CourierNewPSMT"/>
          <w:sz w:val="20"/>
          <w:lang w:val="en-US" w:eastAsia="zh-TW"/>
        </w:rPr>
      </w:pPr>
      <w:r w:rsidRPr="00231A23">
        <w:rPr>
          <w:rFonts w:ascii="CenturyGothic-Bold" w:hAnsi="CenturyGothic-Bold" w:cs="CenturyGothic-Bold"/>
          <w:b/>
          <w:bCs/>
          <w:szCs w:val="22"/>
          <w:lang w:val="en-US" w:eastAsia="zh-TW"/>
        </w:rPr>
        <w:t>Type</w:t>
      </w:r>
      <w:r>
        <w:rPr>
          <w:rFonts w:ascii="CenturyGothic-Bold" w:hAnsi="CenturyGothic-Bold" w:cs="CenturyGothic-Bold"/>
          <w:b/>
          <w:bCs/>
          <w:sz w:val="18"/>
          <w:szCs w:val="18"/>
          <w:lang w:val="en-US" w:eastAsia="zh-TW"/>
        </w:rPr>
        <w:t xml:space="preserve">: </w:t>
      </w:r>
      <w:r>
        <w:rPr>
          <w:rFonts w:ascii="CourierNewPSMT" w:hAnsi="CourierNewPSMT" w:cs="CourierNewPSMT"/>
          <w:sz w:val="20"/>
          <w:lang w:val="en-US" w:eastAsia="zh-TW"/>
        </w:rPr>
        <w:t>uint</w:t>
      </w:r>
      <w:r w:rsidR="000630EF">
        <w:rPr>
          <w:rFonts w:ascii="CourierNewPSMT" w:hAnsi="CourierNewPSMT" w:cs="CourierNewPSMT"/>
          <w:sz w:val="20"/>
          <w:lang w:val="en-US" w:eastAsia="zh-TW"/>
        </w:rPr>
        <w:t>16</w:t>
      </w:r>
      <w:r>
        <w:rPr>
          <w:rFonts w:ascii="CourierNewPSMT" w:hAnsi="CourierNewPSMT" w:cs="CourierNewPSMT"/>
          <w:sz w:val="20"/>
          <w:lang w:val="en-US" w:eastAsia="zh-TW"/>
        </w:rPr>
        <w:t xml:space="preserve">_t </w:t>
      </w:r>
    </w:p>
    <w:p w14:paraId="2D91AB95" w14:textId="77777777" w:rsidR="00C77610" w:rsidRPr="00A56A6C" w:rsidRDefault="00C77610" w:rsidP="00C7761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Direction</w:t>
      </w:r>
      <w:r w:rsidRPr="00A56A6C">
        <w:rPr>
          <w:rFonts w:ascii="CenturyGothic-Bold" w:hAnsi="CenturyGothic-Bold" w:cs="CenturyGothic-Bold"/>
          <w:b/>
          <w:bCs/>
          <w:sz w:val="20"/>
          <w:lang w:val="en-US" w:eastAsia="zh-TW"/>
        </w:rPr>
        <w:t xml:space="preserve">: </w:t>
      </w:r>
      <w:r w:rsidRPr="00A56A6C">
        <w:rPr>
          <w:rFonts w:ascii="CenturyGothic" w:hAnsi="CenturyGothic" w:cs="CenturyGothic"/>
          <w:sz w:val="20"/>
          <w:lang w:val="en-US" w:eastAsia="zh-TW"/>
        </w:rPr>
        <w:t>Input</w:t>
      </w:r>
      <w:r>
        <w:rPr>
          <w:rFonts w:ascii="CenturyGothic" w:hAnsi="CenturyGothic" w:cs="CenturyGothic"/>
          <w:sz w:val="20"/>
          <w:lang w:val="en-US" w:eastAsia="zh-TW"/>
        </w:rPr>
        <w:t>/Output</w:t>
      </w:r>
    </w:p>
    <w:p w14:paraId="4B40956F" w14:textId="5DC03346" w:rsidR="00C77610" w:rsidRDefault="00C77610" w:rsidP="00C77610">
      <w:pPr>
        <w:autoSpaceDE w:val="0"/>
        <w:autoSpaceDN w:val="0"/>
        <w:adjustRightInd w:val="0"/>
        <w:ind w:firstLine="709"/>
        <w:jc w:val="left"/>
        <w:rPr>
          <w:rFonts w:ascii="CenturyGothic" w:hAnsi="CenturyGothic" w:cs="CenturyGothic"/>
          <w:sz w:val="20"/>
          <w:lang w:val="en-US" w:eastAsia="zh-TW"/>
        </w:rPr>
      </w:pPr>
      <w:r w:rsidRPr="00A56A6C">
        <w:rPr>
          <w:rFonts w:ascii="CenturyGothic-Bold" w:hAnsi="CenturyGothic-Bold" w:cs="CenturyGothic-Bold"/>
          <w:b/>
          <w:bCs/>
          <w:szCs w:val="22"/>
          <w:lang w:val="en-US" w:eastAsia="zh-TW"/>
        </w:rPr>
        <w:t>Description:</w:t>
      </w:r>
      <w:r>
        <w:rPr>
          <w:rFonts w:ascii="CenturyGothic-Bold" w:hAnsi="CenturyGothic-Bold" w:cs="CenturyGothic-Bold"/>
          <w:b/>
          <w:bCs/>
          <w:sz w:val="18"/>
          <w:szCs w:val="18"/>
          <w:lang w:val="en-US" w:eastAsia="zh-TW"/>
        </w:rPr>
        <w:t xml:space="preserve"> </w:t>
      </w:r>
      <w:r>
        <w:rPr>
          <w:rFonts w:ascii="CenturyGothic" w:hAnsi="CenturyGothic" w:cs="CenturyGothic"/>
          <w:sz w:val="20"/>
          <w:lang w:val="en-US" w:eastAsia="zh-TW"/>
        </w:rPr>
        <w:t xml:space="preserve">Slot </w:t>
      </w:r>
      <w:r w:rsidR="00DE0C2A">
        <w:rPr>
          <w:rFonts w:ascii="CenturyGothic" w:hAnsi="CenturyGothic" w:cs="CenturyGothic"/>
          <w:sz w:val="20"/>
          <w:lang w:val="en-US" w:eastAsia="zh-TW"/>
        </w:rPr>
        <w:t>Format</w:t>
      </w:r>
      <w:r>
        <w:rPr>
          <w:rFonts w:ascii="CenturyGothic" w:hAnsi="CenturyGothic" w:cs="CenturyGothic"/>
          <w:sz w:val="20"/>
          <w:lang w:val="en-US" w:eastAsia="zh-TW"/>
        </w:rPr>
        <w:t xml:space="preserve"> of th</w:t>
      </w:r>
      <w:r w:rsidR="00DE0C2A">
        <w:rPr>
          <w:rFonts w:ascii="CenturyGothic" w:hAnsi="CenturyGothic" w:cs="CenturyGothic"/>
          <w:sz w:val="20"/>
          <w:lang w:val="en-US" w:eastAsia="zh-TW"/>
        </w:rPr>
        <w:t>e data</w:t>
      </w:r>
    </w:p>
    <w:p w14:paraId="162B1C01" w14:textId="77777777" w:rsidR="00C77610" w:rsidRDefault="00C77610" w:rsidP="00C77610">
      <w:pPr>
        <w:autoSpaceDE w:val="0"/>
        <w:autoSpaceDN w:val="0"/>
        <w:adjustRightInd w:val="0"/>
        <w:ind w:firstLine="709"/>
        <w:jc w:val="left"/>
        <w:rPr>
          <w:rFonts w:ascii="CenturyGothic" w:hAnsi="CenturyGothic" w:cs="CenturyGothic"/>
          <w:sz w:val="18"/>
          <w:szCs w:val="18"/>
          <w:lang w:val="en-US" w:eastAsia="zh-TW"/>
        </w:rPr>
      </w:pPr>
    </w:p>
    <w:p w14:paraId="374DEA9F" w14:textId="77777777" w:rsidR="00201A28" w:rsidRDefault="00201A28" w:rsidP="00201A28">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0425650E" w14:textId="7070ED0B" w:rsidR="00201A28" w:rsidRDefault="00201A28" w:rsidP="00201A28">
      <w:pPr>
        <w:autoSpaceDE w:val="0"/>
        <w:autoSpaceDN w:val="0"/>
        <w:adjustRightInd w:val="0"/>
        <w:jc w:val="left"/>
        <w:rPr>
          <w:rFonts w:ascii="Cambria" w:hAnsi="Cambria" w:cs="Cambria"/>
          <w:sz w:val="24"/>
          <w:szCs w:val="24"/>
          <w:lang w:val="en-US" w:eastAsia="zh-TW"/>
        </w:rPr>
      </w:pPr>
      <w:r w:rsidRPr="001621B0">
        <w:rPr>
          <w:rFonts w:ascii="Cambria" w:hAnsi="Cambria" w:cs="Cambria"/>
          <w:sz w:val="24"/>
          <w:szCs w:val="24"/>
          <w:lang w:val="en-US" w:eastAsia="zh-TW"/>
        </w:rPr>
        <w:t>ADPD400xDrv_SUCCESS</w:t>
      </w:r>
      <w:r>
        <w:rPr>
          <w:rFonts w:ascii="Cambria" w:hAnsi="Cambria" w:cs="Cambria"/>
          <w:sz w:val="24"/>
          <w:szCs w:val="24"/>
          <w:lang w:val="en-US" w:eastAsia="zh-TW"/>
        </w:rPr>
        <w:t xml:space="preserve"> – </w:t>
      </w:r>
      <w:r w:rsidR="009E4C6F">
        <w:rPr>
          <w:rFonts w:ascii="Cambria" w:hAnsi="Cambria" w:cs="Cambria"/>
          <w:sz w:val="24"/>
          <w:szCs w:val="24"/>
          <w:lang w:val="en-US" w:eastAsia="zh-TW"/>
        </w:rPr>
        <w:t>Setting the slot data size</w:t>
      </w:r>
      <w:r>
        <w:rPr>
          <w:rFonts w:ascii="Cambria" w:hAnsi="Cambria" w:cs="Cambria"/>
          <w:sz w:val="24"/>
          <w:szCs w:val="24"/>
          <w:lang w:val="en-US" w:eastAsia="zh-TW"/>
        </w:rPr>
        <w:t xml:space="preserve"> successful</w:t>
      </w:r>
    </w:p>
    <w:p w14:paraId="01FF1717" w14:textId="040ED044" w:rsidR="00F41443" w:rsidRDefault="00201A28" w:rsidP="00201A28">
      <w:pPr>
        <w:autoSpaceDE w:val="0"/>
        <w:autoSpaceDN w:val="0"/>
        <w:adjustRightInd w:val="0"/>
        <w:jc w:val="left"/>
        <w:rPr>
          <w:b/>
          <w:bCs/>
          <w:lang w:val="en-US" w:eastAsia="zh-TW"/>
        </w:rPr>
      </w:pPr>
      <w:r w:rsidRPr="0077274A">
        <w:rPr>
          <w:rFonts w:ascii="Cambria" w:hAnsi="Cambria" w:cs="Cambria"/>
          <w:sz w:val="24"/>
          <w:szCs w:val="24"/>
          <w:lang w:val="en-US" w:eastAsia="zh-TW"/>
        </w:rPr>
        <w:t>ADPD400xDrv_ERROR</w:t>
      </w:r>
      <w:r>
        <w:rPr>
          <w:rFonts w:ascii="Cambria" w:hAnsi="Cambria" w:cs="Cambria"/>
          <w:sz w:val="24"/>
          <w:szCs w:val="24"/>
          <w:lang w:val="en-US" w:eastAsia="zh-TW"/>
        </w:rPr>
        <w:t xml:space="preserve"> – Error in </w:t>
      </w:r>
      <w:r w:rsidR="009E4C6F">
        <w:rPr>
          <w:rFonts w:ascii="Cambria" w:hAnsi="Cambria" w:cs="Cambria"/>
          <w:sz w:val="24"/>
          <w:szCs w:val="24"/>
          <w:lang w:val="en-US" w:eastAsia="zh-TW"/>
        </w:rPr>
        <w:t>setting the slot data size</w:t>
      </w:r>
    </w:p>
    <w:p w14:paraId="70988343" w14:textId="54CA6303" w:rsidR="00EC4CD6" w:rsidRPr="007F3793" w:rsidRDefault="00EC4CD6" w:rsidP="00EC4CD6">
      <w:pPr>
        <w:pStyle w:val="Heading3"/>
        <w:rPr>
          <w:lang w:val="en-US" w:eastAsia="zh-TW"/>
        </w:rPr>
      </w:pPr>
      <w:bookmarkStart w:id="68" w:name="_Toc64359960"/>
      <w:r w:rsidRPr="00444383">
        <w:rPr>
          <w:lang w:val="en-US" w:eastAsia="zh-TW"/>
        </w:rPr>
        <w:t>_</w:t>
      </w:r>
      <w:proofErr w:type="spellStart"/>
      <w:r w:rsidR="001856B2" w:rsidRPr="001856B2">
        <w:rPr>
          <w:lang w:val="en-US" w:eastAsia="zh-TW"/>
        </w:rPr>
        <w:t>FifoLevel</w:t>
      </w:r>
      <w:bookmarkEnd w:id="68"/>
      <w:proofErr w:type="spellEnd"/>
    </w:p>
    <w:p w14:paraId="25F09A5A" w14:textId="77777777" w:rsidR="00EC4CD6" w:rsidRDefault="00EC4CD6" w:rsidP="00EC4CD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Prototype</w:t>
      </w:r>
    </w:p>
    <w:p w14:paraId="1A5E2FA9" w14:textId="050B0F14" w:rsidR="00EC4CD6" w:rsidRDefault="00C3347F" w:rsidP="00EC4CD6">
      <w:pPr>
        <w:pStyle w:val="APIListing"/>
        <w:pBdr>
          <w:bottom w:val="single" w:sz="4" w:space="0" w:color="000000"/>
        </w:pBdr>
      </w:pPr>
      <w:r w:rsidRPr="00C3347F">
        <w:lastRenderedPageBreak/>
        <w:t>static uint16_t _</w:t>
      </w:r>
      <w:proofErr w:type="spellStart"/>
      <w:r w:rsidRPr="00C3347F">
        <w:t>FifoLevel</w:t>
      </w:r>
      <w:proofErr w:type="spellEnd"/>
      <w:r w:rsidRPr="00C3347F">
        <w:t>(void</w:t>
      </w:r>
      <w:r w:rsidR="00EC4CD6">
        <w:t>;</w:t>
      </w:r>
    </w:p>
    <w:p w14:paraId="2A572C61" w14:textId="77777777" w:rsidR="00EC4CD6" w:rsidRDefault="00EC4CD6" w:rsidP="00EC4CD6">
      <w:pPr>
        <w:autoSpaceDE w:val="0"/>
        <w:autoSpaceDN w:val="0"/>
        <w:adjustRightInd w:val="0"/>
        <w:jc w:val="left"/>
        <w:rPr>
          <w:rFonts w:ascii="CenturyGothic-Bold" w:hAnsi="CenturyGothic-Bold" w:cs="CenturyGothic-Bold"/>
          <w:b/>
          <w:bCs/>
          <w:szCs w:val="22"/>
          <w:lang w:val="en-US" w:eastAsia="zh-TW"/>
        </w:rPr>
      </w:pPr>
    </w:p>
    <w:p w14:paraId="6D4E51BD" w14:textId="77777777" w:rsidR="00EC4CD6" w:rsidRDefault="00EC4CD6" w:rsidP="00EC4CD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70A2AAF4" w14:textId="18C6F80D" w:rsidR="00EC4CD6" w:rsidRDefault="00EC4CD6" w:rsidP="00EC4CD6">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function </w:t>
      </w:r>
      <w:r w:rsidR="00B8313C">
        <w:rPr>
          <w:rFonts w:ascii="Cambria" w:hAnsi="Cambria" w:cs="Cambria"/>
          <w:sz w:val="24"/>
          <w:szCs w:val="24"/>
          <w:lang w:val="en-US" w:eastAsia="zh-TW"/>
        </w:rPr>
        <w:t>finds the FIFO level</w:t>
      </w:r>
    </w:p>
    <w:p w14:paraId="2B85570A" w14:textId="77777777" w:rsidR="00EC4CD6" w:rsidRDefault="00EC4CD6" w:rsidP="00EC4CD6">
      <w:pPr>
        <w:autoSpaceDE w:val="0"/>
        <w:autoSpaceDN w:val="0"/>
        <w:adjustRightInd w:val="0"/>
        <w:jc w:val="left"/>
        <w:rPr>
          <w:rFonts w:ascii="CenturyGothic-Bold" w:hAnsi="CenturyGothic-Bold" w:cs="CenturyGothic-Bold"/>
          <w:b/>
          <w:bCs/>
          <w:szCs w:val="22"/>
          <w:lang w:val="en-US" w:eastAsia="zh-TW"/>
        </w:rPr>
      </w:pPr>
    </w:p>
    <w:p w14:paraId="3568F2F9" w14:textId="77777777" w:rsidR="00EC4CD6" w:rsidRDefault="00EC4CD6" w:rsidP="00EC4CD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Parameters</w:t>
      </w:r>
    </w:p>
    <w:p w14:paraId="134C9241" w14:textId="7B391C82" w:rsidR="00EC4CD6" w:rsidRPr="00654869" w:rsidRDefault="005D5238" w:rsidP="005D5238">
      <w:pPr>
        <w:autoSpaceDE w:val="0"/>
        <w:autoSpaceDN w:val="0"/>
        <w:adjustRightInd w:val="0"/>
        <w:jc w:val="left"/>
        <w:rPr>
          <w:rFonts w:ascii="Cambria" w:hAnsi="Cambria" w:cs="Cambria"/>
          <w:sz w:val="24"/>
          <w:szCs w:val="24"/>
          <w:lang w:val="en-US" w:eastAsia="zh-TW"/>
        </w:rPr>
      </w:pPr>
      <w:r w:rsidRPr="00654869">
        <w:rPr>
          <w:rFonts w:ascii="Cambria" w:hAnsi="Cambria" w:cs="Cambria"/>
          <w:sz w:val="24"/>
          <w:szCs w:val="24"/>
          <w:lang w:val="en-US" w:eastAsia="zh-TW"/>
        </w:rPr>
        <w:t>None</w:t>
      </w:r>
    </w:p>
    <w:p w14:paraId="7B937757" w14:textId="77777777" w:rsidR="00EC4CD6" w:rsidRDefault="00EC4CD6" w:rsidP="00EC4CD6">
      <w:pPr>
        <w:autoSpaceDE w:val="0"/>
        <w:autoSpaceDN w:val="0"/>
        <w:adjustRightInd w:val="0"/>
        <w:ind w:firstLine="709"/>
        <w:jc w:val="left"/>
        <w:rPr>
          <w:rFonts w:ascii="CenturyGothic" w:hAnsi="CenturyGothic" w:cs="CenturyGothic"/>
          <w:sz w:val="18"/>
          <w:szCs w:val="18"/>
          <w:lang w:val="en-US" w:eastAsia="zh-TW"/>
        </w:rPr>
      </w:pPr>
    </w:p>
    <w:p w14:paraId="6356397E" w14:textId="77777777" w:rsidR="00EC4CD6" w:rsidRDefault="00EC4CD6" w:rsidP="00EC4CD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Return value</w:t>
      </w:r>
    </w:p>
    <w:p w14:paraId="132BD465" w14:textId="1D337865" w:rsidR="00EC4CD6" w:rsidRPr="00F24ABD" w:rsidRDefault="00F24ABD" w:rsidP="00B55301">
      <w:pPr>
        <w:autoSpaceDE w:val="0"/>
        <w:autoSpaceDN w:val="0"/>
        <w:adjustRightInd w:val="0"/>
        <w:jc w:val="left"/>
        <w:rPr>
          <w:rFonts w:ascii="Cambria" w:hAnsi="Cambria" w:cs="Cambria"/>
          <w:sz w:val="24"/>
          <w:szCs w:val="24"/>
          <w:lang w:val="en-US" w:eastAsia="zh-TW"/>
        </w:rPr>
      </w:pPr>
      <w:proofErr w:type="spellStart"/>
      <w:r w:rsidRPr="00F24ABD">
        <w:rPr>
          <w:rFonts w:ascii="Cambria" w:hAnsi="Cambria" w:cs="Cambria"/>
          <w:sz w:val="24"/>
          <w:szCs w:val="24"/>
          <w:lang w:val="en-US" w:eastAsia="zh-TW"/>
        </w:rPr>
        <w:t>Fifo</w:t>
      </w:r>
      <w:proofErr w:type="spellEnd"/>
      <w:r w:rsidRPr="00F24ABD">
        <w:rPr>
          <w:rFonts w:ascii="Cambria" w:hAnsi="Cambria" w:cs="Cambria"/>
          <w:sz w:val="24"/>
          <w:szCs w:val="24"/>
          <w:lang w:val="en-US" w:eastAsia="zh-TW"/>
        </w:rPr>
        <w:t xml:space="preserve"> level</w:t>
      </w:r>
    </w:p>
    <w:p w14:paraId="2997155E" w14:textId="77777777" w:rsidR="00BD7CAE" w:rsidRPr="00BD7CAE" w:rsidRDefault="00927E0B" w:rsidP="004911C3">
      <w:pPr>
        <w:pStyle w:val="Heading2"/>
        <w:rPr>
          <w:sz w:val="32"/>
        </w:rPr>
      </w:pPr>
      <w:bookmarkStart w:id="69" w:name="_API_Data_Types"/>
      <w:bookmarkStart w:id="70" w:name="_Toc64359961"/>
      <w:bookmarkEnd w:id="69"/>
      <w:r>
        <w:t>API Data Types</w:t>
      </w:r>
      <w:bookmarkEnd w:id="70"/>
    </w:p>
    <w:p w14:paraId="0AE9678A" w14:textId="39F0A681" w:rsidR="00814C8A" w:rsidRPr="00BD7CAE" w:rsidRDefault="00C37F44" w:rsidP="00BD7CAE">
      <w:pPr>
        <w:pStyle w:val="Heading3"/>
      </w:pPr>
      <w:bookmarkStart w:id="71" w:name="_adi_vsm_sqi_mem_t"/>
      <w:bookmarkStart w:id="72" w:name="_Toc64359962"/>
      <w:bookmarkEnd w:id="71"/>
      <w:r w:rsidRPr="00C37F44">
        <w:rPr>
          <w:lang w:val="en-US" w:eastAsia="zh-TW"/>
        </w:rPr>
        <w:t>adpd400xDrv_slot_t</w:t>
      </w:r>
      <w:bookmarkEnd w:id="72"/>
    </w:p>
    <w:p w14:paraId="1CF04FFA" w14:textId="77777777" w:rsidR="00DD4866" w:rsidRDefault="00DD4866" w:rsidP="00DD4866">
      <w:pPr>
        <w:pStyle w:val="APIListing"/>
        <w:pBdr>
          <w:bottom w:val="single" w:sz="4" w:space="0" w:color="000000"/>
        </w:pBdr>
      </w:pPr>
      <w:r>
        <w:t>typedef struct _adpd400xDrv_slot_t {</w:t>
      </w:r>
    </w:p>
    <w:p w14:paraId="4A38D9A0" w14:textId="77777777" w:rsidR="00DD4866" w:rsidRDefault="00DD4866" w:rsidP="00DD4866">
      <w:pPr>
        <w:pStyle w:val="APIListing"/>
        <w:pBdr>
          <w:bottom w:val="single" w:sz="4" w:space="0" w:color="000000"/>
        </w:pBdr>
      </w:pPr>
      <w:r>
        <w:t xml:space="preserve">  uint8_t  </w:t>
      </w:r>
      <w:proofErr w:type="spellStart"/>
      <w:r>
        <w:t>activeSlot</w:t>
      </w:r>
      <w:proofErr w:type="spellEnd"/>
      <w:r>
        <w:t>;      //!&lt; Active slot</w:t>
      </w:r>
    </w:p>
    <w:p w14:paraId="0201A49F" w14:textId="6E468493" w:rsidR="00DD4866" w:rsidRDefault="00DD4866" w:rsidP="00DD4866">
      <w:pPr>
        <w:pStyle w:val="APIListing"/>
        <w:pBdr>
          <w:bottom w:val="single" w:sz="4" w:space="0" w:color="000000"/>
        </w:pBdr>
      </w:pPr>
      <w:r>
        <w:t xml:space="preserve">  uint8_t  </w:t>
      </w:r>
      <w:proofErr w:type="spellStart"/>
      <w:r>
        <w:t>pre_activeSlot</w:t>
      </w:r>
      <w:proofErr w:type="spellEnd"/>
      <w:r>
        <w:t>;  //!&lt; Previous Active slot</w:t>
      </w:r>
    </w:p>
    <w:p w14:paraId="141524E8" w14:textId="77777777" w:rsidR="00DD4866" w:rsidRDefault="00DD4866" w:rsidP="00DD4866">
      <w:pPr>
        <w:pStyle w:val="APIListing"/>
        <w:pBdr>
          <w:bottom w:val="single" w:sz="4" w:space="0" w:color="000000"/>
        </w:pBdr>
      </w:pPr>
      <w:r>
        <w:t xml:space="preserve">  uint16_t </w:t>
      </w:r>
      <w:proofErr w:type="spellStart"/>
      <w:r>
        <w:t>slotFormat</w:t>
      </w:r>
      <w:proofErr w:type="spellEnd"/>
      <w:r>
        <w:t xml:space="preserve">;      //!&lt; </w:t>
      </w:r>
      <w:proofErr w:type="spellStart"/>
      <w:r>
        <w:t>Dark,Sig,Lit,Ttl</w:t>
      </w:r>
      <w:proofErr w:type="spellEnd"/>
      <w:r>
        <w:t xml:space="preserve"> bytes of each slot</w:t>
      </w:r>
    </w:p>
    <w:p w14:paraId="0A359428" w14:textId="77777777" w:rsidR="00DD4866" w:rsidRDefault="00DD4866" w:rsidP="00DD4866">
      <w:pPr>
        <w:pStyle w:val="APIListing"/>
        <w:pBdr>
          <w:bottom w:val="single" w:sz="4" w:space="0" w:color="000000"/>
        </w:pBdr>
      </w:pPr>
      <w:r>
        <w:t xml:space="preserve">  uint8_t  </w:t>
      </w:r>
      <w:proofErr w:type="spellStart"/>
      <w:r>
        <w:t>channelNum</w:t>
      </w:r>
      <w:proofErr w:type="spellEnd"/>
      <w:r>
        <w:t>;      //!&lt; Active channel for each slot</w:t>
      </w:r>
    </w:p>
    <w:p w14:paraId="44816BAB" w14:textId="77777777" w:rsidR="00DD4866" w:rsidRDefault="00DD4866" w:rsidP="00DD4866">
      <w:pPr>
        <w:pStyle w:val="APIListing"/>
        <w:pBdr>
          <w:bottom w:val="single" w:sz="4" w:space="0" w:color="000000"/>
        </w:pBdr>
      </w:pPr>
      <w:r>
        <w:t xml:space="preserve">  uint8_t  decimation;</w:t>
      </w:r>
    </w:p>
    <w:p w14:paraId="4AF3F7C1" w14:textId="340C4E3F" w:rsidR="002F3306" w:rsidRPr="00990C1F" w:rsidRDefault="00DD4866" w:rsidP="00DD4866">
      <w:pPr>
        <w:pStyle w:val="APIListing"/>
        <w:pBdr>
          <w:bottom w:val="single" w:sz="4" w:space="0" w:color="000000"/>
        </w:pBdr>
      </w:pPr>
      <w:r>
        <w:t>} adpd400xDrv_slot_t;</w:t>
      </w:r>
    </w:p>
    <w:p w14:paraId="246F98D0" w14:textId="77777777" w:rsidR="00990C1F" w:rsidRDefault="00990C1F" w:rsidP="00990C1F">
      <w:pPr>
        <w:autoSpaceDE w:val="0"/>
        <w:autoSpaceDN w:val="0"/>
        <w:adjustRightInd w:val="0"/>
        <w:jc w:val="left"/>
        <w:rPr>
          <w:rFonts w:ascii="CenturyGothic-Bold" w:hAnsi="CenturyGothic-Bold" w:cs="CenturyGothic-Bold"/>
          <w:b/>
          <w:bCs/>
          <w:szCs w:val="22"/>
          <w:lang w:val="en-US" w:eastAsia="zh-TW"/>
        </w:rPr>
      </w:pPr>
    </w:p>
    <w:p w14:paraId="2296E5AD" w14:textId="77777777" w:rsidR="003F7F27" w:rsidRDefault="003F7F27" w:rsidP="00990C1F">
      <w:pPr>
        <w:autoSpaceDE w:val="0"/>
        <w:autoSpaceDN w:val="0"/>
        <w:adjustRightInd w:val="0"/>
        <w:jc w:val="left"/>
        <w:rPr>
          <w:rFonts w:ascii="CenturyGothic-Bold" w:hAnsi="CenturyGothic-Bold" w:cs="CenturyGothic-Bold"/>
          <w:b/>
          <w:bCs/>
          <w:szCs w:val="22"/>
          <w:lang w:val="en-US" w:eastAsia="zh-TW"/>
        </w:rPr>
      </w:pPr>
    </w:p>
    <w:p w14:paraId="03AFF210" w14:textId="7E2312D8" w:rsidR="00990C1F" w:rsidRDefault="00990C1F" w:rsidP="00990C1F">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4F6A386A" w14:textId="746CEB79" w:rsidR="00990C1F" w:rsidRDefault="00990C1F" w:rsidP="00C0678E">
      <w:pPr>
        <w:autoSpaceDE w:val="0"/>
        <w:autoSpaceDN w:val="0"/>
        <w:adjustRightInd w:val="0"/>
        <w:jc w:val="left"/>
        <w:rPr>
          <w:rFonts w:ascii="Cambria" w:hAnsi="Cambria" w:cs="Cambria"/>
          <w:szCs w:val="22"/>
          <w:lang w:val="en-US" w:eastAsia="zh-TW"/>
        </w:rPr>
      </w:pPr>
      <w:r w:rsidRPr="00700D13">
        <w:rPr>
          <w:rFonts w:ascii="Cambria" w:hAnsi="Cambria" w:cs="Cambria"/>
          <w:sz w:val="24"/>
          <w:szCs w:val="24"/>
          <w:lang w:val="en-US" w:eastAsia="zh-TW"/>
        </w:rPr>
        <w:t>The</w:t>
      </w:r>
      <w:r w:rsidRPr="00745911">
        <w:rPr>
          <w:rFonts w:ascii="Cambria" w:hAnsi="Cambria" w:cs="Cambria"/>
          <w:szCs w:val="22"/>
          <w:lang w:val="en-US" w:eastAsia="zh-TW"/>
        </w:rPr>
        <w:t xml:space="preserve"> </w:t>
      </w:r>
      <w:r w:rsidR="000418E6" w:rsidRPr="000418E6">
        <w:rPr>
          <w:rFonts w:ascii="CourierNewPSMT" w:hAnsi="CourierNewPSMT" w:cs="CourierNewPSMT"/>
          <w:szCs w:val="22"/>
          <w:lang w:val="en-US" w:eastAsia="zh-TW"/>
        </w:rPr>
        <w:t>adpd400xDrv_slot_t</w:t>
      </w:r>
      <w:r w:rsidRPr="00745911">
        <w:rPr>
          <w:rFonts w:ascii="CourierNewPSMT" w:hAnsi="CourierNewPSMT" w:cs="CourierNewPSMT"/>
          <w:szCs w:val="22"/>
          <w:lang w:val="en-US" w:eastAsia="zh-TW"/>
        </w:rPr>
        <w:t xml:space="preserve"> </w:t>
      </w:r>
      <w:r w:rsidRPr="00700D13">
        <w:rPr>
          <w:rFonts w:ascii="Cambria" w:hAnsi="Cambria" w:cs="Cambria"/>
          <w:sz w:val="24"/>
          <w:szCs w:val="24"/>
          <w:lang w:val="en-US" w:eastAsia="zh-TW"/>
        </w:rPr>
        <w:t xml:space="preserve">structure </w:t>
      </w:r>
      <w:r w:rsidR="00E13FCC">
        <w:rPr>
          <w:rFonts w:ascii="Cambria" w:hAnsi="Cambria" w:cs="Cambria"/>
          <w:sz w:val="24"/>
          <w:szCs w:val="24"/>
          <w:lang w:val="en-US" w:eastAsia="zh-TW"/>
        </w:rPr>
        <w:t>contains the various parameters related to a slot of ADPD4100</w:t>
      </w:r>
      <w:r w:rsidR="0011769D">
        <w:rPr>
          <w:rFonts w:ascii="Cambria" w:hAnsi="Cambria" w:cs="Cambria"/>
          <w:sz w:val="24"/>
          <w:szCs w:val="24"/>
          <w:lang w:val="en-US" w:eastAsia="zh-TW"/>
        </w:rPr>
        <w:t>.</w:t>
      </w:r>
    </w:p>
    <w:p w14:paraId="2C867014" w14:textId="2B014CAD" w:rsidR="00F920CA" w:rsidRPr="00745911" w:rsidRDefault="00F920CA" w:rsidP="00C0678E">
      <w:pPr>
        <w:autoSpaceDE w:val="0"/>
        <w:autoSpaceDN w:val="0"/>
        <w:adjustRightInd w:val="0"/>
        <w:jc w:val="left"/>
        <w:rPr>
          <w:rFonts w:ascii="Cambria" w:hAnsi="Cambria" w:cs="Cambria"/>
          <w:szCs w:val="22"/>
          <w:lang w:val="en-US" w:eastAsia="zh-TW"/>
        </w:rPr>
      </w:pPr>
    </w:p>
    <w:p w14:paraId="4DBF8919" w14:textId="3C43A07A" w:rsidR="00A67F44" w:rsidRDefault="00A67F44" w:rsidP="00A67F44">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Fields</w:t>
      </w:r>
    </w:p>
    <w:p w14:paraId="097034FA" w14:textId="460D75EA" w:rsidR="00867467" w:rsidRPr="00867467" w:rsidRDefault="00867467" w:rsidP="00867467">
      <w:pPr>
        <w:pStyle w:val="ListParagraph"/>
        <w:numPr>
          <w:ilvl w:val="0"/>
          <w:numId w:val="44"/>
        </w:numPr>
        <w:autoSpaceDE w:val="0"/>
        <w:autoSpaceDN w:val="0"/>
        <w:adjustRightInd w:val="0"/>
        <w:rPr>
          <w:rFonts w:ascii="CenturyGothic-Bold" w:hAnsi="CenturyGothic-Bold" w:cs="CenturyGothic-Bold"/>
          <w:b/>
          <w:bCs/>
          <w:szCs w:val="22"/>
          <w:lang w:eastAsia="zh-TW"/>
        </w:rPr>
      </w:pPr>
      <w:r w:rsidRPr="00F27E17">
        <w:rPr>
          <w:rFonts w:ascii="CourierNewPSMT" w:hAnsi="CourierNewPSMT" w:cs="CourierNewPSMT"/>
          <w:sz w:val="20"/>
          <w:lang w:eastAsia="zh-TW"/>
        </w:rPr>
        <w:t>adpd400xDrv_slot_t</w:t>
      </w:r>
      <w:r>
        <w:rPr>
          <w:rFonts w:ascii="CourierNewPSMT" w:hAnsi="CourierNewPSMT" w:cs="CourierNewPSMT"/>
          <w:sz w:val="20"/>
          <w:lang w:eastAsia="zh-TW"/>
        </w:rPr>
        <w:t xml:space="preserve">.activeSlot </w:t>
      </w:r>
      <w:r>
        <w:rPr>
          <w:rFonts w:ascii="Cambria" w:hAnsi="Cambria" w:cs="Cambria"/>
          <w:lang w:eastAsia="zh-TW"/>
        </w:rPr>
        <w:t xml:space="preserve">specifies </w:t>
      </w:r>
      <w:r w:rsidR="004C156E">
        <w:rPr>
          <w:rFonts w:ascii="Cambria" w:hAnsi="Cambria" w:cs="Cambria"/>
          <w:lang w:eastAsia="zh-TW"/>
        </w:rPr>
        <w:t>if the slot is</w:t>
      </w:r>
      <w:r>
        <w:rPr>
          <w:rFonts w:ascii="Cambria" w:hAnsi="Cambria" w:cs="Cambria"/>
          <w:lang w:eastAsia="zh-TW"/>
        </w:rPr>
        <w:t xml:space="preserve"> active</w:t>
      </w:r>
    </w:p>
    <w:p w14:paraId="399B8FB5" w14:textId="46F5A686" w:rsidR="00867467" w:rsidRPr="00867467" w:rsidRDefault="00867467" w:rsidP="00867467">
      <w:pPr>
        <w:pStyle w:val="ListParagraph"/>
        <w:numPr>
          <w:ilvl w:val="0"/>
          <w:numId w:val="44"/>
        </w:numPr>
        <w:autoSpaceDE w:val="0"/>
        <w:autoSpaceDN w:val="0"/>
        <w:adjustRightInd w:val="0"/>
        <w:rPr>
          <w:rFonts w:ascii="CenturyGothic-Bold" w:hAnsi="CenturyGothic-Bold" w:cs="CenturyGothic-Bold"/>
          <w:b/>
          <w:bCs/>
          <w:szCs w:val="22"/>
          <w:lang w:eastAsia="zh-TW"/>
        </w:rPr>
      </w:pPr>
      <w:r w:rsidRPr="00F27E17">
        <w:rPr>
          <w:rFonts w:ascii="CourierNewPSMT" w:hAnsi="CourierNewPSMT" w:cs="CourierNewPSMT"/>
          <w:sz w:val="20"/>
          <w:lang w:eastAsia="zh-TW"/>
        </w:rPr>
        <w:t>adpd400xDrv_slot_t</w:t>
      </w:r>
      <w:r>
        <w:rPr>
          <w:rFonts w:ascii="CourierNewPSMT" w:hAnsi="CourierNewPSMT" w:cs="CourierNewPSMT"/>
          <w:sz w:val="20"/>
          <w:lang w:eastAsia="zh-TW"/>
        </w:rPr>
        <w:t xml:space="preserve">.pre_activeslot </w:t>
      </w:r>
      <w:r w:rsidRPr="001D29FD">
        <w:rPr>
          <w:rFonts w:ascii="Cambria" w:hAnsi="Cambria" w:cs="Cambria"/>
          <w:lang w:eastAsia="zh-TW"/>
        </w:rPr>
        <w:t>stores the previous active slot</w:t>
      </w:r>
    </w:p>
    <w:p w14:paraId="5902382C" w14:textId="691A7F8F" w:rsidR="00867467" w:rsidRPr="00867467" w:rsidRDefault="00867467" w:rsidP="00867467">
      <w:pPr>
        <w:pStyle w:val="ListParagraph"/>
        <w:numPr>
          <w:ilvl w:val="0"/>
          <w:numId w:val="44"/>
        </w:numPr>
        <w:autoSpaceDE w:val="0"/>
        <w:autoSpaceDN w:val="0"/>
        <w:adjustRightInd w:val="0"/>
        <w:rPr>
          <w:rFonts w:ascii="CenturyGothic-Bold" w:hAnsi="CenturyGothic-Bold" w:cs="CenturyGothic-Bold"/>
          <w:b/>
          <w:bCs/>
          <w:szCs w:val="22"/>
          <w:lang w:eastAsia="zh-TW"/>
        </w:rPr>
      </w:pPr>
      <w:r w:rsidRPr="00F27E17">
        <w:rPr>
          <w:rFonts w:ascii="CourierNewPSMT" w:hAnsi="CourierNewPSMT" w:cs="CourierNewPSMT"/>
          <w:sz w:val="20"/>
          <w:lang w:eastAsia="zh-TW"/>
        </w:rPr>
        <w:t>adpd400xDrv_slot_t</w:t>
      </w:r>
      <w:r>
        <w:rPr>
          <w:rFonts w:ascii="CourierNewPSMT" w:hAnsi="CourierNewPSMT" w:cs="CourierNewPSMT"/>
          <w:sz w:val="20"/>
          <w:lang w:eastAsia="zh-TW"/>
        </w:rPr>
        <w:t xml:space="preserve">.slotFormat </w:t>
      </w:r>
      <w:r>
        <w:rPr>
          <w:rFonts w:ascii="Cambria" w:hAnsi="Cambria" w:cs="Cambria"/>
          <w:lang w:eastAsia="zh-TW"/>
        </w:rPr>
        <w:t>specifies the format of the slot data (dark/sig/lit)</w:t>
      </w:r>
    </w:p>
    <w:p w14:paraId="389C7847" w14:textId="24FD1F9F" w:rsidR="00867467" w:rsidRPr="00867467" w:rsidRDefault="00867467" w:rsidP="00867467">
      <w:pPr>
        <w:pStyle w:val="ListParagraph"/>
        <w:numPr>
          <w:ilvl w:val="0"/>
          <w:numId w:val="44"/>
        </w:numPr>
        <w:autoSpaceDE w:val="0"/>
        <w:autoSpaceDN w:val="0"/>
        <w:adjustRightInd w:val="0"/>
        <w:rPr>
          <w:rFonts w:ascii="CenturyGothic-Bold" w:hAnsi="CenturyGothic-Bold" w:cs="CenturyGothic-Bold"/>
          <w:b/>
          <w:bCs/>
          <w:szCs w:val="22"/>
          <w:lang w:eastAsia="zh-TW"/>
        </w:rPr>
      </w:pPr>
      <w:r w:rsidRPr="00F27E17">
        <w:rPr>
          <w:rFonts w:ascii="CourierNewPSMT" w:hAnsi="CourierNewPSMT" w:cs="CourierNewPSMT"/>
          <w:sz w:val="20"/>
          <w:lang w:eastAsia="zh-TW"/>
        </w:rPr>
        <w:t>adpd400xDrv_slot_t</w:t>
      </w:r>
      <w:r>
        <w:rPr>
          <w:rFonts w:ascii="CourierNewPSMT" w:hAnsi="CourierNewPSMT" w:cs="CourierNewPSMT"/>
          <w:sz w:val="20"/>
          <w:lang w:eastAsia="zh-TW"/>
        </w:rPr>
        <w:t xml:space="preserve">.channelNum </w:t>
      </w:r>
      <w:r>
        <w:rPr>
          <w:rFonts w:ascii="Cambria" w:hAnsi="Cambria" w:cs="Cambria"/>
          <w:lang w:eastAsia="zh-TW"/>
        </w:rPr>
        <w:t xml:space="preserve">indicates </w:t>
      </w:r>
      <w:r w:rsidR="00700ED3">
        <w:rPr>
          <w:rFonts w:ascii="Cambria" w:hAnsi="Cambria" w:cs="Cambria"/>
          <w:lang w:eastAsia="zh-TW"/>
        </w:rPr>
        <w:t xml:space="preserve">the active </w:t>
      </w:r>
      <w:r>
        <w:rPr>
          <w:rFonts w:ascii="Cambria" w:hAnsi="Cambria" w:cs="Cambria"/>
          <w:lang w:eastAsia="zh-TW"/>
        </w:rPr>
        <w:t xml:space="preserve">the channels </w:t>
      </w:r>
      <w:r w:rsidR="00700ED3">
        <w:rPr>
          <w:rFonts w:ascii="Cambria" w:hAnsi="Cambria" w:cs="Cambria"/>
          <w:lang w:eastAsia="zh-TW"/>
        </w:rPr>
        <w:t>for the slot</w:t>
      </w:r>
    </w:p>
    <w:p w14:paraId="476991A5" w14:textId="3B324E1B" w:rsidR="00867467" w:rsidRPr="00867467" w:rsidRDefault="00867467" w:rsidP="00867467">
      <w:pPr>
        <w:pStyle w:val="ListParagraph"/>
        <w:numPr>
          <w:ilvl w:val="0"/>
          <w:numId w:val="44"/>
        </w:numPr>
        <w:autoSpaceDE w:val="0"/>
        <w:autoSpaceDN w:val="0"/>
        <w:adjustRightInd w:val="0"/>
        <w:rPr>
          <w:rFonts w:ascii="CenturyGothic-Bold" w:hAnsi="CenturyGothic-Bold" w:cs="CenturyGothic-Bold"/>
          <w:b/>
          <w:bCs/>
          <w:szCs w:val="22"/>
          <w:lang w:eastAsia="zh-TW"/>
        </w:rPr>
      </w:pPr>
      <w:r w:rsidRPr="00F27E17">
        <w:rPr>
          <w:rFonts w:ascii="CourierNewPSMT" w:hAnsi="CourierNewPSMT" w:cs="CourierNewPSMT"/>
          <w:sz w:val="20"/>
          <w:lang w:eastAsia="zh-TW"/>
        </w:rPr>
        <w:t>adpd400xDrv_slot_t</w:t>
      </w:r>
      <w:r>
        <w:rPr>
          <w:rFonts w:ascii="CourierNewPSMT" w:hAnsi="CourierNewPSMT" w:cs="CourierNewPSMT"/>
          <w:sz w:val="20"/>
          <w:lang w:eastAsia="zh-TW"/>
        </w:rPr>
        <w:t xml:space="preserve">.decimation </w:t>
      </w:r>
      <w:r>
        <w:rPr>
          <w:rFonts w:ascii="Cambria" w:hAnsi="Cambria" w:cs="Cambria"/>
          <w:lang w:eastAsia="zh-TW"/>
        </w:rPr>
        <w:t>indicates the decimation factor for the slot</w:t>
      </w:r>
    </w:p>
    <w:p w14:paraId="60B1725F" w14:textId="5A749AAE" w:rsidR="00C62938" w:rsidRDefault="00F22362" w:rsidP="007F6B02">
      <w:pPr>
        <w:pStyle w:val="Heading2"/>
        <w:rPr>
          <w:lang w:val="en-US" w:eastAsia="zh-TW"/>
        </w:rPr>
      </w:pPr>
      <w:bookmarkStart w:id="73" w:name="_Toc64359963"/>
      <w:r>
        <w:rPr>
          <w:lang w:val="en-US" w:eastAsia="zh-TW"/>
        </w:rPr>
        <w:lastRenderedPageBreak/>
        <w:t>Enums</w:t>
      </w:r>
      <w:bookmarkEnd w:id="73"/>
    </w:p>
    <w:p w14:paraId="7377C249" w14:textId="5EF3DE87" w:rsidR="00675133" w:rsidRDefault="00A33C70" w:rsidP="00216BD6">
      <w:pPr>
        <w:pStyle w:val="Heading3"/>
        <w:rPr>
          <w:lang w:val="en-US" w:eastAsia="zh-TW"/>
        </w:rPr>
      </w:pPr>
      <w:bookmarkStart w:id="74" w:name="_Toc64359964"/>
      <w:r w:rsidRPr="00A33C70">
        <w:rPr>
          <w:lang w:val="en-US" w:eastAsia="zh-TW"/>
        </w:rPr>
        <w:t>ADPD400xDrv_Operation_Mode_t</w:t>
      </w:r>
      <w:bookmarkEnd w:id="74"/>
    </w:p>
    <w:p w14:paraId="69E107E0" w14:textId="77777777" w:rsidR="00A33C70" w:rsidRDefault="00A33C70" w:rsidP="00A33C70">
      <w:pPr>
        <w:pStyle w:val="APIListing"/>
        <w:pBdr>
          <w:bottom w:val="single" w:sz="4" w:space="0" w:color="000000"/>
        </w:pBdr>
      </w:pPr>
      <w:r>
        <w:t xml:space="preserve">typedef </w:t>
      </w:r>
      <w:proofErr w:type="spellStart"/>
      <w:r>
        <w:t>enum</w:t>
      </w:r>
      <w:proofErr w:type="spellEnd"/>
      <w:r>
        <w:t xml:space="preserve"> {</w:t>
      </w:r>
    </w:p>
    <w:p w14:paraId="78F80725" w14:textId="77777777" w:rsidR="00A33C70" w:rsidRDefault="00A33C70" w:rsidP="00A33C70">
      <w:pPr>
        <w:pStyle w:val="APIListing"/>
        <w:pBdr>
          <w:bottom w:val="single" w:sz="4" w:space="0" w:color="000000"/>
        </w:pBdr>
      </w:pPr>
      <w:r>
        <w:t xml:space="preserve">  ADPD400xDrv_MODE_IDLE = 0,</w:t>
      </w:r>
    </w:p>
    <w:p w14:paraId="5E371BE3" w14:textId="77777777" w:rsidR="00A33C70" w:rsidRDefault="00A33C70" w:rsidP="00A33C70">
      <w:pPr>
        <w:pStyle w:val="APIListing"/>
        <w:pBdr>
          <w:bottom w:val="single" w:sz="4" w:space="0" w:color="000000"/>
        </w:pBdr>
      </w:pPr>
      <w:r>
        <w:t xml:space="preserve">  ADPD400xDrv_MODE_PAUSE,</w:t>
      </w:r>
    </w:p>
    <w:p w14:paraId="0335C0A4" w14:textId="77777777" w:rsidR="00A33C70" w:rsidRDefault="00A33C70" w:rsidP="00A33C70">
      <w:pPr>
        <w:pStyle w:val="APIListing"/>
        <w:pBdr>
          <w:bottom w:val="single" w:sz="4" w:space="0" w:color="000000"/>
        </w:pBdr>
      </w:pPr>
      <w:r>
        <w:t xml:space="preserve">  ADPD400xDrv_MODE_PWR_OFF,</w:t>
      </w:r>
    </w:p>
    <w:p w14:paraId="402BF9A4" w14:textId="77777777" w:rsidR="00A33C70" w:rsidRDefault="00A33C70" w:rsidP="00A33C70">
      <w:pPr>
        <w:pStyle w:val="APIListing"/>
        <w:pBdr>
          <w:bottom w:val="single" w:sz="4" w:space="0" w:color="000000"/>
        </w:pBdr>
      </w:pPr>
      <w:r>
        <w:t xml:space="preserve">  ADPD400xDrv_MODE_SAMPLE</w:t>
      </w:r>
    </w:p>
    <w:p w14:paraId="4BD79BA1" w14:textId="7214ECE8" w:rsidR="00C62938" w:rsidRPr="00C62938" w:rsidRDefault="00A33C70" w:rsidP="00A33C70">
      <w:pPr>
        <w:pStyle w:val="APIListing"/>
        <w:pBdr>
          <w:bottom w:val="single" w:sz="4" w:space="0" w:color="000000"/>
        </w:pBdr>
      </w:pPr>
      <w:r>
        <w:t>} ADPD400xDrv_Operation_Mode_t;</w:t>
      </w:r>
    </w:p>
    <w:p w14:paraId="7FA6AFE2" w14:textId="77777777" w:rsidR="00C62938" w:rsidRDefault="00C62938" w:rsidP="00A67F44">
      <w:pPr>
        <w:autoSpaceDE w:val="0"/>
        <w:autoSpaceDN w:val="0"/>
        <w:adjustRightInd w:val="0"/>
        <w:jc w:val="left"/>
        <w:rPr>
          <w:rFonts w:ascii="CenturyGothic-Bold" w:hAnsi="CenturyGothic-Bold" w:cs="CenturyGothic-Bold"/>
          <w:b/>
          <w:bCs/>
          <w:szCs w:val="22"/>
          <w:lang w:val="en-US" w:eastAsia="zh-TW"/>
        </w:rPr>
      </w:pPr>
    </w:p>
    <w:p w14:paraId="70C2766A" w14:textId="5026E832" w:rsidR="00A67F44" w:rsidRDefault="00A67F44" w:rsidP="00A67F44">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62920586" w14:textId="196D0EA9" w:rsidR="00D43405" w:rsidRDefault="00E04A1B" w:rsidP="00246417">
      <w:pPr>
        <w:pStyle w:val="BodyText"/>
        <w:spacing w:before="0" w:after="0"/>
        <w:rPr>
          <w:rFonts w:ascii="Cambria" w:hAnsi="Cambria" w:cs="Cambria"/>
          <w:szCs w:val="24"/>
          <w:lang w:val="en-US" w:eastAsia="zh-TW"/>
        </w:rPr>
      </w:pPr>
      <w:r>
        <w:rPr>
          <w:rFonts w:ascii="Cambria" w:hAnsi="Cambria" w:cs="Cambria"/>
          <w:szCs w:val="24"/>
          <w:lang w:val="en-US" w:eastAsia="zh-TW"/>
        </w:rPr>
        <w:t>Indicates the operation modes of the ADPD4100 device</w:t>
      </w:r>
    </w:p>
    <w:p w14:paraId="7D5B33D3" w14:textId="0FA27885" w:rsidR="00F440B8" w:rsidRPr="0091426C" w:rsidRDefault="00A06B53" w:rsidP="005B0732">
      <w:pPr>
        <w:pStyle w:val="Heading3"/>
      </w:pPr>
      <w:bookmarkStart w:id="75" w:name="_Toc64359965"/>
      <w:r w:rsidRPr="00A06B53">
        <w:rPr>
          <w:lang w:val="en-US" w:eastAsia="zh-TW"/>
        </w:rPr>
        <w:t>ADPD400XDrv_FIFO_SIZE_t</w:t>
      </w:r>
      <w:bookmarkEnd w:id="75"/>
    </w:p>
    <w:p w14:paraId="1C20C91A" w14:textId="77777777" w:rsidR="000972AC" w:rsidRDefault="000972AC" w:rsidP="000972AC">
      <w:pPr>
        <w:pStyle w:val="APIListing"/>
        <w:pBdr>
          <w:bottom w:val="single" w:sz="4" w:space="0" w:color="000000"/>
        </w:pBdr>
      </w:pPr>
      <w:r>
        <w:t xml:space="preserve">typedef </w:t>
      </w:r>
      <w:proofErr w:type="spellStart"/>
      <w:r>
        <w:t>enum</w:t>
      </w:r>
      <w:proofErr w:type="spellEnd"/>
      <w:r>
        <w:t xml:space="preserve"> {</w:t>
      </w:r>
    </w:p>
    <w:p w14:paraId="30CF9A8D" w14:textId="77777777" w:rsidR="000972AC" w:rsidRDefault="000972AC" w:rsidP="000972AC">
      <w:pPr>
        <w:pStyle w:val="APIListing"/>
        <w:pBdr>
          <w:bottom w:val="single" w:sz="4" w:space="0" w:color="000000"/>
        </w:pBdr>
      </w:pPr>
      <w:r>
        <w:t xml:space="preserve">  ADPD400xDrv_SIZE_0  = 0x00,</w:t>
      </w:r>
    </w:p>
    <w:p w14:paraId="2768DE3A" w14:textId="77777777" w:rsidR="000972AC" w:rsidRDefault="000972AC" w:rsidP="000972AC">
      <w:pPr>
        <w:pStyle w:val="APIListing"/>
        <w:pBdr>
          <w:bottom w:val="single" w:sz="4" w:space="0" w:color="000000"/>
        </w:pBdr>
      </w:pPr>
      <w:r>
        <w:t xml:space="preserve">  ADPD400xDrv_SIZE_8  = 0x01,</w:t>
      </w:r>
    </w:p>
    <w:p w14:paraId="7D222A16" w14:textId="77777777" w:rsidR="000972AC" w:rsidRDefault="000972AC" w:rsidP="000972AC">
      <w:pPr>
        <w:pStyle w:val="APIListing"/>
        <w:pBdr>
          <w:bottom w:val="single" w:sz="4" w:space="0" w:color="000000"/>
        </w:pBdr>
      </w:pPr>
      <w:r>
        <w:t xml:space="preserve">  ADPD400xDrv_SIZE_16 = 0x02,</w:t>
      </w:r>
    </w:p>
    <w:p w14:paraId="22B59816" w14:textId="77777777" w:rsidR="000972AC" w:rsidRDefault="000972AC" w:rsidP="000972AC">
      <w:pPr>
        <w:pStyle w:val="APIListing"/>
        <w:pBdr>
          <w:bottom w:val="single" w:sz="4" w:space="0" w:color="000000"/>
        </w:pBdr>
      </w:pPr>
      <w:r>
        <w:t xml:space="preserve">  ADPD400xDrv_SIZE_24 = 0x03,</w:t>
      </w:r>
    </w:p>
    <w:p w14:paraId="2B9854D7" w14:textId="77777777" w:rsidR="000972AC" w:rsidRDefault="000972AC" w:rsidP="000972AC">
      <w:pPr>
        <w:pStyle w:val="APIListing"/>
        <w:pBdr>
          <w:bottom w:val="single" w:sz="4" w:space="0" w:color="000000"/>
        </w:pBdr>
      </w:pPr>
      <w:r>
        <w:t xml:space="preserve">  ADPD400xDrv_SIZE_32 = 0x04,</w:t>
      </w:r>
    </w:p>
    <w:p w14:paraId="573A9A0C" w14:textId="0DFB9593" w:rsidR="002F3306" w:rsidRPr="00C0678E" w:rsidRDefault="000972AC" w:rsidP="000972AC">
      <w:pPr>
        <w:pStyle w:val="APIListing"/>
        <w:pBdr>
          <w:bottom w:val="single" w:sz="4" w:space="0" w:color="000000"/>
        </w:pBdr>
      </w:pPr>
      <w:r>
        <w:t>} ADPD400XDrv_FIFO_SIZE_t;</w:t>
      </w:r>
    </w:p>
    <w:p w14:paraId="1F1A9650" w14:textId="77777777" w:rsidR="00C0678E" w:rsidRDefault="00C0678E" w:rsidP="00C0678E">
      <w:pPr>
        <w:autoSpaceDE w:val="0"/>
        <w:autoSpaceDN w:val="0"/>
        <w:adjustRightInd w:val="0"/>
        <w:jc w:val="left"/>
        <w:rPr>
          <w:rFonts w:ascii="CenturyGothic-Bold" w:hAnsi="CenturyGothic-Bold" w:cs="CenturyGothic-Bold"/>
          <w:b/>
          <w:bCs/>
          <w:szCs w:val="22"/>
          <w:lang w:val="en-US" w:eastAsia="zh-TW"/>
        </w:rPr>
      </w:pPr>
    </w:p>
    <w:p w14:paraId="5BC22DB1" w14:textId="2AF1F396" w:rsidR="00C0678E" w:rsidRDefault="00C0678E" w:rsidP="00C0678E">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242CF876" w14:textId="41E174B9" w:rsidR="00084AE7" w:rsidRDefault="00274B03" w:rsidP="00917425">
      <w:pPr>
        <w:autoSpaceDE w:val="0"/>
        <w:autoSpaceDN w:val="0"/>
        <w:adjustRightInd w:val="0"/>
        <w:jc w:val="left"/>
        <w:rPr>
          <w:rFonts w:ascii="Cambria" w:hAnsi="Cambria" w:cs="Cambria"/>
          <w:sz w:val="24"/>
          <w:szCs w:val="24"/>
          <w:lang w:val="en-US" w:eastAsia="zh-TW"/>
        </w:rPr>
      </w:pPr>
      <w:bookmarkStart w:id="76" w:name="_adi_vsm_sqi_config_t"/>
      <w:bookmarkEnd w:id="76"/>
      <w:r>
        <w:rPr>
          <w:rFonts w:ascii="Cambria" w:hAnsi="Cambria" w:cs="Cambria"/>
          <w:sz w:val="24"/>
          <w:szCs w:val="24"/>
          <w:lang w:val="en-US" w:eastAsia="zh-TW"/>
        </w:rPr>
        <w:t xml:space="preserve"> Enumerates the various data sizes </w:t>
      </w:r>
      <w:r w:rsidR="002B4808">
        <w:rPr>
          <w:rFonts w:ascii="Cambria" w:hAnsi="Cambria" w:cs="Cambria"/>
          <w:sz w:val="24"/>
          <w:szCs w:val="24"/>
          <w:lang w:val="en-US" w:eastAsia="zh-TW"/>
        </w:rPr>
        <w:t>of the FIFO data</w:t>
      </w:r>
      <w:r w:rsidR="00823E51">
        <w:rPr>
          <w:rFonts w:ascii="Cambria" w:hAnsi="Cambria" w:cs="Cambria"/>
          <w:sz w:val="24"/>
          <w:szCs w:val="24"/>
          <w:lang w:val="en-US" w:eastAsia="zh-TW"/>
        </w:rPr>
        <w:t xml:space="preserve">. This can be a byte as minimum </w:t>
      </w:r>
      <w:r w:rsidR="00870002">
        <w:rPr>
          <w:rFonts w:ascii="Cambria" w:hAnsi="Cambria" w:cs="Cambria"/>
          <w:sz w:val="24"/>
          <w:szCs w:val="24"/>
          <w:lang w:val="en-US" w:eastAsia="zh-TW"/>
        </w:rPr>
        <w:t>and 4 bytes as maximum.</w:t>
      </w:r>
    </w:p>
    <w:p w14:paraId="494457C7" w14:textId="29C5C80C" w:rsidR="002F3306" w:rsidRPr="002945A7" w:rsidRDefault="00A238E2" w:rsidP="006F0BC9">
      <w:pPr>
        <w:pStyle w:val="Heading3"/>
        <w:rPr>
          <w:lang w:val="en-US" w:eastAsia="zh-TW"/>
        </w:rPr>
      </w:pPr>
      <w:bookmarkStart w:id="77" w:name="_adi_vsm_swo2_config_t"/>
      <w:bookmarkStart w:id="78" w:name="_Toc64359966"/>
      <w:bookmarkEnd w:id="77"/>
      <w:r w:rsidRPr="00A238E2">
        <w:rPr>
          <w:lang w:val="en-US" w:eastAsia="zh-TW"/>
        </w:rPr>
        <w:t>Adpd400xCommandStruct_t</w:t>
      </w:r>
      <w:bookmarkEnd w:id="78"/>
    </w:p>
    <w:p w14:paraId="7B953EEE" w14:textId="77777777" w:rsidR="0011720C" w:rsidRDefault="0011720C" w:rsidP="0011720C">
      <w:pPr>
        <w:pStyle w:val="APIListing"/>
        <w:pBdr>
          <w:bottom w:val="single" w:sz="4" w:space="0" w:color="000000"/>
        </w:pBdr>
      </w:pPr>
      <w:r>
        <w:t xml:space="preserve">typedef </w:t>
      </w:r>
      <w:proofErr w:type="spellStart"/>
      <w:r>
        <w:t>enum</w:t>
      </w:r>
      <w:proofErr w:type="spellEnd"/>
      <w:r>
        <w:t xml:space="preserve"> {</w:t>
      </w:r>
    </w:p>
    <w:p w14:paraId="279C3CBA" w14:textId="77777777" w:rsidR="0011720C" w:rsidRDefault="0011720C" w:rsidP="0011720C">
      <w:pPr>
        <w:pStyle w:val="APIListing"/>
        <w:pBdr>
          <w:bottom w:val="single" w:sz="4" w:space="0" w:color="000000"/>
        </w:pBdr>
      </w:pPr>
      <w:r>
        <w:t xml:space="preserve">  ADPD400x_WATERMARKING = 0,</w:t>
      </w:r>
    </w:p>
    <w:p w14:paraId="2FD2869C" w14:textId="77777777" w:rsidR="0011720C" w:rsidRDefault="0011720C" w:rsidP="0011720C">
      <w:pPr>
        <w:pStyle w:val="APIListing"/>
        <w:pBdr>
          <w:bottom w:val="single" w:sz="4" w:space="0" w:color="000000"/>
        </w:pBdr>
      </w:pPr>
      <w:r>
        <w:t xml:space="preserve">  ADPD400x_FIFOLEVEL,</w:t>
      </w:r>
    </w:p>
    <w:p w14:paraId="3A82DCBF" w14:textId="77777777" w:rsidR="0011720C" w:rsidRDefault="0011720C" w:rsidP="0011720C">
      <w:pPr>
        <w:pStyle w:val="APIListing"/>
        <w:pBdr>
          <w:bottom w:val="single" w:sz="4" w:space="0" w:color="000000"/>
        </w:pBdr>
      </w:pPr>
      <w:r>
        <w:t xml:space="preserve">  ADPD400x_OUTPUTDATARATE,</w:t>
      </w:r>
    </w:p>
    <w:p w14:paraId="495B6F91" w14:textId="77777777" w:rsidR="0011720C" w:rsidRDefault="0011720C" w:rsidP="0011720C">
      <w:pPr>
        <w:pStyle w:val="APIListing"/>
        <w:pBdr>
          <w:bottom w:val="single" w:sz="4" w:space="0" w:color="000000"/>
        </w:pBdr>
      </w:pPr>
      <w:r>
        <w:t xml:space="preserve">  ADPD400x_TIMEGAP,</w:t>
      </w:r>
    </w:p>
    <w:p w14:paraId="53D3E1E5" w14:textId="77777777" w:rsidR="0011720C" w:rsidRDefault="0011720C" w:rsidP="0011720C">
      <w:pPr>
        <w:pStyle w:val="APIListing"/>
        <w:pBdr>
          <w:bottom w:val="single" w:sz="4" w:space="0" w:color="000000"/>
        </w:pBdr>
      </w:pPr>
      <w:r>
        <w:t xml:space="preserve">  ADPD400x_LATEST_SLOT_DATASIZE,</w:t>
      </w:r>
    </w:p>
    <w:p w14:paraId="028DEE54" w14:textId="77777777" w:rsidR="0011720C" w:rsidRDefault="0011720C" w:rsidP="0011720C">
      <w:pPr>
        <w:pStyle w:val="APIListing"/>
        <w:pBdr>
          <w:bottom w:val="single" w:sz="4" w:space="0" w:color="000000"/>
        </w:pBdr>
      </w:pPr>
      <w:r>
        <w:t xml:space="preserve">  ADPD400x_THIS_SLOT_DATASIZE,</w:t>
      </w:r>
    </w:p>
    <w:p w14:paraId="19FCC1B8" w14:textId="77777777" w:rsidR="0011720C" w:rsidRDefault="0011720C" w:rsidP="0011720C">
      <w:pPr>
        <w:pStyle w:val="APIListing"/>
        <w:pBdr>
          <w:bottom w:val="single" w:sz="4" w:space="0" w:color="000000"/>
        </w:pBdr>
      </w:pPr>
      <w:r>
        <w:t xml:space="preserve">  ADPD400x_SUM_SLOT_DATASIZE,</w:t>
      </w:r>
    </w:p>
    <w:p w14:paraId="10A061FA" w14:textId="77777777" w:rsidR="0011720C" w:rsidRDefault="0011720C" w:rsidP="0011720C">
      <w:pPr>
        <w:pStyle w:val="APIListing"/>
        <w:pBdr>
          <w:bottom w:val="single" w:sz="4" w:space="0" w:color="000000"/>
        </w:pBdr>
      </w:pPr>
      <w:r>
        <w:t xml:space="preserve">  ADPD400x_IS_SLOT_ACTIVE,</w:t>
      </w:r>
    </w:p>
    <w:p w14:paraId="73DB6BCA" w14:textId="77777777" w:rsidR="0011720C" w:rsidRDefault="0011720C" w:rsidP="0011720C">
      <w:pPr>
        <w:pStyle w:val="APIListing"/>
        <w:pBdr>
          <w:bottom w:val="single" w:sz="4" w:space="0" w:color="000000"/>
        </w:pBdr>
      </w:pPr>
      <w:r>
        <w:t xml:space="preserve">  ADPD400x_IS_SLOT_SELECTED,</w:t>
      </w:r>
    </w:p>
    <w:p w14:paraId="43C31886" w14:textId="77777777" w:rsidR="0011720C" w:rsidRDefault="0011720C" w:rsidP="0011720C">
      <w:pPr>
        <w:pStyle w:val="APIListing"/>
        <w:pBdr>
          <w:bottom w:val="single" w:sz="4" w:space="0" w:color="000000"/>
        </w:pBdr>
      </w:pPr>
      <w:r>
        <w:t xml:space="preserve">  ADPD400x_HIGHEST_SLOT_NUM,</w:t>
      </w:r>
    </w:p>
    <w:p w14:paraId="2E909523" w14:textId="77777777" w:rsidR="0011720C" w:rsidRDefault="0011720C" w:rsidP="0011720C">
      <w:pPr>
        <w:pStyle w:val="APIListing"/>
        <w:pBdr>
          <w:bottom w:val="single" w:sz="4" w:space="0" w:color="000000"/>
        </w:pBdr>
      </w:pPr>
      <w:r>
        <w:t xml:space="preserve">  ADPD400x_THIS_SLOT_CHANNEL_NUM,</w:t>
      </w:r>
    </w:p>
    <w:p w14:paraId="7BB62BFD" w14:textId="77777777" w:rsidR="0011720C" w:rsidRDefault="0011720C" w:rsidP="0011720C">
      <w:pPr>
        <w:pStyle w:val="APIListing"/>
        <w:pBdr>
          <w:bottom w:val="single" w:sz="4" w:space="0" w:color="000000"/>
        </w:pBdr>
      </w:pPr>
      <w:r>
        <w:t xml:space="preserve">  ADPD400x_TEST_DATA</w:t>
      </w:r>
    </w:p>
    <w:p w14:paraId="3D66A0D7" w14:textId="16C285AB" w:rsidR="002F3306" w:rsidRPr="003557E6" w:rsidRDefault="0011720C" w:rsidP="0011720C">
      <w:pPr>
        <w:pStyle w:val="APIListing"/>
        <w:pBdr>
          <w:bottom w:val="single" w:sz="4" w:space="0" w:color="000000"/>
        </w:pBdr>
      </w:pPr>
      <w:r>
        <w:t>} Adpd400xCommandStruct_t;</w:t>
      </w:r>
    </w:p>
    <w:p w14:paraId="179D96B2" w14:textId="77777777" w:rsidR="003557E6" w:rsidRDefault="003557E6" w:rsidP="003557E6">
      <w:pPr>
        <w:autoSpaceDE w:val="0"/>
        <w:autoSpaceDN w:val="0"/>
        <w:adjustRightInd w:val="0"/>
        <w:jc w:val="left"/>
        <w:rPr>
          <w:rFonts w:ascii="CenturyGothic-Bold" w:hAnsi="CenturyGothic-Bold" w:cs="CenturyGothic-Bold"/>
          <w:b/>
          <w:bCs/>
          <w:szCs w:val="22"/>
          <w:lang w:val="en-US" w:eastAsia="zh-TW"/>
        </w:rPr>
      </w:pPr>
    </w:p>
    <w:p w14:paraId="63405E45" w14:textId="25C52809" w:rsidR="003557E6" w:rsidRDefault="003557E6" w:rsidP="003557E6">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76DBF643" w14:textId="48055C6C" w:rsidR="003557E6" w:rsidRDefault="003557E6" w:rsidP="003557E6">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lastRenderedPageBreak/>
        <w:t>Th</w:t>
      </w:r>
      <w:r w:rsidR="0085011F">
        <w:rPr>
          <w:rFonts w:ascii="Cambria" w:hAnsi="Cambria" w:cs="Cambria"/>
          <w:sz w:val="24"/>
          <w:szCs w:val="24"/>
          <w:lang w:val="en-US" w:eastAsia="zh-TW"/>
        </w:rPr>
        <w:t xml:space="preserve">is </w:t>
      </w:r>
      <w:r w:rsidR="00D627A3">
        <w:rPr>
          <w:rFonts w:ascii="Cambria" w:hAnsi="Cambria" w:cs="Cambria"/>
          <w:sz w:val="24"/>
          <w:szCs w:val="24"/>
          <w:lang w:val="en-US" w:eastAsia="zh-TW"/>
        </w:rPr>
        <w:t>shows the various commands used for setting or getting parameters of the ADPD4100 device</w:t>
      </w:r>
      <w:r>
        <w:rPr>
          <w:rFonts w:ascii="Cambria" w:hAnsi="Cambria" w:cs="Cambria"/>
          <w:sz w:val="24"/>
          <w:szCs w:val="24"/>
          <w:lang w:val="en-US" w:eastAsia="zh-TW"/>
        </w:rPr>
        <w:t>.</w:t>
      </w:r>
    </w:p>
    <w:p w14:paraId="6F48ACC7" w14:textId="026A8F99" w:rsidR="00817996" w:rsidRDefault="005C480A" w:rsidP="005C12A6">
      <w:pPr>
        <w:pStyle w:val="Heading3"/>
      </w:pPr>
      <w:bookmarkStart w:id="79" w:name="_adi_vsm_sqi_output_t"/>
      <w:bookmarkStart w:id="80" w:name="_adi_vsm_swo2_input_t"/>
      <w:bookmarkStart w:id="81" w:name="_Toc64359967"/>
      <w:bookmarkEnd w:id="79"/>
      <w:bookmarkEnd w:id="80"/>
      <w:proofErr w:type="spellStart"/>
      <w:r w:rsidRPr="005C480A">
        <w:t>ADPDDrvCl_SignalDark_t</w:t>
      </w:r>
      <w:bookmarkEnd w:id="81"/>
      <w:proofErr w:type="spellEnd"/>
    </w:p>
    <w:p w14:paraId="2C410644" w14:textId="77777777" w:rsidR="009A0D06" w:rsidRDefault="009A0D06" w:rsidP="009A0D06">
      <w:pPr>
        <w:pStyle w:val="APIListing"/>
        <w:pBdr>
          <w:bottom w:val="single" w:sz="4" w:space="0" w:color="000000"/>
        </w:pBdr>
      </w:pPr>
      <w:r>
        <w:t xml:space="preserve">typedef </w:t>
      </w:r>
      <w:proofErr w:type="spellStart"/>
      <w:r>
        <w:t>enum</w:t>
      </w:r>
      <w:proofErr w:type="spellEnd"/>
      <w:r>
        <w:t xml:space="preserve"> {</w:t>
      </w:r>
    </w:p>
    <w:p w14:paraId="559A1D31" w14:textId="77777777" w:rsidR="009A0D06" w:rsidRDefault="009A0D06" w:rsidP="009A0D06">
      <w:pPr>
        <w:pStyle w:val="APIListing"/>
        <w:pBdr>
          <w:bottom w:val="single" w:sz="4" w:space="0" w:color="000000"/>
        </w:pBdr>
      </w:pPr>
      <w:r>
        <w:t xml:space="preserve">  ADPD400xDrv_SIGNAL = 0x00,</w:t>
      </w:r>
    </w:p>
    <w:p w14:paraId="145ECD60" w14:textId="77777777" w:rsidR="009A0D06" w:rsidRDefault="009A0D06" w:rsidP="009A0D06">
      <w:pPr>
        <w:pStyle w:val="APIListing"/>
        <w:pBdr>
          <w:bottom w:val="single" w:sz="4" w:space="0" w:color="000000"/>
        </w:pBdr>
      </w:pPr>
      <w:r>
        <w:t xml:space="preserve">  ADPD400xDrv_DARK</w:t>
      </w:r>
    </w:p>
    <w:p w14:paraId="62C50FCC" w14:textId="13F996EC" w:rsidR="009D2F7C" w:rsidRDefault="009A0D06" w:rsidP="009A0D06">
      <w:pPr>
        <w:pStyle w:val="APIListing"/>
        <w:pBdr>
          <w:bottom w:val="single" w:sz="4" w:space="0" w:color="000000"/>
        </w:pBdr>
      </w:pPr>
      <w:r>
        <w:t xml:space="preserve">} </w:t>
      </w:r>
      <w:proofErr w:type="spellStart"/>
      <w:r>
        <w:t>ADPDDrvCl_SignalDark_t</w:t>
      </w:r>
      <w:proofErr w:type="spellEnd"/>
      <w:r>
        <w:t>;</w:t>
      </w:r>
    </w:p>
    <w:p w14:paraId="40191DC3" w14:textId="77777777" w:rsidR="00FA0FE2" w:rsidRDefault="00FA0FE2" w:rsidP="00FA0FE2">
      <w:pPr>
        <w:autoSpaceDE w:val="0"/>
        <w:autoSpaceDN w:val="0"/>
        <w:adjustRightInd w:val="0"/>
        <w:jc w:val="left"/>
        <w:rPr>
          <w:rFonts w:ascii="CenturyGothic-Bold" w:hAnsi="CenturyGothic-Bold" w:cs="CenturyGothic-Bold"/>
          <w:b/>
          <w:bCs/>
          <w:szCs w:val="22"/>
          <w:lang w:val="en-US" w:eastAsia="zh-TW"/>
        </w:rPr>
      </w:pPr>
    </w:p>
    <w:p w14:paraId="78E40F2B" w14:textId="5B49FA6D" w:rsidR="00FA0FE2" w:rsidRDefault="00FA0FE2" w:rsidP="00FA0FE2">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6026DE61" w14:textId="11D1AF35" w:rsidR="00FA0FE2" w:rsidRDefault="00FA0FE2" w:rsidP="00FA0FE2">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structure </w:t>
      </w:r>
      <w:r w:rsidR="00206E85">
        <w:rPr>
          <w:rFonts w:ascii="Cambria" w:hAnsi="Cambria" w:cs="Cambria"/>
          <w:sz w:val="24"/>
          <w:szCs w:val="24"/>
          <w:lang w:val="en-US" w:eastAsia="zh-TW"/>
        </w:rPr>
        <w:t xml:space="preserve">lists the </w:t>
      </w:r>
      <w:r w:rsidR="008A6BD7">
        <w:rPr>
          <w:rFonts w:ascii="Cambria" w:hAnsi="Cambria" w:cs="Cambria"/>
          <w:sz w:val="24"/>
          <w:szCs w:val="24"/>
          <w:lang w:val="en-US" w:eastAsia="zh-TW"/>
        </w:rPr>
        <w:t>signal and dark parts of the data</w:t>
      </w:r>
    </w:p>
    <w:p w14:paraId="1B3F2610" w14:textId="7E8C93C8" w:rsidR="002F3306" w:rsidRPr="0091426C" w:rsidRDefault="000F2E59" w:rsidP="005C12A6">
      <w:pPr>
        <w:pStyle w:val="Heading3"/>
      </w:pPr>
      <w:bookmarkStart w:id="82" w:name="_adi_vsm_swo2_output_t"/>
      <w:bookmarkStart w:id="83" w:name="_Toc64359968"/>
      <w:bookmarkEnd w:id="82"/>
      <w:r w:rsidRPr="000F2E59">
        <w:rPr>
          <w:lang w:val="en-US" w:eastAsia="zh-TW"/>
        </w:rPr>
        <w:t>ADPD400xDrv_SlotNum_t</w:t>
      </w:r>
      <w:bookmarkEnd w:id="83"/>
    </w:p>
    <w:p w14:paraId="47961AC6" w14:textId="77777777" w:rsidR="0076368E" w:rsidRDefault="0076368E" w:rsidP="0076368E">
      <w:pPr>
        <w:pStyle w:val="APIListing"/>
        <w:pBdr>
          <w:bottom w:val="single" w:sz="4" w:space="0" w:color="000000"/>
        </w:pBdr>
      </w:pPr>
      <w:bookmarkStart w:id="84" w:name="_API_Global_Constants"/>
      <w:bookmarkEnd w:id="84"/>
      <w:r>
        <w:t xml:space="preserve">typedef </w:t>
      </w:r>
      <w:proofErr w:type="spellStart"/>
      <w:r>
        <w:t>enum</w:t>
      </w:r>
      <w:proofErr w:type="spellEnd"/>
      <w:r>
        <w:t xml:space="preserve"> {</w:t>
      </w:r>
    </w:p>
    <w:p w14:paraId="648DECD4" w14:textId="77777777" w:rsidR="0076368E" w:rsidRDefault="0076368E" w:rsidP="0076368E">
      <w:pPr>
        <w:pStyle w:val="APIListing"/>
        <w:pBdr>
          <w:bottom w:val="single" w:sz="4" w:space="0" w:color="000000"/>
        </w:pBdr>
      </w:pPr>
      <w:r>
        <w:t xml:space="preserve">  ADPD400xDrv_SLOTA = 0x00,</w:t>
      </w:r>
    </w:p>
    <w:p w14:paraId="33C3651F" w14:textId="77777777" w:rsidR="0076368E" w:rsidRDefault="0076368E" w:rsidP="0076368E">
      <w:pPr>
        <w:pStyle w:val="APIListing"/>
        <w:pBdr>
          <w:bottom w:val="single" w:sz="4" w:space="0" w:color="000000"/>
        </w:pBdr>
      </w:pPr>
      <w:r>
        <w:t xml:space="preserve">  ADPD400xDrv_SLOTB,</w:t>
      </w:r>
    </w:p>
    <w:p w14:paraId="6A0B2383" w14:textId="77777777" w:rsidR="0076368E" w:rsidRDefault="0076368E" w:rsidP="0076368E">
      <w:pPr>
        <w:pStyle w:val="APIListing"/>
        <w:pBdr>
          <w:bottom w:val="single" w:sz="4" w:space="0" w:color="000000"/>
        </w:pBdr>
      </w:pPr>
      <w:r>
        <w:t xml:space="preserve">  ADPD400xDrv_SLOTC,</w:t>
      </w:r>
    </w:p>
    <w:p w14:paraId="485E3CD8" w14:textId="77777777" w:rsidR="0076368E" w:rsidRDefault="0076368E" w:rsidP="0076368E">
      <w:pPr>
        <w:pStyle w:val="APIListing"/>
        <w:pBdr>
          <w:bottom w:val="single" w:sz="4" w:space="0" w:color="000000"/>
        </w:pBdr>
      </w:pPr>
      <w:r>
        <w:t xml:space="preserve">  ADPD400xDrv_SLOTD,</w:t>
      </w:r>
    </w:p>
    <w:p w14:paraId="625105A8" w14:textId="77777777" w:rsidR="0076368E" w:rsidRDefault="0076368E" w:rsidP="0076368E">
      <w:pPr>
        <w:pStyle w:val="APIListing"/>
        <w:pBdr>
          <w:bottom w:val="single" w:sz="4" w:space="0" w:color="000000"/>
        </w:pBdr>
      </w:pPr>
      <w:r>
        <w:t xml:space="preserve">  ADPD400xDrv_SLOTE,</w:t>
      </w:r>
    </w:p>
    <w:p w14:paraId="5952DA0B" w14:textId="77777777" w:rsidR="0076368E" w:rsidRDefault="0076368E" w:rsidP="0076368E">
      <w:pPr>
        <w:pStyle w:val="APIListing"/>
        <w:pBdr>
          <w:bottom w:val="single" w:sz="4" w:space="0" w:color="000000"/>
        </w:pBdr>
      </w:pPr>
      <w:r>
        <w:t xml:space="preserve">  ADPD400xDrv_SLOTF,</w:t>
      </w:r>
    </w:p>
    <w:p w14:paraId="5A83B3EF" w14:textId="77777777" w:rsidR="0076368E" w:rsidRDefault="0076368E" w:rsidP="0076368E">
      <w:pPr>
        <w:pStyle w:val="APIListing"/>
        <w:pBdr>
          <w:bottom w:val="single" w:sz="4" w:space="0" w:color="000000"/>
        </w:pBdr>
      </w:pPr>
      <w:r>
        <w:t xml:space="preserve">  ADPD400xDrv_SLOTG,</w:t>
      </w:r>
    </w:p>
    <w:p w14:paraId="099AACCC" w14:textId="77777777" w:rsidR="0076368E" w:rsidRDefault="0076368E" w:rsidP="0076368E">
      <w:pPr>
        <w:pStyle w:val="APIListing"/>
        <w:pBdr>
          <w:bottom w:val="single" w:sz="4" w:space="0" w:color="000000"/>
        </w:pBdr>
      </w:pPr>
      <w:r>
        <w:t xml:space="preserve">  ADPD400xDrv_SLOTH,</w:t>
      </w:r>
    </w:p>
    <w:p w14:paraId="0DE3C0D7" w14:textId="77777777" w:rsidR="0076368E" w:rsidRDefault="0076368E" w:rsidP="0076368E">
      <w:pPr>
        <w:pStyle w:val="APIListing"/>
        <w:pBdr>
          <w:bottom w:val="single" w:sz="4" w:space="0" w:color="000000"/>
        </w:pBdr>
      </w:pPr>
      <w:r>
        <w:t xml:space="preserve">  ADPD400xDrv_SLOTI,</w:t>
      </w:r>
    </w:p>
    <w:p w14:paraId="7569AA74" w14:textId="77777777" w:rsidR="0076368E" w:rsidRDefault="0076368E" w:rsidP="0076368E">
      <w:pPr>
        <w:pStyle w:val="APIListing"/>
        <w:pBdr>
          <w:bottom w:val="single" w:sz="4" w:space="0" w:color="000000"/>
        </w:pBdr>
      </w:pPr>
      <w:r>
        <w:t xml:space="preserve">  ADPD400xDrv_SLOTJ,</w:t>
      </w:r>
    </w:p>
    <w:p w14:paraId="71BD26BD" w14:textId="77777777" w:rsidR="0076368E" w:rsidRDefault="0076368E" w:rsidP="0076368E">
      <w:pPr>
        <w:pStyle w:val="APIListing"/>
        <w:pBdr>
          <w:bottom w:val="single" w:sz="4" w:space="0" w:color="000000"/>
        </w:pBdr>
      </w:pPr>
      <w:r>
        <w:t xml:space="preserve">  ADPD400xDrv_SLOTK,</w:t>
      </w:r>
    </w:p>
    <w:p w14:paraId="00841195" w14:textId="77777777" w:rsidR="0076368E" w:rsidRDefault="0076368E" w:rsidP="0076368E">
      <w:pPr>
        <w:pStyle w:val="APIListing"/>
        <w:pBdr>
          <w:bottom w:val="single" w:sz="4" w:space="0" w:color="000000"/>
        </w:pBdr>
      </w:pPr>
      <w:r>
        <w:t xml:space="preserve">  ADPD400xDrv_SLOTL</w:t>
      </w:r>
    </w:p>
    <w:p w14:paraId="50905413" w14:textId="65A32A6A" w:rsidR="003B25F8" w:rsidRDefault="0076368E" w:rsidP="0076368E">
      <w:pPr>
        <w:pStyle w:val="APIListing"/>
        <w:pBdr>
          <w:bottom w:val="single" w:sz="4" w:space="0" w:color="000000"/>
        </w:pBdr>
      </w:pPr>
      <w:r>
        <w:t>} ADPD400xDrv_SlotNum_t;</w:t>
      </w:r>
    </w:p>
    <w:p w14:paraId="1C9F38DB" w14:textId="77777777" w:rsidR="00C0678E" w:rsidRDefault="00C0678E" w:rsidP="00C0678E">
      <w:pPr>
        <w:autoSpaceDE w:val="0"/>
        <w:autoSpaceDN w:val="0"/>
        <w:adjustRightInd w:val="0"/>
        <w:jc w:val="left"/>
        <w:rPr>
          <w:rFonts w:ascii="CenturyGothic-Bold" w:hAnsi="CenturyGothic-Bold" w:cs="CenturyGothic-Bold"/>
          <w:b/>
          <w:bCs/>
          <w:szCs w:val="22"/>
          <w:lang w:val="en-US" w:eastAsia="zh-TW"/>
        </w:rPr>
      </w:pPr>
    </w:p>
    <w:p w14:paraId="0141D5C1" w14:textId="561C741C" w:rsidR="00C0678E" w:rsidRDefault="00C0678E" w:rsidP="00C0678E">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2882B5E5" w14:textId="10811670" w:rsidR="00C0678E" w:rsidRDefault="00C0678E" w:rsidP="00C0678E">
      <w:pPr>
        <w:autoSpaceDE w:val="0"/>
        <w:autoSpaceDN w:val="0"/>
        <w:adjustRightInd w:val="0"/>
        <w:jc w:val="left"/>
        <w:rPr>
          <w:rFonts w:ascii="Cambria" w:hAnsi="Cambria" w:cs="Cambria"/>
          <w:sz w:val="24"/>
          <w:szCs w:val="24"/>
          <w:lang w:val="en-US" w:eastAsia="zh-TW"/>
        </w:rPr>
      </w:pPr>
      <w:r>
        <w:rPr>
          <w:rFonts w:ascii="Cambria" w:hAnsi="Cambria" w:cs="Cambria"/>
          <w:sz w:val="24"/>
          <w:szCs w:val="24"/>
          <w:lang w:val="en-US" w:eastAsia="zh-TW"/>
        </w:rPr>
        <w:t xml:space="preserve">This structure </w:t>
      </w:r>
      <w:r w:rsidR="00D93B06">
        <w:rPr>
          <w:rFonts w:ascii="Cambria" w:hAnsi="Cambria" w:cs="Cambria"/>
          <w:sz w:val="24"/>
          <w:szCs w:val="24"/>
          <w:lang w:val="en-US" w:eastAsia="zh-TW"/>
        </w:rPr>
        <w:t>maps the slots on the ADPD4100 device</w:t>
      </w:r>
    </w:p>
    <w:p w14:paraId="43469237" w14:textId="6E2CF41F" w:rsidR="003C44FD" w:rsidRDefault="003C44FD" w:rsidP="003C44FD">
      <w:pPr>
        <w:pStyle w:val="Heading3"/>
        <w:rPr>
          <w:lang w:val="en-US" w:eastAsia="zh-TW"/>
        </w:rPr>
      </w:pPr>
      <w:bookmarkStart w:id="85" w:name="_Toc64359969"/>
      <w:r w:rsidRPr="003C44FD">
        <w:rPr>
          <w:lang w:val="en-US" w:eastAsia="zh-TW"/>
        </w:rPr>
        <w:t>ADPD400xDrv_LedId_t</w:t>
      </w:r>
      <w:bookmarkEnd w:id="85"/>
    </w:p>
    <w:p w14:paraId="22D69D07" w14:textId="77777777" w:rsidR="003366A5" w:rsidRDefault="003366A5" w:rsidP="003366A5">
      <w:pPr>
        <w:pStyle w:val="APIListing"/>
        <w:pBdr>
          <w:bottom w:val="single" w:sz="4" w:space="0" w:color="000000"/>
        </w:pBdr>
      </w:pPr>
      <w:r>
        <w:t xml:space="preserve">typedef </w:t>
      </w:r>
      <w:proofErr w:type="spellStart"/>
      <w:r>
        <w:t>enum</w:t>
      </w:r>
      <w:proofErr w:type="spellEnd"/>
      <w:r>
        <w:t xml:space="preserve"> {</w:t>
      </w:r>
    </w:p>
    <w:p w14:paraId="1E52E532" w14:textId="77777777" w:rsidR="003366A5" w:rsidRDefault="003366A5" w:rsidP="003366A5">
      <w:pPr>
        <w:pStyle w:val="APIListing"/>
        <w:pBdr>
          <w:bottom w:val="single" w:sz="4" w:space="0" w:color="000000"/>
        </w:pBdr>
      </w:pPr>
      <w:r>
        <w:t xml:space="preserve">  ADPD400xDrv_LED_OFF = 0x00,</w:t>
      </w:r>
    </w:p>
    <w:p w14:paraId="6D2F65DC" w14:textId="77777777" w:rsidR="003366A5" w:rsidRDefault="003366A5" w:rsidP="003366A5">
      <w:pPr>
        <w:pStyle w:val="APIListing"/>
        <w:pBdr>
          <w:bottom w:val="single" w:sz="4" w:space="0" w:color="000000"/>
        </w:pBdr>
      </w:pPr>
      <w:r>
        <w:t xml:space="preserve">  ADPD400xDrv_LED1,</w:t>
      </w:r>
    </w:p>
    <w:p w14:paraId="4E6399B0" w14:textId="77777777" w:rsidR="003366A5" w:rsidRDefault="003366A5" w:rsidP="003366A5">
      <w:pPr>
        <w:pStyle w:val="APIListing"/>
        <w:pBdr>
          <w:bottom w:val="single" w:sz="4" w:space="0" w:color="000000"/>
        </w:pBdr>
      </w:pPr>
      <w:r>
        <w:t xml:space="preserve">  ADPD400xDrv_LED2,</w:t>
      </w:r>
    </w:p>
    <w:p w14:paraId="5E0BDD03" w14:textId="77777777" w:rsidR="003366A5" w:rsidRDefault="003366A5" w:rsidP="003366A5">
      <w:pPr>
        <w:pStyle w:val="APIListing"/>
        <w:pBdr>
          <w:bottom w:val="single" w:sz="4" w:space="0" w:color="000000"/>
        </w:pBdr>
      </w:pPr>
      <w:r>
        <w:t xml:space="preserve">  ADPD400xDrv_LED3,</w:t>
      </w:r>
    </w:p>
    <w:p w14:paraId="082AA166" w14:textId="77777777" w:rsidR="003366A5" w:rsidRDefault="003366A5" w:rsidP="003366A5">
      <w:pPr>
        <w:pStyle w:val="APIListing"/>
        <w:pBdr>
          <w:bottom w:val="single" w:sz="4" w:space="0" w:color="000000"/>
        </w:pBdr>
      </w:pPr>
      <w:r>
        <w:t xml:space="preserve">  ADPD400xDrv_LED4</w:t>
      </w:r>
    </w:p>
    <w:p w14:paraId="182489E7" w14:textId="667E6958" w:rsidR="003C44FD" w:rsidRDefault="003366A5" w:rsidP="003366A5">
      <w:pPr>
        <w:pStyle w:val="APIListing"/>
        <w:pBdr>
          <w:bottom w:val="single" w:sz="4" w:space="0" w:color="000000"/>
        </w:pBdr>
      </w:pPr>
      <w:r>
        <w:t>} ADPD400xDrv_LedId_t;</w:t>
      </w:r>
    </w:p>
    <w:p w14:paraId="4CCB2E12" w14:textId="77777777" w:rsidR="003C44FD" w:rsidRDefault="003C44FD" w:rsidP="003C44FD">
      <w:pPr>
        <w:autoSpaceDE w:val="0"/>
        <w:autoSpaceDN w:val="0"/>
        <w:adjustRightInd w:val="0"/>
        <w:jc w:val="left"/>
        <w:rPr>
          <w:rFonts w:ascii="CenturyGothic-Bold" w:hAnsi="CenturyGothic-Bold" w:cs="CenturyGothic-Bold"/>
          <w:b/>
          <w:bCs/>
          <w:szCs w:val="22"/>
          <w:lang w:val="en-US" w:eastAsia="zh-TW"/>
        </w:rPr>
      </w:pPr>
    </w:p>
    <w:p w14:paraId="438CF254" w14:textId="77777777" w:rsidR="00974405" w:rsidRDefault="00974405" w:rsidP="00974405">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4D9E383B" w14:textId="02B058A6" w:rsidR="003C44FD" w:rsidRDefault="00974405" w:rsidP="00974405">
      <w:pPr>
        <w:pStyle w:val="BodyText"/>
        <w:spacing w:before="0" w:after="0"/>
        <w:rPr>
          <w:rFonts w:ascii="Cambria" w:hAnsi="Cambria" w:cs="Cambria"/>
          <w:szCs w:val="24"/>
          <w:lang w:val="en-US" w:eastAsia="zh-TW"/>
        </w:rPr>
      </w:pPr>
      <w:r>
        <w:rPr>
          <w:rFonts w:ascii="Cambria" w:hAnsi="Cambria" w:cs="Cambria"/>
          <w:szCs w:val="24"/>
          <w:lang w:val="en-US" w:eastAsia="zh-TW"/>
        </w:rPr>
        <w:t xml:space="preserve">This structure maps the </w:t>
      </w:r>
      <w:r w:rsidR="002F1F04">
        <w:rPr>
          <w:rFonts w:ascii="Cambria" w:hAnsi="Cambria" w:cs="Cambria"/>
          <w:szCs w:val="24"/>
          <w:lang w:val="en-US" w:eastAsia="zh-TW"/>
        </w:rPr>
        <w:t>LEDs available</w:t>
      </w:r>
      <w:r>
        <w:rPr>
          <w:rFonts w:ascii="Cambria" w:hAnsi="Cambria" w:cs="Cambria"/>
          <w:szCs w:val="24"/>
          <w:lang w:val="en-US" w:eastAsia="zh-TW"/>
        </w:rPr>
        <w:t xml:space="preserve"> on the ADPD4100 device</w:t>
      </w:r>
    </w:p>
    <w:p w14:paraId="35D48B62" w14:textId="51687DE1" w:rsidR="004D3B4C" w:rsidRDefault="003206AE" w:rsidP="004D3B4C">
      <w:pPr>
        <w:pStyle w:val="Heading3"/>
        <w:rPr>
          <w:lang w:val="en-US" w:eastAsia="zh-TW"/>
        </w:rPr>
      </w:pPr>
      <w:bookmarkStart w:id="86" w:name="_Toc64359970"/>
      <w:r w:rsidRPr="003206AE">
        <w:rPr>
          <w:lang w:val="en-US" w:eastAsia="zh-TW"/>
        </w:rPr>
        <w:lastRenderedPageBreak/>
        <w:t>Adpd400xComMode_t</w:t>
      </w:r>
      <w:bookmarkEnd w:id="86"/>
    </w:p>
    <w:p w14:paraId="669034E7" w14:textId="77777777" w:rsidR="00550C36" w:rsidRDefault="00550C36" w:rsidP="00550C36">
      <w:pPr>
        <w:pStyle w:val="APIListing"/>
        <w:pBdr>
          <w:bottom w:val="single" w:sz="4" w:space="0" w:color="000000"/>
        </w:pBdr>
      </w:pPr>
      <w:r>
        <w:t xml:space="preserve">typedef </w:t>
      </w:r>
      <w:proofErr w:type="spellStart"/>
      <w:r>
        <w:t>enum</w:t>
      </w:r>
      <w:proofErr w:type="spellEnd"/>
      <w:r>
        <w:t xml:space="preserve"> {</w:t>
      </w:r>
    </w:p>
    <w:p w14:paraId="454A7070" w14:textId="77777777" w:rsidR="00550C36" w:rsidRDefault="00550C36" w:rsidP="00550C36">
      <w:pPr>
        <w:pStyle w:val="APIListing"/>
        <w:pBdr>
          <w:bottom w:val="single" w:sz="4" w:space="0" w:color="000000"/>
        </w:pBdr>
      </w:pPr>
      <w:r>
        <w:t xml:space="preserve">  ADPD400x_I2C_BUS,    /**&lt; </w:t>
      </w:r>
      <w:proofErr w:type="spellStart"/>
      <w:r>
        <w:t>enum</w:t>
      </w:r>
      <w:proofErr w:type="spellEnd"/>
      <w:r>
        <w:t xml:space="preserve"> value 0 */</w:t>
      </w:r>
    </w:p>
    <w:p w14:paraId="53C84F74" w14:textId="77777777" w:rsidR="00550C36" w:rsidRDefault="00550C36" w:rsidP="00550C36">
      <w:pPr>
        <w:pStyle w:val="APIListing"/>
        <w:pBdr>
          <w:bottom w:val="single" w:sz="4" w:space="0" w:color="000000"/>
        </w:pBdr>
      </w:pPr>
      <w:r>
        <w:t xml:space="preserve">  ADPD400x_SPI_BUS,    /**&lt; </w:t>
      </w:r>
      <w:proofErr w:type="spellStart"/>
      <w:r>
        <w:t>enum</w:t>
      </w:r>
      <w:proofErr w:type="spellEnd"/>
      <w:r>
        <w:t xml:space="preserve"> value 1 */</w:t>
      </w:r>
    </w:p>
    <w:p w14:paraId="469CFC04" w14:textId="77777777" w:rsidR="00550C36" w:rsidRDefault="00550C36" w:rsidP="00550C36">
      <w:pPr>
        <w:pStyle w:val="APIListing"/>
        <w:pBdr>
          <w:bottom w:val="single" w:sz="4" w:space="0" w:color="000000"/>
        </w:pBdr>
      </w:pPr>
      <w:r>
        <w:t xml:space="preserve">  ADPD400x_UNKNOWN_BUS /**&lt; </w:t>
      </w:r>
      <w:proofErr w:type="spellStart"/>
      <w:r>
        <w:t>enum</w:t>
      </w:r>
      <w:proofErr w:type="spellEnd"/>
      <w:r>
        <w:t xml:space="preserve"> value 2 */</w:t>
      </w:r>
    </w:p>
    <w:p w14:paraId="7022ACB8" w14:textId="0F7D0E5B" w:rsidR="004D3B4C" w:rsidRDefault="00550C36" w:rsidP="00550C36">
      <w:pPr>
        <w:pStyle w:val="APIListing"/>
        <w:pBdr>
          <w:bottom w:val="single" w:sz="4" w:space="0" w:color="000000"/>
        </w:pBdr>
      </w:pPr>
      <w:r>
        <w:t>} Adpd400xComMode_t;</w:t>
      </w:r>
    </w:p>
    <w:p w14:paraId="7D48FF9B" w14:textId="77777777" w:rsidR="004D3B4C" w:rsidRDefault="004D3B4C" w:rsidP="004D3B4C">
      <w:pPr>
        <w:autoSpaceDE w:val="0"/>
        <w:autoSpaceDN w:val="0"/>
        <w:adjustRightInd w:val="0"/>
        <w:jc w:val="left"/>
        <w:rPr>
          <w:rFonts w:ascii="CenturyGothic-Bold" w:hAnsi="CenturyGothic-Bold" w:cs="CenturyGothic-Bold"/>
          <w:b/>
          <w:bCs/>
          <w:szCs w:val="22"/>
          <w:lang w:val="en-US" w:eastAsia="zh-TW"/>
        </w:rPr>
      </w:pPr>
    </w:p>
    <w:p w14:paraId="128043BD" w14:textId="77777777" w:rsidR="004D3B4C" w:rsidRDefault="004D3B4C" w:rsidP="004D3B4C">
      <w:pPr>
        <w:autoSpaceDE w:val="0"/>
        <w:autoSpaceDN w:val="0"/>
        <w:adjustRightInd w:val="0"/>
        <w:jc w:val="left"/>
        <w:rPr>
          <w:rFonts w:ascii="CenturyGothic-Bold" w:hAnsi="CenturyGothic-Bold" w:cs="CenturyGothic-Bold"/>
          <w:b/>
          <w:bCs/>
          <w:szCs w:val="22"/>
          <w:lang w:val="en-US" w:eastAsia="zh-TW"/>
        </w:rPr>
      </w:pPr>
      <w:r>
        <w:rPr>
          <w:rFonts w:ascii="CenturyGothic-Bold" w:hAnsi="CenturyGothic-Bold" w:cs="CenturyGothic-Bold"/>
          <w:b/>
          <w:bCs/>
          <w:szCs w:val="22"/>
          <w:lang w:val="en-US" w:eastAsia="zh-TW"/>
        </w:rPr>
        <w:t>Description</w:t>
      </w:r>
    </w:p>
    <w:p w14:paraId="42457B85" w14:textId="31201E1F" w:rsidR="004D3B4C" w:rsidRPr="003C44FD" w:rsidRDefault="004D3B4C" w:rsidP="004D3B4C">
      <w:pPr>
        <w:autoSpaceDE w:val="0"/>
        <w:autoSpaceDN w:val="0"/>
        <w:adjustRightInd w:val="0"/>
        <w:jc w:val="left"/>
        <w:rPr>
          <w:lang w:val="en-US" w:eastAsia="zh-TW"/>
        </w:rPr>
      </w:pPr>
      <w:r>
        <w:rPr>
          <w:rFonts w:ascii="Cambria" w:hAnsi="Cambria" w:cs="Cambria"/>
          <w:sz w:val="24"/>
          <w:szCs w:val="24"/>
          <w:lang w:val="en-US" w:eastAsia="zh-TW"/>
        </w:rPr>
        <w:t xml:space="preserve">This </w:t>
      </w:r>
      <w:r w:rsidR="00C71A11">
        <w:rPr>
          <w:rFonts w:ascii="Cambria" w:hAnsi="Cambria" w:cs="Cambria"/>
          <w:sz w:val="24"/>
          <w:szCs w:val="24"/>
          <w:lang w:val="en-US" w:eastAsia="zh-TW"/>
        </w:rPr>
        <w:t xml:space="preserve">enumeration shows the different </w:t>
      </w:r>
      <w:r w:rsidR="006C5CB8">
        <w:rPr>
          <w:rFonts w:ascii="Cambria" w:hAnsi="Cambria" w:cs="Cambria"/>
          <w:sz w:val="24"/>
          <w:szCs w:val="24"/>
          <w:lang w:val="en-US" w:eastAsia="zh-TW"/>
        </w:rPr>
        <w:t>data interface modes available on ADPD410X devices</w:t>
      </w:r>
    </w:p>
    <w:bookmarkEnd w:id="38"/>
    <w:sectPr w:rsidR="004D3B4C" w:rsidRPr="003C44FD" w:rsidSect="00A5001D">
      <w:headerReference w:type="even" r:id="rId11"/>
      <w:headerReference w:type="default" r:id="rId12"/>
      <w:footerReference w:type="even" r:id="rId13"/>
      <w:footerReference w:type="default" r:id="rId14"/>
      <w:headerReference w:type="first" r:id="rId15"/>
      <w:footerReference w:type="first" r:id="rId16"/>
      <w:pgSz w:w="11907" w:h="16840" w:code="9"/>
      <w:pgMar w:top="2002" w:right="851" w:bottom="799" w:left="851" w:header="851" w:footer="851" w:gutter="567"/>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485F1C" w14:textId="77777777" w:rsidR="006D31BB" w:rsidRDefault="006D31BB">
      <w:r>
        <w:separator/>
      </w:r>
    </w:p>
  </w:endnote>
  <w:endnote w:type="continuationSeparator" w:id="0">
    <w:p w14:paraId="07A82D7A" w14:textId="77777777" w:rsidR="006D31BB" w:rsidRDefault="006D31BB">
      <w:r>
        <w:continuationSeparator/>
      </w:r>
    </w:p>
  </w:endnote>
  <w:endnote w:type="continuationNotice" w:id="1">
    <w:p w14:paraId="4D26D0F6" w14:textId="77777777" w:rsidR="006D31BB" w:rsidRDefault="006D31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C4B68507-C525-4DA1-8A16-B55A413FE5F4}"/>
    <w:embedBold r:id="rId2" w:fontKey="{6E5C2056-E32C-4254-B742-B404509E03A6}"/>
  </w:font>
  <w:font w:name="AGaramond">
    <w:altName w:val="Cambri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991BED38-36E2-4B61-A12E-EE2626680036}"/>
  </w:font>
  <w:font w:name="Calibri">
    <w:panose1 w:val="020F0502020204030204"/>
    <w:charset w:val="00"/>
    <w:family w:val="swiss"/>
    <w:pitch w:val="variable"/>
    <w:sig w:usb0="E4002EFF" w:usb1="C000247B" w:usb2="00000009" w:usb3="00000000" w:csb0="000001FF" w:csb1="00000000"/>
    <w:embedRegular r:id="rId4" w:fontKey="{C684B5BB-BF1B-46CB-A1C0-52448A0D41EC}"/>
    <w:embedBold r:id="rId5" w:fontKey="{3AA285C2-6E0A-4811-8BC2-297A40846536}"/>
  </w:font>
  <w:font w:name="Cambria">
    <w:panose1 w:val="02040503050406030204"/>
    <w:charset w:val="00"/>
    <w:family w:val="roman"/>
    <w:pitch w:val="variable"/>
    <w:sig w:usb0="E00006FF" w:usb1="420024FF" w:usb2="02000000" w:usb3="00000000" w:csb0="0000019F" w:csb1="00000000"/>
    <w:embedRegular r:id="rId6" w:fontKey="{C21B0C0A-E4B5-4917-835B-2AB0933F1E0B}"/>
  </w:font>
  <w:font w:name="CenturyGothic-Bold">
    <w:altName w:val="Calibri"/>
    <w:panose1 w:val="00000000000000000000"/>
    <w:charset w:val="00"/>
    <w:family w:val="swiss"/>
    <w:notTrueType/>
    <w:pitch w:val="default"/>
    <w:sig w:usb0="00000003" w:usb1="00000000" w:usb2="00000000" w:usb3="00000000" w:csb0="00000001" w:csb1="00000000"/>
  </w:font>
  <w:font w:name="CenturyGothic">
    <w:altName w:val="Calibri"/>
    <w:panose1 w:val="00000000000000000000"/>
    <w:charset w:val="00"/>
    <w:family w:val="swiss"/>
    <w:notTrueType/>
    <w:pitch w:val="default"/>
    <w:sig w:usb0="00000003" w:usb1="00000000" w:usb2="0000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embedRegular r:id="rId7" w:fontKey="{8A2641B7-E1BF-453E-A7E2-B8431724FF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4EF25" w14:textId="20BFF29F" w:rsidR="004E38A2" w:rsidRDefault="004E38A2">
    <w:r>
      <w:rPr>
        <w:noProof/>
        <w:lang w:val="en-US" w:eastAsia="zh-TW" w:bidi="he-IL"/>
      </w:rPr>
      <mc:AlternateContent>
        <mc:Choice Requires="wps">
          <w:drawing>
            <wp:anchor distT="0" distB="0" distL="114300" distR="114300" simplePos="0" relativeHeight="251658241" behindDoc="0" locked="0" layoutInCell="1" allowOverlap="1" wp14:anchorId="7B84EE21" wp14:editId="7B0F9B26">
              <wp:simplePos x="0" y="0"/>
              <wp:positionH relativeFrom="column">
                <wp:posOffset>635</wp:posOffset>
              </wp:positionH>
              <wp:positionV relativeFrom="paragraph">
                <wp:posOffset>-2574925</wp:posOffset>
              </wp:positionV>
              <wp:extent cx="1538605" cy="2514600"/>
              <wp:effectExtent l="0" t="0" r="4445" b="0"/>
              <wp:wrapNone/>
              <wp:docPr id="2"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538605" cy="2514600"/>
                      </a:xfrm>
                      <a:prstGeom prst="rect">
                        <a:avLst/>
                      </a:prstGeom>
                      <a:solidFill>
                        <a:srgbClr val="000000"/>
                      </a:solidFill>
                      <a:ln w="9525">
                        <a:solidFill>
                          <a:srgbClr val="000000"/>
                        </a:solidFill>
                        <a:miter lim="800000"/>
                        <a:headEnd/>
                        <a:tailEnd/>
                      </a:ln>
                    </wps:spPr>
                    <wps:txbx>
                      <w:txbxContent>
                        <w:p w14:paraId="7AA45C2C" w14:textId="77777777" w:rsidR="004E38A2" w:rsidRPr="00271623" w:rsidRDefault="004E38A2" w:rsidP="00F2145E">
                          <w:pPr>
                            <w:pStyle w:val="TitlePage-ADIinfo"/>
                          </w:pPr>
                          <w:r w:rsidRPr="00271623">
                            <w:t>ANALOG DEVICES</w:t>
                          </w:r>
                          <w:r>
                            <w:t>,</w:t>
                          </w:r>
                          <w:r w:rsidRPr="00271623">
                            <w:t xml:space="preserve"> INC</w:t>
                          </w:r>
                          <w:r>
                            <w:t>.</w:t>
                          </w:r>
                        </w:p>
                        <w:p w14:paraId="0E710816" w14:textId="77777777" w:rsidR="004E38A2" w:rsidRPr="00271623" w:rsidRDefault="004E38A2" w:rsidP="00F2145E">
                          <w:pPr>
                            <w:pStyle w:val="TitlePage-ADIinfo"/>
                          </w:pPr>
                        </w:p>
                        <w:p w14:paraId="214FF076" w14:textId="77777777" w:rsidR="004E38A2" w:rsidRPr="00271623" w:rsidRDefault="004E38A2" w:rsidP="00F2145E">
                          <w:pPr>
                            <w:pStyle w:val="TitlePage-ADIinfo"/>
                          </w:pPr>
                          <w:r w:rsidRPr="00271623">
                            <w:t>www.analog.com</w:t>
                          </w:r>
                        </w:p>
                        <w:p w14:paraId="12C8A8C0" w14:textId="77777777" w:rsidR="004E38A2" w:rsidRPr="00271623" w:rsidRDefault="004E38A2" w:rsidP="00667180">
                          <w:pPr>
                            <w:rPr>
                              <w:lang w:val="fr-FR"/>
                            </w:rPr>
                          </w:pPr>
                        </w:p>
                      </w:txbxContent>
                    </wps:txbx>
                    <wps:bodyPr rot="0" vert="horz" wrap="square" lIns="31750" tIns="45720" rIns="3175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4EE21" id="_x0000_t202" coordsize="21600,21600" o:spt="202" path="m,l,21600r21600,l21600,xe">
              <v:stroke joinstyle="miter"/>
              <v:path gradientshapeok="t" o:connecttype="rect"/>
            </v:shapetype>
            <v:shape id="Text Box 2" o:spid="_x0000_s1026" type="#_x0000_t202" style="position:absolute;left:0;text-align:left;margin-left:.05pt;margin-top:-202.75pt;width:121.15pt;height:19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" fillcolor="black">
              <o:lock v:ext="edit" aspectratio="t"/>
              <v:textbox inset="2.5pt,,2.5pt">
                <w:txbxContent>
                  <w:p w14:paraId="7AA45C2C" w14:textId="77777777" w:rsidR="004E38A2" w:rsidRPr="00271623" w:rsidRDefault="004E38A2" w:rsidP="00F2145E">
                    <w:pPr>
                      <w:pStyle w:val="TitlePage-ADIinfo"/>
                    </w:pPr>
                    <w:r w:rsidRPr="00271623">
                      <w:t>ANALOG DEVICES</w:t>
                    </w:r>
                    <w:r>
                      <w:t>,</w:t>
                    </w:r>
                    <w:r w:rsidRPr="00271623">
                      <w:t xml:space="preserve"> INC</w:t>
                    </w:r>
                    <w:r>
                      <w:t>.</w:t>
                    </w:r>
                  </w:p>
                  <w:p w14:paraId="0E710816" w14:textId="77777777" w:rsidR="004E38A2" w:rsidRPr="00271623" w:rsidRDefault="004E38A2" w:rsidP="00F2145E">
                    <w:pPr>
                      <w:pStyle w:val="TitlePage-ADIinfo"/>
                    </w:pPr>
                  </w:p>
                  <w:p w14:paraId="214FF076" w14:textId="77777777" w:rsidR="004E38A2" w:rsidRPr="00271623" w:rsidRDefault="004E38A2" w:rsidP="00F2145E">
                    <w:pPr>
                      <w:pStyle w:val="TitlePage-ADIinfo"/>
                    </w:pPr>
                    <w:r w:rsidRPr="00271623">
                      <w:t>www.analog.com</w:t>
                    </w:r>
                  </w:p>
                  <w:p w14:paraId="12C8A8C0" w14:textId="77777777" w:rsidR="004E38A2" w:rsidRPr="00271623" w:rsidRDefault="004E38A2" w:rsidP="00667180">
                    <w:pPr>
                      <w:rPr>
                        <w:lang w:val="fr-FR"/>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3436A" w14:textId="77777777" w:rsidR="004E38A2" w:rsidRDefault="004E3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778C2" w14:textId="77777777" w:rsidR="004E38A2" w:rsidRDefault="004E38A2" w:rsidP="00756FF7">
    <w:pPr>
      <w:pStyle w:val="Footer"/>
    </w:pPr>
  </w:p>
  <w:p w14:paraId="530097F2" w14:textId="042D1795" w:rsidR="004E38A2" w:rsidRDefault="006B5B8D" w:rsidP="00943577">
    <w:pPr>
      <w:pStyle w:val="Footer"/>
      <w:pBdr>
        <w:top w:val="single" w:sz="12" w:space="1" w:color="auto"/>
      </w:pBdr>
    </w:pPr>
    <w:fldSimple w:instr=" DOCPROPERTY  &quot;Revision number&quot;  \* MERGEFORMAT ">
      <w:r w:rsidR="004E38A2">
        <w:t>REV 1.0.0</w:t>
      </w:r>
    </w:fldSimple>
    <w:r w:rsidR="004E38A2">
      <w:tab/>
      <w:t>Proprietary and Confidential</w:t>
    </w:r>
    <w:r w:rsidR="004E38A2">
      <w:tab/>
      <w:t xml:space="preserve">   Page: </w:t>
    </w:r>
    <w:r w:rsidR="004E38A2">
      <w:fldChar w:fldCharType="begin"/>
    </w:r>
    <w:r w:rsidR="004E38A2">
      <w:instrText xml:space="preserve"> PAGE  \* MERGEFORMAT </w:instrText>
    </w:r>
    <w:r w:rsidR="004E38A2">
      <w:fldChar w:fldCharType="separate"/>
    </w:r>
    <w:r w:rsidR="004E38A2">
      <w:rPr>
        <w:noProof/>
      </w:rPr>
      <w:t>57</w:t>
    </w:r>
    <w:r w:rsidR="004E38A2">
      <w:rPr>
        <w:noProof/>
      </w:rPr>
      <w:fldChar w:fldCharType="end"/>
    </w:r>
    <w:r w:rsidR="004E38A2">
      <w:t xml:space="preserve"> of </w:t>
    </w:r>
    <w:fldSimple w:instr=" NUMPAGES  \* MERGEFORMAT ">
      <w:r w:rsidR="004E38A2">
        <w:rPr>
          <w:noProof/>
        </w:rPr>
        <w:t>61</w:t>
      </w:r>
    </w:fldSimple>
  </w:p>
  <w:p w14:paraId="58D20737" w14:textId="77777777" w:rsidR="004E38A2" w:rsidRDefault="004E38A2"/>
  <w:p w14:paraId="0C6B9CD4" w14:textId="77777777" w:rsidR="004E38A2" w:rsidRDefault="004E38A2" w:rsidP="0052286F">
    <w:pPr>
      <w:tabs>
        <w:tab w:val="left" w:pos="1898"/>
        <w:tab w:val="left" w:pos="4021"/>
      </w:tabs>
    </w:pPr>
    <w:r>
      <w:tab/>
    </w:r>
    <w:r>
      <w:tab/>
    </w:r>
  </w:p>
  <w:p w14:paraId="176C2E4F" w14:textId="77777777" w:rsidR="004E38A2" w:rsidRDefault="004E38A2" w:rsidP="001915EF">
    <w:pPr>
      <w:tabs>
        <w:tab w:val="left" w:pos="2669"/>
        <w:tab w:val="left" w:pos="3428"/>
        <w:tab w:val="left" w:pos="4021"/>
      </w:tabs>
    </w:pPr>
    <w:r>
      <w:tab/>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00E7" w14:textId="77777777" w:rsidR="004E38A2" w:rsidRDefault="004E3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46EE5A" w14:textId="77777777" w:rsidR="006D31BB" w:rsidRDefault="006D31BB">
      <w:r>
        <w:separator/>
      </w:r>
    </w:p>
  </w:footnote>
  <w:footnote w:type="continuationSeparator" w:id="0">
    <w:p w14:paraId="5626AE4A" w14:textId="77777777" w:rsidR="006D31BB" w:rsidRDefault="006D31BB">
      <w:r>
        <w:continuationSeparator/>
      </w:r>
    </w:p>
  </w:footnote>
  <w:footnote w:type="continuationNotice" w:id="1">
    <w:p w14:paraId="041606FB" w14:textId="77777777" w:rsidR="006D31BB" w:rsidRDefault="006D31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B2277" w14:textId="77777777" w:rsidR="004E38A2" w:rsidRDefault="004E38A2" w:rsidP="00B41F72">
    <w:pPr>
      <w:pStyle w:val="TitlePage-Header"/>
    </w:pPr>
    <w:r>
      <w:rPr>
        <w:noProof/>
        <w:lang w:val="en-US"/>
      </w:rPr>
      <w:drawing>
        <wp:inline distT="0" distB="0" distL="0" distR="0" wp14:anchorId="57A45E73" wp14:editId="57C83F96">
          <wp:extent cx="14097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409575"/>
                  </a:xfrm>
                  <a:prstGeom prst="rect">
                    <a:avLst/>
                  </a:prstGeom>
                  <a:noFill/>
                  <a:ln>
                    <a:noFill/>
                  </a:ln>
                </pic:spPr>
              </pic:pic>
            </a:graphicData>
          </a:graphic>
        </wp:inline>
      </w:drawing>
    </w:r>
  </w:p>
  <w:p w14:paraId="4045E4A8" w14:textId="77B1D8F8" w:rsidR="004E38A2" w:rsidRDefault="004E38A2" w:rsidP="00667180">
    <w:pPr>
      <w:pStyle w:val="Header-Title1"/>
    </w:pPr>
    <w:r>
      <w:rPr>
        <w:noProof/>
        <w:lang w:val="en-US" w:eastAsia="zh-TW" w:bidi="he-IL"/>
      </w:rPr>
      <mc:AlternateContent>
        <mc:Choice Requires="wps">
          <w:drawing>
            <wp:anchor distT="0" distB="0" distL="114300" distR="114300" simplePos="0" relativeHeight="251658240" behindDoc="0" locked="0" layoutInCell="1" allowOverlap="1" wp14:anchorId="383C4738" wp14:editId="796D786D">
              <wp:simplePos x="0" y="0"/>
              <wp:positionH relativeFrom="column">
                <wp:posOffset>0</wp:posOffset>
              </wp:positionH>
              <wp:positionV relativeFrom="paragraph">
                <wp:posOffset>126365</wp:posOffset>
              </wp:positionV>
              <wp:extent cx="1539240" cy="8839200"/>
              <wp:effectExtent l="0" t="0" r="3810" b="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9240" cy="88392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C761E" id="Rectangle 1" o:spid="_x0000_s1026" style="position:absolute;margin-left:0;margin-top:9.95pt;width:121.2pt;height:6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" fillcolor="black"/>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F1711" w14:textId="77777777" w:rsidR="004E38A2" w:rsidRDefault="004E38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DBFF0" w14:textId="77777777" w:rsidR="004E38A2" w:rsidRDefault="004E38A2" w:rsidP="002D27F0">
    <w:pPr>
      <w:pStyle w:val="Header-Title1"/>
      <w:pBdr>
        <w:bottom w:val="single" w:sz="12" w:space="1" w:color="auto"/>
      </w:pBdr>
    </w:pPr>
    <w:r>
      <w:t>Analog Devices, Inc.</w:t>
    </w:r>
  </w:p>
  <w:p w14:paraId="27B93142" w14:textId="4876C8FD" w:rsidR="004E38A2" w:rsidRDefault="004E38A2" w:rsidP="00583BE7">
    <w:pPr>
      <w:pStyle w:val="Header-DocTitle"/>
    </w:pPr>
    <w:r>
      <w:t xml:space="preserve">ADI </w:t>
    </w:r>
    <w:r w:rsidR="00871C81">
      <w:t xml:space="preserve">VSM </w:t>
    </w:r>
    <w:r>
      <w:t>S</w:t>
    </w:r>
    <w:r w:rsidR="00F974CC">
      <w:t xml:space="preserve">tudy Watch Driver </w:t>
    </w:r>
    <w:r>
      <w:t xml:space="preserve">Reference Guide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8697B" w14:textId="77777777" w:rsidR="004E38A2" w:rsidRDefault="004E3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55FC38A2"/>
    <w:lvl w:ilvl="0">
      <w:start w:val="1"/>
      <w:numFmt w:val="decimal"/>
      <w:pStyle w:val="Heading1"/>
      <w:suff w:val="space"/>
      <w:lvlText w:val="%1 "/>
      <w:lvlJc w:val="left"/>
      <w:rPr>
        <w:rFonts w:hint="default"/>
      </w:rPr>
    </w:lvl>
    <w:lvl w:ilvl="1">
      <w:start w:val="1"/>
      <w:numFmt w:val="decimal"/>
      <w:pStyle w:val="Heading2"/>
      <w:suff w:val="space"/>
      <w:lvlText w:val="%1.%2 "/>
      <w:lvlJc w:val="left"/>
      <w:rPr>
        <w:rFonts w:hint="default"/>
        <w:b/>
        <w:bCs/>
        <w:i w:val="0"/>
        <w:iCs w:val="0"/>
      </w:rPr>
    </w:lvl>
    <w:lvl w:ilvl="2">
      <w:start w:val="1"/>
      <w:numFmt w:val="decimal"/>
      <w:pStyle w:val="Heading3"/>
      <w:suff w:val="space"/>
      <w:lvlText w:val="%1.%2.%3 "/>
      <w:lvlJc w:val="left"/>
      <w:rPr>
        <w:rFonts w:hint="default"/>
      </w:rPr>
    </w:lvl>
    <w:lvl w:ilvl="3">
      <w:start w:val="1"/>
      <w:numFmt w:val="decimal"/>
      <w:pStyle w:val="Heading4"/>
      <w:suff w:val="space"/>
      <w:lvlText w:val="%1.%2.%3.%4 "/>
      <w:lvlJc w:val="left"/>
      <w:rPr>
        <w:rFonts w:hint="default"/>
      </w:rPr>
    </w:lvl>
    <w:lvl w:ilvl="4">
      <w:start w:val="1"/>
      <w:numFmt w:val="decimal"/>
      <w:pStyle w:val="Heading5"/>
      <w:suff w:val="space"/>
      <w:lvlText w:val="%1.%2.%3.%4.%5 "/>
      <w:lvlJc w:val="left"/>
      <w:rPr>
        <w:rFonts w:hint="default"/>
        <w:sz w:val="28"/>
        <w:szCs w:val="28"/>
      </w:rPr>
    </w:lvl>
    <w:lvl w:ilvl="5">
      <w:start w:val="1"/>
      <w:numFmt w:val="decimal"/>
      <w:pStyle w:val="Heading6"/>
      <w:suff w:val="space"/>
      <w:lvlText w:val="%1.%2.%3.%4.%5.%6 "/>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1" w15:restartNumberingAfterBreak="0">
    <w:nsid w:val="013E4D4C"/>
    <w:multiLevelType w:val="hybridMultilevel"/>
    <w:tmpl w:val="ED00A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C1F9D"/>
    <w:multiLevelType w:val="hybridMultilevel"/>
    <w:tmpl w:val="A446B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E064A"/>
    <w:multiLevelType w:val="hybridMultilevel"/>
    <w:tmpl w:val="A446B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D46B3"/>
    <w:multiLevelType w:val="hybridMultilevel"/>
    <w:tmpl w:val="F948F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96649"/>
    <w:multiLevelType w:val="hybridMultilevel"/>
    <w:tmpl w:val="1BC6C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D00FF"/>
    <w:multiLevelType w:val="hybridMultilevel"/>
    <w:tmpl w:val="B04493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2E6F8C"/>
    <w:multiLevelType w:val="hybridMultilevel"/>
    <w:tmpl w:val="66FC6E0E"/>
    <w:lvl w:ilvl="0" w:tplc="92D206A0">
      <w:start w:val="1"/>
      <w:numFmt w:val="lowerLetter"/>
      <w:lvlText w:val="%1."/>
      <w:lvlJc w:val="left"/>
      <w:pPr>
        <w:ind w:left="1429" w:hanging="360"/>
      </w:pPr>
      <w:rPr>
        <w:b w:val="0"/>
        <w:bCs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0C5047B"/>
    <w:multiLevelType w:val="hybridMultilevel"/>
    <w:tmpl w:val="2F1CC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0A7173"/>
    <w:multiLevelType w:val="hybridMultilevel"/>
    <w:tmpl w:val="4D38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D81EEE"/>
    <w:multiLevelType w:val="hybridMultilevel"/>
    <w:tmpl w:val="4A669438"/>
    <w:lvl w:ilvl="0" w:tplc="A9FA6CB2">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9D94DBE"/>
    <w:multiLevelType w:val="hybridMultilevel"/>
    <w:tmpl w:val="6C068176"/>
    <w:lvl w:ilvl="0" w:tplc="8752E2BE">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BC4237"/>
    <w:multiLevelType w:val="hybridMultilevel"/>
    <w:tmpl w:val="0CE6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A25F76"/>
    <w:multiLevelType w:val="hybridMultilevel"/>
    <w:tmpl w:val="5570207E"/>
    <w:lvl w:ilvl="0" w:tplc="0409000F">
      <w:start w:val="1"/>
      <w:numFmt w:val="decimal"/>
      <w:lvlText w:val="%1."/>
      <w:lvlJc w:val="left"/>
      <w:pPr>
        <w:ind w:left="63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1F066326"/>
    <w:multiLevelType w:val="hybridMultilevel"/>
    <w:tmpl w:val="DB144CE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21CF45B1"/>
    <w:multiLevelType w:val="hybridMultilevel"/>
    <w:tmpl w:val="FAF423AA"/>
    <w:lvl w:ilvl="0" w:tplc="A0DC94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A6FAA"/>
    <w:multiLevelType w:val="hybridMultilevel"/>
    <w:tmpl w:val="77CE8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9A6E81"/>
    <w:multiLevelType w:val="hybridMultilevel"/>
    <w:tmpl w:val="6AF6BC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AC78FE"/>
    <w:multiLevelType w:val="hybridMultilevel"/>
    <w:tmpl w:val="D0C2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5A0091"/>
    <w:multiLevelType w:val="hybridMultilevel"/>
    <w:tmpl w:val="F4E82382"/>
    <w:lvl w:ilvl="0" w:tplc="04090001">
      <w:start w:val="1"/>
      <w:numFmt w:val="bullet"/>
      <w:lvlText w:val=""/>
      <w:lvlJc w:val="left"/>
      <w:pPr>
        <w:ind w:left="720" w:hanging="360"/>
      </w:pPr>
      <w:rPr>
        <w:rFonts w:ascii="Symbol" w:hAnsi="Symbol" w:hint="default"/>
      </w:rPr>
    </w:lvl>
    <w:lvl w:ilvl="1" w:tplc="BD6C8A1A">
      <w:numFmt w:val="bullet"/>
      <w:lvlText w:val="•"/>
      <w:lvlJc w:val="left"/>
      <w:pPr>
        <w:ind w:left="1440" w:hanging="360"/>
      </w:pPr>
      <w:rPr>
        <w:rFonts w:ascii="SymbolMT" w:eastAsia="Times New Roman" w:hAnsi="SymbolMT" w:cs="Symbol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1A2131"/>
    <w:multiLevelType w:val="hybridMultilevel"/>
    <w:tmpl w:val="35E05B1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4C712F"/>
    <w:multiLevelType w:val="hybridMultilevel"/>
    <w:tmpl w:val="F23E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9A4612"/>
    <w:multiLevelType w:val="hybridMultilevel"/>
    <w:tmpl w:val="FAF423AA"/>
    <w:lvl w:ilvl="0" w:tplc="A0DC94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C155EF"/>
    <w:multiLevelType w:val="hybridMultilevel"/>
    <w:tmpl w:val="06F4121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3FC81D16"/>
    <w:multiLevelType w:val="hybridMultilevel"/>
    <w:tmpl w:val="0478C3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4145314F"/>
    <w:multiLevelType w:val="multilevel"/>
    <w:tmpl w:val="2778953A"/>
    <w:lvl w:ilvl="0">
      <w:start w:val="1"/>
      <w:numFmt w:val="upperLetter"/>
      <w:pStyle w:val="Appendix1"/>
      <w:suff w:val="space"/>
      <w:lvlText w:val="%1."/>
      <w:lvlJc w:val="left"/>
      <w:pPr>
        <w:ind w:left="0" w:firstLine="0"/>
      </w:pPr>
    </w:lvl>
    <w:lvl w:ilvl="1">
      <w:start w:val="1"/>
      <w:numFmt w:val="decimal"/>
      <w:pStyle w:val="Appendix2"/>
      <w:suff w:val="space"/>
      <w:lvlText w:val="%1.%2"/>
      <w:lvlJc w:val="left"/>
      <w:pPr>
        <w:ind w:left="0" w:firstLine="0"/>
      </w:pPr>
    </w:lvl>
    <w:lvl w:ilvl="2">
      <w:start w:val="1"/>
      <w:numFmt w:val="decimal"/>
      <w:pStyle w:val="Appendix3"/>
      <w:suff w:val="space"/>
      <w:lvlText w:val="%1.%2.%3"/>
      <w:lvlJc w:val="left"/>
      <w:pPr>
        <w:ind w:left="0" w:firstLine="0"/>
      </w:pPr>
    </w:lvl>
    <w:lvl w:ilvl="3">
      <w:start w:val="1"/>
      <w:numFmt w:val="decimal"/>
      <w:pStyle w:val="Appendix4"/>
      <w:suff w:val="space"/>
      <w:lvlText w:val="%1.%2.%3.%4"/>
      <w:lvlJc w:val="left"/>
      <w:pPr>
        <w:ind w:left="0" w:firstLine="0"/>
      </w:pPr>
    </w:lvl>
    <w:lvl w:ilvl="4">
      <w:start w:val="1"/>
      <w:numFmt w:val="decimal"/>
      <w:pStyle w:val="Appendix5"/>
      <w:suff w:val="space"/>
      <w:lvlText w:val="%1.%2.%3.%4.%5"/>
      <w:lvlJc w:val="left"/>
      <w:pPr>
        <w:ind w:left="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6" w15:restartNumberingAfterBreak="0">
    <w:nsid w:val="425D3F11"/>
    <w:multiLevelType w:val="hybridMultilevel"/>
    <w:tmpl w:val="3B64FD76"/>
    <w:lvl w:ilvl="0" w:tplc="04090019">
      <w:start w:val="1"/>
      <w:numFmt w:val="lowerLetter"/>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7" w15:restartNumberingAfterBreak="0">
    <w:nsid w:val="48D856BE"/>
    <w:multiLevelType w:val="hybridMultilevel"/>
    <w:tmpl w:val="5ACEF976"/>
    <w:lvl w:ilvl="0" w:tplc="04090001">
      <w:start w:val="1"/>
      <w:numFmt w:val="bullet"/>
      <w:lvlText w:val=""/>
      <w:lvlJc w:val="left"/>
      <w:pPr>
        <w:ind w:left="720" w:hanging="360"/>
      </w:pPr>
      <w:rPr>
        <w:rFonts w:ascii="Symbol" w:hAnsi="Symbol" w:hint="default"/>
      </w:rPr>
    </w:lvl>
    <w:lvl w:ilvl="1" w:tplc="E4682EB8">
      <w:numFmt w:val="bullet"/>
      <w:lvlText w:val="•"/>
      <w:lvlJc w:val="left"/>
      <w:pPr>
        <w:ind w:left="1440" w:hanging="360"/>
      </w:pPr>
      <w:rPr>
        <w:rFonts w:ascii="SymbolMT" w:eastAsia="Times New Roman" w:hAnsi="SymbolMT" w:cs="Symbol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B91167"/>
    <w:multiLevelType w:val="hybridMultilevel"/>
    <w:tmpl w:val="8EE6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2171F0"/>
    <w:multiLevelType w:val="hybridMultilevel"/>
    <w:tmpl w:val="98F094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9846681"/>
    <w:multiLevelType w:val="hybridMultilevel"/>
    <w:tmpl w:val="77F2EA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A1D4864"/>
    <w:multiLevelType w:val="hybridMultilevel"/>
    <w:tmpl w:val="C26C50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BE53CB1"/>
    <w:multiLevelType w:val="hybridMultilevel"/>
    <w:tmpl w:val="0A76B5EA"/>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33" w15:restartNumberingAfterBreak="0">
    <w:nsid w:val="5EE95ED6"/>
    <w:multiLevelType w:val="hybridMultilevel"/>
    <w:tmpl w:val="D2B4C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DB2C23"/>
    <w:multiLevelType w:val="hybridMultilevel"/>
    <w:tmpl w:val="F05C87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8E601E"/>
    <w:multiLevelType w:val="hybridMultilevel"/>
    <w:tmpl w:val="5570207E"/>
    <w:lvl w:ilvl="0" w:tplc="0409000F">
      <w:start w:val="1"/>
      <w:numFmt w:val="decimal"/>
      <w:lvlText w:val="%1."/>
      <w:lvlJc w:val="left"/>
      <w:pPr>
        <w:ind w:left="63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6" w15:restartNumberingAfterBreak="0">
    <w:nsid w:val="632845F1"/>
    <w:multiLevelType w:val="hybridMultilevel"/>
    <w:tmpl w:val="A080B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E636F"/>
    <w:multiLevelType w:val="hybridMultilevel"/>
    <w:tmpl w:val="8196E91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642354"/>
    <w:multiLevelType w:val="hybridMultilevel"/>
    <w:tmpl w:val="4A669438"/>
    <w:lvl w:ilvl="0" w:tplc="A9FA6CB2">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EB15B8C"/>
    <w:multiLevelType w:val="hybridMultilevel"/>
    <w:tmpl w:val="2146ED9C"/>
    <w:lvl w:ilvl="0" w:tplc="2652A25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237EC8"/>
    <w:multiLevelType w:val="hybridMultilevel"/>
    <w:tmpl w:val="480A38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82B3B"/>
    <w:multiLevelType w:val="hybridMultilevel"/>
    <w:tmpl w:val="874CD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7F0548"/>
    <w:multiLevelType w:val="hybridMultilevel"/>
    <w:tmpl w:val="1BC6C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E035FB"/>
    <w:multiLevelType w:val="hybridMultilevel"/>
    <w:tmpl w:val="1E389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28"/>
  </w:num>
  <w:num w:numId="4">
    <w:abstractNumId w:val="6"/>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num>
  <w:num w:numId="7">
    <w:abstractNumId w:val="41"/>
  </w:num>
  <w:num w:numId="8">
    <w:abstractNumId w:val="43"/>
  </w:num>
  <w:num w:numId="9">
    <w:abstractNumId w:val="37"/>
  </w:num>
  <w:num w:numId="10">
    <w:abstractNumId w:val="22"/>
  </w:num>
  <w:num w:numId="11">
    <w:abstractNumId w:val="36"/>
  </w:num>
  <w:num w:numId="12">
    <w:abstractNumId w:val="7"/>
  </w:num>
  <w:num w:numId="13">
    <w:abstractNumId w:val="38"/>
  </w:num>
  <w:num w:numId="14">
    <w:abstractNumId w:val="10"/>
  </w:num>
  <w:num w:numId="15">
    <w:abstractNumId w:val="26"/>
  </w:num>
  <w:num w:numId="16">
    <w:abstractNumId w:val="39"/>
  </w:num>
  <w:num w:numId="17">
    <w:abstractNumId w:val="35"/>
  </w:num>
  <w:num w:numId="18">
    <w:abstractNumId w:val="15"/>
  </w:num>
  <w:num w:numId="19">
    <w:abstractNumId w:val="30"/>
  </w:num>
  <w:num w:numId="20">
    <w:abstractNumId w:val="23"/>
  </w:num>
  <w:num w:numId="21">
    <w:abstractNumId w:val="31"/>
  </w:num>
  <w:num w:numId="22">
    <w:abstractNumId w:val="13"/>
  </w:num>
  <w:num w:numId="23">
    <w:abstractNumId w:val="11"/>
  </w:num>
  <w:num w:numId="24">
    <w:abstractNumId w:val="34"/>
  </w:num>
  <w:num w:numId="25">
    <w:abstractNumId w:val="33"/>
  </w:num>
  <w:num w:numId="26">
    <w:abstractNumId w:val="42"/>
  </w:num>
  <w:num w:numId="27">
    <w:abstractNumId w:val="5"/>
  </w:num>
  <w:num w:numId="28">
    <w:abstractNumId w:val="3"/>
  </w:num>
  <w:num w:numId="29">
    <w:abstractNumId w:val="2"/>
  </w:num>
  <w:num w:numId="30">
    <w:abstractNumId w:val="16"/>
  </w:num>
  <w:num w:numId="31">
    <w:abstractNumId w:val="12"/>
  </w:num>
  <w:num w:numId="32">
    <w:abstractNumId w:val="1"/>
  </w:num>
  <w:num w:numId="33">
    <w:abstractNumId w:val="14"/>
  </w:num>
  <w:num w:numId="34">
    <w:abstractNumId w:val="24"/>
  </w:num>
  <w:num w:numId="35">
    <w:abstractNumId w:val="20"/>
  </w:num>
  <w:num w:numId="36">
    <w:abstractNumId w:val="9"/>
  </w:num>
  <w:num w:numId="37">
    <w:abstractNumId w:val="19"/>
  </w:num>
  <w:num w:numId="38">
    <w:abstractNumId w:val="27"/>
  </w:num>
  <w:num w:numId="39">
    <w:abstractNumId w:val="8"/>
  </w:num>
  <w:num w:numId="40">
    <w:abstractNumId w:val="32"/>
  </w:num>
  <w:num w:numId="41">
    <w:abstractNumId w:val="21"/>
  </w:num>
  <w:num w:numId="42">
    <w:abstractNumId w:val="4"/>
  </w:num>
  <w:num w:numId="43">
    <w:abstractNumId w:val="29"/>
  </w:num>
  <w:num w:numId="44">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21F"/>
    <w:rsid w:val="000004AB"/>
    <w:rsid w:val="000008BD"/>
    <w:rsid w:val="00000E70"/>
    <w:rsid w:val="00001180"/>
    <w:rsid w:val="000011A6"/>
    <w:rsid w:val="0000139F"/>
    <w:rsid w:val="000016B5"/>
    <w:rsid w:val="00001E93"/>
    <w:rsid w:val="00001EB5"/>
    <w:rsid w:val="00002243"/>
    <w:rsid w:val="00002C02"/>
    <w:rsid w:val="00002DF9"/>
    <w:rsid w:val="000038ED"/>
    <w:rsid w:val="00004286"/>
    <w:rsid w:val="00004523"/>
    <w:rsid w:val="00004806"/>
    <w:rsid w:val="000055DA"/>
    <w:rsid w:val="000063CA"/>
    <w:rsid w:val="000065D5"/>
    <w:rsid w:val="0000693A"/>
    <w:rsid w:val="0000736C"/>
    <w:rsid w:val="000073A1"/>
    <w:rsid w:val="000079FC"/>
    <w:rsid w:val="00007D93"/>
    <w:rsid w:val="00007F6A"/>
    <w:rsid w:val="000103E5"/>
    <w:rsid w:val="0001075C"/>
    <w:rsid w:val="000107B7"/>
    <w:rsid w:val="00010909"/>
    <w:rsid w:val="000110F0"/>
    <w:rsid w:val="000115D5"/>
    <w:rsid w:val="00012098"/>
    <w:rsid w:val="00012E10"/>
    <w:rsid w:val="000133AE"/>
    <w:rsid w:val="00013601"/>
    <w:rsid w:val="00014185"/>
    <w:rsid w:val="0001491D"/>
    <w:rsid w:val="00015489"/>
    <w:rsid w:val="000158CA"/>
    <w:rsid w:val="000159AD"/>
    <w:rsid w:val="00015F83"/>
    <w:rsid w:val="000161AF"/>
    <w:rsid w:val="000174F6"/>
    <w:rsid w:val="000175CF"/>
    <w:rsid w:val="00017C66"/>
    <w:rsid w:val="00017E10"/>
    <w:rsid w:val="0002113B"/>
    <w:rsid w:val="00021479"/>
    <w:rsid w:val="00021626"/>
    <w:rsid w:val="000220CB"/>
    <w:rsid w:val="0002232E"/>
    <w:rsid w:val="00022405"/>
    <w:rsid w:val="0002344E"/>
    <w:rsid w:val="000238FA"/>
    <w:rsid w:val="00023DDB"/>
    <w:rsid w:val="00024021"/>
    <w:rsid w:val="00025025"/>
    <w:rsid w:val="00025933"/>
    <w:rsid w:val="00025B39"/>
    <w:rsid w:val="00025BF1"/>
    <w:rsid w:val="00025D69"/>
    <w:rsid w:val="00025F5D"/>
    <w:rsid w:val="00025FE5"/>
    <w:rsid w:val="000261FB"/>
    <w:rsid w:val="000262E9"/>
    <w:rsid w:val="0002657F"/>
    <w:rsid w:val="00026E7C"/>
    <w:rsid w:val="00027388"/>
    <w:rsid w:val="00027832"/>
    <w:rsid w:val="000278C9"/>
    <w:rsid w:val="00027AAD"/>
    <w:rsid w:val="00027C0C"/>
    <w:rsid w:val="00027CBC"/>
    <w:rsid w:val="00027E39"/>
    <w:rsid w:val="00030736"/>
    <w:rsid w:val="00030916"/>
    <w:rsid w:val="00030DE1"/>
    <w:rsid w:val="00030F3B"/>
    <w:rsid w:val="00031AD7"/>
    <w:rsid w:val="00031F8A"/>
    <w:rsid w:val="00032951"/>
    <w:rsid w:val="00032F43"/>
    <w:rsid w:val="00033565"/>
    <w:rsid w:val="00033C86"/>
    <w:rsid w:val="0003488E"/>
    <w:rsid w:val="000356E4"/>
    <w:rsid w:val="00035CAB"/>
    <w:rsid w:val="00035DD9"/>
    <w:rsid w:val="00035E34"/>
    <w:rsid w:val="00036260"/>
    <w:rsid w:val="0003633B"/>
    <w:rsid w:val="00036702"/>
    <w:rsid w:val="00036C30"/>
    <w:rsid w:val="000374F1"/>
    <w:rsid w:val="00037B23"/>
    <w:rsid w:val="00037B88"/>
    <w:rsid w:val="000407DA"/>
    <w:rsid w:val="0004131D"/>
    <w:rsid w:val="000417F6"/>
    <w:rsid w:val="000418E6"/>
    <w:rsid w:val="00041D00"/>
    <w:rsid w:val="00041DF2"/>
    <w:rsid w:val="00041EEB"/>
    <w:rsid w:val="00042168"/>
    <w:rsid w:val="0004216E"/>
    <w:rsid w:val="00042495"/>
    <w:rsid w:val="000426A5"/>
    <w:rsid w:val="00043002"/>
    <w:rsid w:val="00043073"/>
    <w:rsid w:val="00043334"/>
    <w:rsid w:val="00043C7F"/>
    <w:rsid w:val="000445D8"/>
    <w:rsid w:val="00044640"/>
    <w:rsid w:val="00044B77"/>
    <w:rsid w:val="00044D03"/>
    <w:rsid w:val="000451FE"/>
    <w:rsid w:val="0004534A"/>
    <w:rsid w:val="000454C8"/>
    <w:rsid w:val="000456C6"/>
    <w:rsid w:val="000456DA"/>
    <w:rsid w:val="00045972"/>
    <w:rsid w:val="00045BE5"/>
    <w:rsid w:val="00045E3C"/>
    <w:rsid w:val="00045FC3"/>
    <w:rsid w:val="0004682B"/>
    <w:rsid w:val="00050B37"/>
    <w:rsid w:val="000510C4"/>
    <w:rsid w:val="0005116E"/>
    <w:rsid w:val="000513FD"/>
    <w:rsid w:val="0005186B"/>
    <w:rsid w:val="00051DF9"/>
    <w:rsid w:val="00052783"/>
    <w:rsid w:val="00052983"/>
    <w:rsid w:val="00053FD4"/>
    <w:rsid w:val="00054491"/>
    <w:rsid w:val="00054C00"/>
    <w:rsid w:val="00055257"/>
    <w:rsid w:val="000554F1"/>
    <w:rsid w:val="000555E5"/>
    <w:rsid w:val="00055B70"/>
    <w:rsid w:val="00056346"/>
    <w:rsid w:val="0005659E"/>
    <w:rsid w:val="000566D5"/>
    <w:rsid w:val="000570CE"/>
    <w:rsid w:val="00057158"/>
    <w:rsid w:val="00057F6A"/>
    <w:rsid w:val="00060892"/>
    <w:rsid w:val="00060CA4"/>
    <w:rsid w:val="00061BAA"/>
    <w:rsid w:val="00062251"/>
    <w:rsid w:val="0006230D"/>
    <w:rsid w:val="00062768"/>
    <w:rsid w:val="000627C5"/>
    <w:rsid w:val="00062AC6"/>
    <w:rsid w:val="000630EF"/>
    <w:rsid w:val="000637EA"/>
    <w:rsid w:val="00063C41"/>
    <w:rsid w:val="000644E5"/>
    <w:rsid w:val="00064577"/>
    <w:rsid w:val="000651B3"/>
    <w:rsid w:val="000655D8"/>
    <w:rsid w:val="000656F3"/>
    <w:rsid w:val="0006599F"/>
    <w:rsid w:val="00065A24"/>
    <w:rsid w:val="00065BAB"/>
    <w:rsid w:val="00065D54"/>
    <w:rsid w:val="00066295"/>
    <w:rsid w:val="0006648D"/>
    <w:rsid w:val="00066876"/>
    <w:rsid w:val="00067372"/>
    <w:rsid w:val="00067DBF"/>
    <w:rsid w:val="00070033"/>
    <w:rsid w:val="0007037E"/>
    <w:rsid w:val="000707B5"/>
    <w:rsid w:val="00070FF4"/>
    <w:rsid w:val="0007154F"/>
    <w:rsid w:val="00071B6E"/>
    <w:rsid w:val="00071CEE"/>
    <w:rsid w:val="00072313"/>
    <w:rsid w:val="00072AD3"/>
    <w:rsid w:val="00072E83"/>
    <w:rsid w:val="000735B0"/>
    <w:rsid w:val="00073A18"/>
    <w:rsid w:val="00073E82"/>
    <w:rsid w:val="00073F2B"/>
    <w:rsid w:val="00074345"/>
    <w:rsid w:val="00075157"/>
    <w:rsid w:val="00075BA2"/>
    <w:rsid w:val="00075C1F"/>
    <w:rsid w:val="00075D04"/>
    <w:rsid w:val="00076436"/>
    <w:rsid w:val="00077717"/>
    <w:rsid w:val="0008004A"/>
    <w:rsid w:val="00080A8E"/>
    <w:rsid w:val="00080D36"/>
    <w:rsid w:val="000816BB"/>
    <w:rsid w:val="00081B29"/>
    <w:rsid w:val="00081B3A"/>
    <w:rsid w:val="000821B2"/>
    <w:rsid w:val="00082352"/>
    <w:rsid w:val="00083052"/>
    <w:rsid w:val="000840FF"/>
    <w:rsid w:val="000844B8"/>
    <w:rsid w:val="0008463D"/>
    <w:rsid w:val="00084729"/>
    <w:rsid w:val="00084A79"/>
    <w:rsid w:val="00084AE7"/>
    <w:rsid w:val="00085733"/>
    <w:rsid w:val="0008595C"/>
    <w:rsid w:val="00086718"/>
    <w:rsid w:val="00086B24"/>
    <w:rsid w:val="00087188"/>
    <w:rsid w:val="00090566"/>
    <w:rsid w:val="00090D66"/>
    <w:rsid w:val="00090E0F"/>
    <w:rsid w:val="00090F78"/>
    <w:rsid w:val="00091010"/>
    <w:rsid w:val="00091A13"/>
    <w:rsid w:val="00091C16"/>
    <w:rsid w:val="00092075"/>
    <w:rsid w:val="0009216C"/>
    <w:rsid w:val="000923C2"/>
    <w:rsid w:val="00092654"/>
    <w:rsid w:val="00092B43"/>
    <w:rsid w:val="00092E41"/>
    <w:rsid w:val="00093BBD"/>
    <w:rsid w:val="00093C76"/>
    <w:rsid w:val="00093EFA"/>
    <w:rsid w:val="000943C8"/>
    <w:rsid w:val="000944A5"/>
    <w:rsid w:val="000949A7"/>
    <w:rsid w:val="00094FF5"/>
    <w:rsid w:val="000952B5"/>
    <w:rsid w:val="0009538A"/>
    <w:rsid w:val="000960D1"/>
    <w:rsid w:val="000960F6"/>
    <w:rsid w:val="00096467"/>
    <w:rsid w:val="00097149"/>
    <w:rsid w:val="000972AC"/>
    <w:rsid w:val="00097C77"/>
    <w:rsid w:val="000A02A0"/>
    <w:rsid w:val="000A06FF"/>
    <w:rsid w:val="000A10F9"/>
    <w:rsid w:val="000A1112"/>
    <w:rsid w:val="000A120F"/>
    <w:rsid w:val="000A122A"/>
    <w:rsid w:val="000A191C"/>
    <w:rsid w:val="000A1A18"/>
    <w:rsid w:val="000A221B"/>
    <w:rsid w:val="000A267B"/>
    <w:rsid w:val="000A2BE9"/>
    <w:rsid w:val="000A2D56"/>
    <w:rsid w:val="000A3095"/>
    <w:rsid w:val="000A32D2"/>
    <w:rsid w:val="000A390F"/>
    <w:rsid w:val="000A3B00"/>
    <w:rsid w:val="000A3B5D"/>
    <w:rsid w:val="000A3B65"/>
    <w:rsid w:val="000A439C"/>
    <w:rsid w:val="000A48F6"/>
    <w:rsid w:val="000A4976"/>
    <w:rsid w:val="000A529C"/>
    <w:rsid w:val="000A5422"/>
    <w:rsid w:val="000A54E1"/>
    <w:rsid w:val="000A5AA0"/>
    <w:rsid w:val="000A5EED"/>
    <w:rsid w:val="000A657E"/>
    <w:rsid w:val="000A795C"/>
    <w:rsid w:val="000A7D7B"/>
    <w:rsid w:val="000B03C8"/>
    <w:rsid w:val="000B11FB"/>
    <w:rsid w:val="000B185E"/>
    <w:rsid w:val="000B1BA9"/>
    <w:rsid w:val="000B2117"/>
    <w:rsid w:val="000B23CC"/>
    <w:rsid w:val="000B25A3"/>
    <w:rsid w:val="000B33EC"/>
    <w:rsid w:val="000B372E"/>
    <w:rsid w:val="000B3FC7"/>
    <w:rsid w:val="000B4674"/>
    <w:rsid w:val="000B4715"/>
    <w:rsid w:val="000B4BBD"/>
    <w:rsid w:val="000B4ECF"/>
    <w:rsid w:val="000B52FE"/>
    <w:rsid w:val="000B57E6"/>
    <w:rsid w:val="000B5864"/>
    <w:rsid w:val="000B5A9E"/>
    <w:rsid w:val="000B6531"/>
    <w:rsid w:val="000B6BF3"/>
    <w:rsid w:val="000B6CB2"/>
    <w:rsid w:val="000B7063"/>
    <w:rsid w:val="000B7360"/>
    <w:rsid w:val="000C193C"/>
    <w:rsid w:val="000C1989"/>
    <w:rsid w:val="000C1B38"/>
    <w:rsid w:val="000C1DD6"/>
    <w:rsid w:val="000C1ED6"/>
    <w:rsid w:val="000C220F"/>
    <w:rsid w:val="000C22A2"/>
    <w:rsid w:val="000C28EB"/>
    <w:rsid w:val="000C2F03"/>
    <w:rsid w:val="000C3027"/>
    <w:rsid w:val="000C307D"/>
    <w:rsid w:val="000C3087"/>
    <w:rsid w:val="000C35A4"/>
    <w:rsid w:val="000C3935"/>
    <w:rsid w:val="000C4F10"/>
    <w:rsid w:val="000C5022"/>
    <w:rsid w:val="000C579E"/>
    <w:rsid w:val="000C57A3"/>
    <w:rsid w:val="000C5E9F"/>
    <w:rsid w:val="000C64DC"/>
    <w:rsid w:val="000C78A4"/>
    <w:rsid w:val="000C7DC7"/>
    <w:rsid w:val="000D066B"/>
    <w:rsid w:val="000D08F5"/>
    <w:rsid w:val="000D1639"/>
    <w:rsid w:val="000D1699"/>
    <w:rsid w:val="000D1AF3"/>
    <w:rsid w:val="000D2802"/>
    <w:rsid w:val="000D2C80"/>
    <w:rsid w:val="000D2D0E"/>
    <w:rsid w:val="000D40A3"/>
    <w:rsid w:val="000D4515"/>
    <w:rsid w:val="000D4C2A"/>
    <w:rsid w:val="000D4D0C"/>
    <w:rsid w:val="000D5255"/>
    <w:rsid w:val="000D5918"/>
    <w:rsid w:val="000D5B36"/>
    <w:rsid w:val="000D5BD7"/>
    <w:rsid w:val="000D5CB5"/>
    <w:rsid w:val="000D5E15"/>
    <w:rsid w:val="000D60E3"/>
    <w:rsid w:val="000D61B2"/>
    <w:rsid w:val="000D6720"/>
    <w:rsid w:val="000D6FE4"/>
    <w:rsid w:val="000D7CA3"/>
    <w:rsid w:val="000E0319"/>
    <w:rsid w:val="000E0395"/>
    <w:rsid w:val="000E0D11"/>
    <w:rsid w:val="000E0DD1"/>
    <w:rsid w:val="000E0DE7"/>
    <w:rsid w:val="000E0ECE"/>
    <w:rsid w:val="000E14F0"/>
    <w:rsid w:val="000E24DC"/>
    <w:rsid w:val="000E2A6B"/>
    <w:rsid w:val="000E2ACE"/>
    <w:rsid w:val="000E3160"/>
    <w:rsid w:val="000E37BF"/>
    <w:rsid w:val="000E3996"/>
    <w:rsid w:val="000E4314"/>
    <w:rsid w:val="000E46FB"/>
    <w:rsid w:val="000E4784"/>
    <w:rsid w:val="000E48E2"/>
    <w:rsid w:val="000E49DD"/>
    <w:rsid w:val="000E590F"/>
    <w:rsid w:val="000E5CA9"/>
    <w:rsid w:val="000E6592"/>
    <w:rsid w:val="000E693D"/>
    <w:rsid w:val="000E6DA8"/>
    <w:rsid w:val="000E78E7"/>
    <w:rsid w:val="000F1281"/>
    <w:rsid w:val="000F13A6"/>
    <w:rsid w:val="000F141A"/>
    <w:rsid w:val="000F1606"/>
    <w:rsid w:val="000F2133"/>
    <w:rsid w:val="000F2C9B"/>
    <w:rsid w:val="000F2E59"/>
    <w:rsid w:val="000F3B6C"/>
    <w:rsid w:val="000F5348"/>
    <w:rsid w:val="000F5587"/>
    <w:rsid w:val="000F5D83"/>
    <w:rsid w:val="000F6EF9"/>
    <w:rsid w:val="000F6F4C"/>
    <w:rsid w:val="000F73F2"/>
    <w:rsid w:val="000F7624"/>
    <w:rsid w:val="000F7A45"/>
    <w:rsid w:val="00100005"/>
    <w:rsid w:val="0010087D"/>
    <w:rsid w:val="00100AAB"/>
    <w:rsid w:val="00100EA2"/>
    <w:rsid w:val="00101826"/>
    <w:rsid w:val="00101A2E"/>
    <w:rsid w:val="00101B10"/>
    <w:rsid w:val="00101BF0"/>
    <w:rsid w:val="0010218C"/>
    <w:rsid w:val="00102726"/>
    <w:rsid w:val="00102A3D"/>
    <w:rsid w:val="00103906"/>
    <w:rsid w:val="00103FF8"/>
    <w:rsid w:val="0010430A"/>
    <w:rsid w:val="001045CD"/>
    <w:rsid w:val="001048F2"/>
    <w:rsid w:val="00104960"/>
    <w:rsid w:val="001051AD"/>
    <w:rsid w:val="00105243"/>
    <w:rsid w:val="001052BC"/>
    <w:rsid w:val="00105806"/>
    <w:rsid w:val="001059C3"/>
    <w:rsid w:val="00105FB2"/>
    <w:rsid w:val="00106009"/>
    <w:rsid w:val="001065E1"/>
    <w:rsid w:val="00106C96"/>
    <w:rsid w:val="00106E26"/>
    <w:rsid w:val="00107265"/>
    <w:rsid w:val="00107448"/>
    <w:rsid w:val="00107462"/>
    <w:rsid w:val="00107A45"/>
    <w:rsid w:val="00107BDD"/>
    <w:rsid w:val="00107D20"/>
    <w:rsid w:val="00107E54"/>
    <w:rsid w:val="00110E40"/>
    <w:rsid w:val="0011103E"/>
    <w:rsid w:val="001111A9"/>
    <w:rsid w:val="00111254"/>
    <w:rsid w:val="0011174A"/>
    <w:rsid w:val="00111FBA"/>
    <w:rsid w:val="001129A3"/>
    <w:rsid w:val="00112D8B"/>
    <w:rsid w:val="00112EDF"/>
    <w:rsid w:val="00112FAE"/>
    <w:rsid w:val="0011318C"/>
    <w:rsid w:val="00113296"/>
    <w:rsid w:val="001132A7"/>
    <w:rsid w:val="001133A1"/>
    <w:rsid w:val="00113462"/>
    <w:rsid w:val="0011385D"/>
    <w:rsid w:val="00113885"/>
    <w:rsid w:val="001138F7"/>
    <w:rsid w:val="001139BA"/>
    <w:rsid w:val="00114B51"/>
    <w:rsid w:val="00114DDC"/>
    <w:rsid w:val="00115C94"/>
    <w:rsid w:val="00115F14"/>
    <w:rsid w:val="00116210"/>
    <w:rsid w:val="00116397"/>
    <w:rsid w:val="0011668E"/>
    <w:rsid w:val="0011720C"/>
    <w:rsid w:val="001173A9"/>
    <w:rsid w:val="0011769D"/>
    <w:rsid w:val="001177EC"/>
    <w:rsid w:val="00117B34"/>
    <w:rsid w:val="00117FA8"/>
    <w:rsid w:val="00120452"/>
    <w:rsid w:val="00120A87"/>
    <w:rsid w:val="0012134D"/>
    <w:rsid w:val="001219A2"/>
    <w:rsid w:val="00121C53"/>
    <w:rsid w:val="00122315"/>
    <w:rsid w:val="0012243D"/>
    <w:rsid w:val="00122999"/>
    <w:rsid w:val="00122DD2"/>
    <w:rsid w:val="00123109"/>
    <w:rsid w:val="00124556"/>
    <w:rsid w:val="00124BEB"/>
    <w:rsid w:val="00124C7A"/>
    <w:rsid w:val="00124E1A"/>
    <w:rsid w:val="00125BF1"/>
    <w:rsid w:val="00125E9F"/>
    <w:rsid w:val="00125FC8"/>
    <w:rsid w:val="00126719"/>
    <w:rsid w:val="00127D44"/>
    <w:rsid w:val="00127D97"/>
    <w:rsid w:val="001309D7"/>
    <w:rsid w:val="00130C24"/>
    <w:rsid w:val="0013117C"/>
    <w:rsid w:val="001316E9"/>
    <w:rsid w:val="00131A5B"/>
    <w:rsid w:val="00131A9B"/>
    <w:rsid w:val="0013246E"/>
    <w:rsid w:val="00132850"/>
    <w:rsid w:val="00132E7E"/>
    <w:rsid w:val="00133281"/>
    <w:rsid w:val="001336A5"/>
    <w:rsid w:val="0013385F"/>
    <w:rsid w:val="00133BF2"/>
    <w:rsid w:val="00134084"/>
    <w:rsid w:val="001355D8"/>
    <w:rsid w:val="00135AF5"/>
    <w:rsid w:val="00136D32"/>
    <w:rsid w:val="00136F1B"/>
    <w:rsid w:val="001376A7"/>
    <w:rsid w:val="00137A26"/>
    <w:rsid w:val="00137E87"/>
    <w:rsid w:val="00140547"/>
    <w:rsid w:val="0014208A"/>
    <w:rsid w:val="00142327"/>
    <w:rsid w:val="0014247D"/>
    <w:rsid w:val="0014369F"/>
    <w:rsid w:val="001437C3"/>
    <w:rsid w:val="001445EB"/>
    <w:rsid w:val="0014567B"/>
    <w:rsid w:val="00145D6D"/>
    <w:rsid w:val="00145FCD"/>
    <w:rsid w:val="00146607"/>
    <w:rsid w:val="00146A40"/>
    <w:rsid w:val="00147BB6"/>
    <w:rsid w:val="00147D73"/>
    <w:rsid w:val="0015075E"/>
    <w:rsid w:val="00150EAB"/>
    <w:rsid w:val="001510E1"/>
    <w:rsid w:val="00151479"/>
    <w:rsid w:val="0015159D"/>
    <w:rsid w:val="00151B53"/>
    <w:rsid w:val="00151E7D"/>
    <w:rsid w:val="001526D9"/>
    <w:rsid w:val="001528DC"/>
    <w:rsid w:val="00152919"/>
    <w:rsid w:val="00152A8E"/>
    <w:rsid w:val="00152B91"/>
    <w:rsid w:val="00152E89"/>
    <w:rsid w:val="001532A1"/>
    <w:rsid w:val="0015355C"/>
    <w:rsid w:val="001543A7"/>
    <w:rsid w:val="0015481B"/>
    <w:rsid w:val="001560F9"/>
    <w:rsid w:val="00160E43"/>
    <w:rsid w:val="0016168C"/>
    <w:rsid w:val="0016196B"/>
    <w:rsid w:val="001621B0"/>
    <w:rsid w:val="00162E6E"/>
    <w:rsid w:val="00162FC3"/>
    <w:rsid w:val="001630C3"/>
    <w:rsid w:val="001633AC"/>
    <w:rsid w:val="001638DE"/>
    <w:rsid w:val="00163950"/>
    <w:rsid w:val="00164160"/>
    <w:rsid w:val="00165164"/>
    <w:rsid w:val="001657D2"/>
    <w:rsid w:val="00165E77"/>
    <w:rsid w:val="00165EA1"/>
    <w:rsid w:val="00166F53"/>
    <w:rsid w:val="00166FF7"/>
    <w:rsid w:val="001673D3"/>
    <w:rsid w:val="00167990"/>
    <w:rsid w:val="00167DA1"/>
    <w:rsid w:val="0017028B"/>
    <w:rsid w:val="001703DA"/>
    <w:rsid w:val="00170C13"/>
    <w:rsid w:val="0017138A"/>
    <w:rsid w:val="00171734"/>
    <w:rsid w:val="00171A24"/>
    <w:rsid w:val="001726BA"/>
    <w:rsid w:val="001728ED"/>
    <w:rsid w:val="00172BDF"/>
    <w:rsid w:val="00173AF1"/>
    <w:rsid w:val="0017428B"/>
    <w:rsid w:val="001756E7"/>
    <w:rsid w:val="001762DB"/>
    <w:rsid w:val="00176828"/>
    <w:rsid w:val="001777DE"/>
    <w:rsid w:val="00177F84"/>
    <w:rsid w:val="0018007C"/>
    <w:rsid w:val="00181164"/>
    <w:rsid w:val="00181988"/>
    <w:rsid w:val="00181FD3"/>
    <w:rsid w:val="0018291E"/>
    <w:rsid w:val="00182E0D"/>
    <w:rsid w:val="001836D8"/>
    <w:rsid w:val="00183709"/>
    <w:rsid w:val="0018377B"/>
    <w:rsid w:val="0018388A"/>
    <w:rsid w:val="0018390C"/>
    <w:rsid w:val="00183B88"/>
    <w:rsid w:val="00183C8F"/>
    <w:rsid w:val="00183E40"/>
    <w:rsid w:val="00184CE6"/>
    <w:rsid w:val="00184FA4"/>
    <w:rsid w:val="001856B2"/>
    <w:rsid w:val="00185838"/>
    <w:rsid w:val="00185C72"/>
    <w:rsid w:val="00186761"/>
    <w:rsid w:val="001867C2"/>
    <w:rsid w:val="00186DB8"/>
    <w:rsid w:val="001872D9"/>
    <w:rsid w:val="00187869"/>
    <w:rsid w:val="00187F4A"/>
    <w:rsid w:val="001906F5"/>
    <w:rsid w:val="00190D17"/>
    <w:rsid w:val="00191352"/>
    <w:rsid w:val="001915EF"/>
    <w:rsid w:val="001917D9"/>
    <w:rsid w:val="00191EE5"/>
    <w:rsid w:val="0019201A"/>
    <w:rsid w:val="0019270E"/>
    <w:rsid w:val="00192F0D"/>
    <w:rsid w:val="00192FAB"/>
    <w:rsid w:val="00193001"/>
    <w:rsid w:val="00194D31"/>
    <w:rsid w:val="001954B1"/>
    <w:rsid w:val="00195638"/>
    <w:rsid w:val="001958F1"/>
    <w:rsid w:val="00195D06"/>
    <w:rsid w:val="00196C8A"/>
    <w:rsid w:val="001971A0"/>
    <w:rsid w:val="00197C33"/>
    <w:rsid w:val="00197C69"/>
    <w:rsid w:val="001A04B8"/>
    <w:rsid w:val="001A0505"/>
    <w:rsid w:val="001A0567"/>
    <w:rsid w:val="001A0B2D"/>
    <w:rsid w:val="001A0C74"/>
    <w:rsid w:val="001A0DC3"/>
    <w:rsid w:val="001A1366"/>
    <w:rsid w:val="001A148C"/>
    <w:rsid w:val="001A1EA0"/>
    <w:rsid w:val="001A1F8B"/>
    <w:rsid w:val="001A1FD1"/>
    <w:rsid w:val="001A2646"/>
    <w:rsid w:val="001A27D3"/>
    <w:rsid w:val="001A2A2F"/>
    <w:rsid w:val="001A3500"/>
    <w:rsid w:val="001A4C6F"/>
    <w:rsid w:val="001A5031"/>
    <w:rsid w:val="001A5614"/>
    <w:rsid w:val="001A591B"/>
    <w:rsid w:val="001A6289"/>
    <w:rsid w:val="001A645C"/>
    <w:rsid w:val="001A6EDD"/>
    <w:rsid w:val="001A7033"/>
    <w:rsid w:val="001A71AA"/>
    <w:rsid w:val="001A747F"/>
    <w:rsid w:val="001A76D4"/>
    <w:rsid w:val="001A7BD0"/>
    <w:rsid w:val="001A7C18"/>
    <w:rsid w:val="001B1C0A"/>
    <w:rsid w:val="001B1C81"/>
    <w:rsid w:val="001B1D9B"/>
    <w:rsid w:val="001B2F4F"/>
    <w:rsid w:val="001B32D8"/>
    <w:rsid w:val="001B3799"/>
    <w:rsid w:val="001B45B9"/>
    <w:rsid w:val="001B471A"/>
    <w:rsid w:val="001B48CA"/>
    <w:rsid w:val="001B5156"/>
    <w:rsid w:val="001B533E"/>
    <w:rsid w:val="001B5D15"/>
    <w:rsid w:val="001B64C5"/>
    <w:rsid w:val="001B6590"/>
    <w:rsid w:val="001B6702"/>
    <w:rsid w:val="001B6722"/>
    <w:rsid w:val="001B68F5"/>
    <w:rsid w:val="001B7CBC"/>
    <w:rsid w:val="001C06F8"/>
    <w:rsid w:val="001C07F0"/>
    <w:rsid w:val="001C0A22"/>
    <w:rsid w:val="001C0AF3"/>
    <w:rsid w:val="001C1053"/>
    <w:rsid w:val="001C1455"/>
    <w:rsid w:val="001C15EA"/>
    <w:rsid w:val="001C16E2"/>
    <w:rsid w:val="001C180F"/>
    <w:rsid w:val="001C2118"/>
    <w:rsid w:val="001C2682"/>
    <w:rsid w:val="001C273C"/>
    <w:rsid w:val="001C2792"/>
    <w:rsid w:val="001C27A8"/>
    <w:rsid w:val="001C2948"/>
    <w:rsid w:val="001C2D11"/>
    <w:rsid w:val="001C306C"/>
    <w:rsid w:val="001C35A7"/>
    <w:rsid w:val="001C368E"/>
    <w:rsid w:val="001C3E79"/>
    <w:rsid w:val="001C45A7"/>
    <w:rsid w:val="001C46F5"/>
    <w:rsid w:val="001C5A92"/>
    <w:rsid w:val="001C64C3"/>
    <w:rsid w:val="001C6996"/>
    <w:rsid w:val="001C69CD"/>
    <w:rsid w:val="001C6D8F"/>
    <w:rsid w:val="001C75FA"/>
    <w:rsid w:val="001C7C51"/>
    <w:rsid w:val="001C7D1E"/>
    <w:rsid w:val="001C7ECB"/>
    <w:rsid w:val="001D11D2"/>
    <w:rsid w:val="001D136E"/>
    <w:rsid w:val="001D14CC"/>
    <w:rsid w:val="001D1636"/>
    <w:rsid w:val="001D17F5"/>
    <w:rsid w:val="001D1EA5"/>
    <w:rsid w:val="001D26A2"/>
    <w:rsid w:val="001D2729"/>
    <w:rsid w:val="001D29FD"/>
    <w:rsid w:val="001D3DDA"/>
    <w:rsid w:val="001D42AF"/>
    <w:rsid w:val="001D43EF"/>
    <w:rsid w:val="001D465C"/>
    <w:rsid w:val="001D4665"/>
    <w:rsid w:val="001D479E"/>
    <w:rsid w:val="001D53FC"/>
    <w:rsid w:val="001D5B57"/>
    <w:rsid w:val="001D5FDC"/>
    <w:rsid w:val="001D627E"/>
    <w:rsid w:val="001D6438"/>
    <w:rsid w:val="001D654E"/>
    <w:rsid w:val="001D66CA"/>
    <w:rsid w:val="001D687A"/>
    <w:rsid w:val="001D71CD"/>
    <w:rsid w:val="001D7695"/>
    <w:rsid w:val="001D7C0C"/>
    <w:rsid w:val="001E01BE"/>
    <w:rsid w:val="001E075A"/>
    <w:rsid w:val="001E076C"/>
    <w:rsid w:val="001E0EEB"/>
    <w:rsid w:val="001E16CD"/>
    <w:rsid w:val="001E1D2B"/>
    <w:rsid w:val="001E1D63"/>
    <w:rsid w:val="001E23F7"/>
    <w:rsid w:val="001E2455"/>
    <w:rsid w:val="001E3073"/>
    <w:rsid w:val="001E3432"/>
    <w:rsid w:val="001E34F8"/>
    <w:rsid w:val="001E3CAD"/>
    <w:rsid w:val="001E3F96"/>
    <w:rsid w:val="001E46F5"/>
    <w:rsid w:val="001E474E"/>
    <w:rsid w:val="001E4F64"/>
    <w:rsid w:val="001E5331"/>
    <w:rsid w:val="001E5344"/>
    <w:rsid w:val="001E5509"/>
    <w:rsid w:val="001E5911"/>
    <w:rsid w:val="001E5C35"/>
    <w:rsid w:val="001E5E0F"/>
    <w:rsid w:val="001E5E96"/>
    <w:rsid w:val="001E6485"/>
    <w:rsid w:val="001E67B3"/>
    <w:rsid w:val="001E6DEF"/>
    <w:rsid w:val="001E74F4"/>
    <w:rsid w:val="001E7909"/>
    <w:rsid w:val="001E7C6D"/>
    <w:rsid w:val="001E7D8C"/>
    <w:rsid w:val="001F053F"/>
    <w:rsid w:val="001F0991"/>
    <w:rsid w:val="001F11D7"/>
    <w:rsid w:val="001F1544"/>
    <w:rsid w:val="001F1CAB"/>
    <w:rsid w:val="001F201B"/>
    <w:rsid w:val="001F26E3"/>
    <w:rsid w:val="001F2F8A"/>
    <w:rsid w:val="001F393F"/>
    <w:rsid w:val="001F4615"/>
    <w:rsid w:val="001F4983"/>
    <w:rsid w:val="001F4A99"/>
    <w:rsid w:val="001F5287"/>
    <w:rsid w:val="001F52B1"/>
    <w:rsid w:val="001F6102"/>
    <w:rsid w:val="001F6881"/>
    <w:rsid w:val="001F6E4B"/>
    <w:rsid w:val="001F7218"/>
    <w:rsid w:val="001F78BB"/>
    <w:rsid w:val="002001DC"/>
    <w:rsid w:val="0020035A"/>
    <w:rsid w:val="00200C2A"/>
    <w:rsid w:val="00201A28"/>
    <w:rsid w:val="00201BBA"/>
    <w:rsid w:val="00202137"/>
    <w:rsid w:val="00202DB3"/>
    <w:rsid w:val="00202DEE"/>
    <w:rsid w:val="002033FE"/>
    <w:rsid w:val="0020347B"/>
    <w:rsid w:val="0020367D"/>
    <w:rsid w:val="00203D06"/>
    <w:rsid w:val="002050A6"/>
    <w:rsid w:val="00206100"/>
    <w:rsid w:val="00206634"/>
    <w:rsid w:val="002068C6"/>
    <w:rsid w:val="0020695E"/>
    <w:rsid w:val="00206E85"/>
    <w:rsid w:val="00207568"/>
    <w:rsid w:val="00207EBB"/>
    <w:rsid w:val="0021009A"/>
    <w:rsid w:val="00210327"/>
    <w:rsid w:val="00210A67"/>
    <w:rsid w:val="00211E32"/>
    <w:rsid w:val="00212B0A"/>
    <w:rsid w:val="0021379C"/>
    <w:rsid w:val="00213A0E"/>
    <w:rsid w:val="002145A5"/>
    <w:rsid w:val="002155F9"/>
    <w:rsid w:val="00215ADE"/>
    <w:rsid w:val="00215C10"/>
    <w:rsid w:val="00215EE6"/>
    <w:rsid w:val="00215FDA"/>
    <w:rsid w:val="00216BD6"/>
    <w:rsid w:val="00216DEE"/>
    <w:rsid w:val="00216FDC"/>
    <w:rsid w:val="0021793F"/>
    <w:rsid w:val="00217954"/>
    <w:rsid w:val="00217A68"/>
    <w:rsid w:val="00220731"/>
    <w:rsid w:val="00220863"/>
    <w:rsid w:val="00220DD8"/>
    <w:rsid w:val="0022140B"/>
    <w:rsid w:val="00221725"/>
    <w:rsid w:val="0022201C"/>
    <w:rsid w:val="00222879"/>
    <w:rsid w:val="00223369"/>
    <w:rsid w:val="00223564"/>
    <w:rsid w:val="00223CB5"/>
    <w:rsid w:val="00224151"/>
    <w:rsid w:val="00224A4F"/>
    <w:rsid w:val="00225746"/>
    <w:rsid w:val="00225D6A"/>
    <w:rsid w:val="00225D80"/>
    <w:rsid w:val="00226837"/>
    <w:rsid w:val="00227E6E"/>
    <w:rsid w:val="002305D3"/>
    <w:rsid w:val="002318B5"/>
    <w:rsid w:val="00231A23"/>
    <w:rsid w:val="00231A65"/>
    <w:rsid w:val="00232344"/>
    <w:rsid w:val="0023285D"/>
    <w:rsid w:val="0023361E"/>
    <w:rsid w:val="00233BAA"/>
    <w:rsid w:val="0023400D"/>
    <w:rsid w:val="0023410C"/>
    <w:rsid w:val="002341F5"/>
    <w:rsid w:val="00234676"/>
    <w:rsid w:val="00234752"/>
    <w:rsid w:val="00234E02"/>
    <w:rsid w:val="0023609D"/>
    <w:rsid w:val="0023626C"/>
    <w:rsid w:val="00237703"/>
    <w:rsid w:val="00237C7B"/>
    <w:rsid w:val="00237EB7"/>
    <w:rsid w:val="0024010B"/>
    <w:rsid w:val="00240542"/>
    <w:rsid w:val="00240911"/>
    <w:rsid w:val="00240A45"/>
    <w:rsid w:val="00240B9D"/>
    <w:rsid w:val="002419AA"/>
    <w:rsid w:val="00242C65"/>
    <w:rsid w:val="0024326B"/>
    <w:rsid w:val="00243FD0"/>
    <w:rsid w:val="00243FEA"/>
    <w:rsid w:val="002450E1"/>
    <w:rsid w:val="002453D1"/>
    <w:rsid w:val="00245539"/>
    <w:rsid w:val="002458A5"/>
    <w:rsid w:val="00245D44"/>
    <w:rsid w:val="00246417"/>
    <w:rsid w:val="00247516"/>
    <w:rsid w:val="002477AF"/>
    <w:rsid w:val="00247C0A"/>
    <w:rsid w:val="0025069F"/>
    <w:rsid w:val="002506CF"/>
    <w:rsid w:val="00250808"/>
    <w:rsid w:val="002508EE"/>
    <w:rsid w:val="00250CE6"/>
    <w:rsid w:val="00250D5E"/>
    <w:rsid w:val="00250EFE"/>
    <w:rsid w:val="00251406"/>
    <w:rsid w:val="002527B9"/>
    <w:rsid w:val="0025288B"/>
    <w:rsid w:val="00252A92"/>
    <w:rsid w:val="00252B87"/>
    <w:rsid w:val="00253BDB"/>
    <w:rsid w:val="00253DEF"/>
    <w:rsid w:val="00253E20"/>
    <w:rsid w:val="00253EE6"/>
    <w:rsid w:val="00253F97"/>
    <w:rsid w:val="00254134"/>
    <w:rsid w:val="00254C50"/>
    <w:rsid w:val="002558D5"/>
    <w:rsid w:val="00256471"/>
    <w:rsid w:val="002565CB"/>
    <w:rsid w:val="0025669A"/>
    <w:rsid w:val="00256D7C"/>
    <w:rsid w:val="002573DF"/>
    <w:rsid w:val="00257456"/>
    <w:rsid w:val="00257DBB"/>
    <w:rsid w:val="002615D3"/>
    <w:rsid w:val="002618F7"/>
    <w:rsid w:val="00261CF8"/>
    <w:rsid w:val="00261FBC"/>
    <w:rsid w:val="00262258"/>
    <w:rsid w:val="00262472"/>
    <w:rsid w:val="002631D7"/>
    <w:rsid w:val="00263323"/>
    <w:rsid w:val="0026339D"/>
    <w:rsid w:val="002637B5"/>
    <w:rsid w:val="00263928"/>
    <w:rsid w:val="00263C37"/>
    <w:rsid w:val="00265178"/>
    <w:rsid w:val="002658FB"/>
    <w:rsid w:val="00265E7D"/>
    <w:rsid w:val="002666F5"/>
    <w:rsid w:val="002669CB"/>
    <w:rsid w:val="00266BD3"/>
    <w:rsid w:val="00266E28"/>
    <w:rsid w:val="00266E84"/>
    <w:rsid w:val="0026703C"/>
    <w:rsid w:val="0026717C"/>
    <w:rsid w:val="002702C0"/>
    <w:rsid w:val="00270E5F"/>
    <w:rsid w:val="00271346"/>
    <w:rsid w:val="00271590"/>
    <w:rsid w:val="00271623"/>
    <w:rsid w:val="00271A60"/>
    <w:rsid w:val="002724F3"/>
    <w:rsid w:val="00272597"/>
    <w:rsid w:val="00272621"/>
    <w:rsid w:val="0027262E"/>
    <w:rsid w:val="00272C2A"/>
    <w:rsid w:val="00273CA6"/>
    <w:rsid w:val="00274074"/>
    <w:rsid w:val="002741D3"/>
    <w:rsid w:val="002747B8"/>
    <w:rsid w:val="00274B03"/>
    <w:rsid w:val="00274D24"/>
    <w:rsid w:val="002756ED"/>
    <w:rsid w:val="00276C7D"/>
    <w:rsid w:val="0027745E"/>
    <w:rsid w:val="0027753C"/>
    <w:rsid w:val="002775A9"/>
    <w:rsid w:val="00277E29"/>
    <w:rsid w:val="00277F83"/>
    <w:rsid w:val="002803FF"/>
    <w:rsid w:val="00280DF5"/>
    <w:rsid w:val="0028101E"/>
    <w:rsid w:val="00281D88"/>
    <w:rsid w:val="00282150"/>
    <w:rsid w:val="0028293B"/>
    <w:rsid w:val="00282E83"/>
    <w:rsid w:val="00282EE1"/>
    <w:rsid w:val="00283351"/>
    <w:rsid w:val="00283645"/>
    <w:rsid w:val="00283654"/>
    <w:rsid w:val="00283A3F"/>
    <w:rsid w:val="00283C42"/>
    <w:rsid w:val="002845A9"/>
    <w:rsid w:val="00284BC0"/>
    <w:rsid w:val="00285259"/>
    <w:rsid w:val="002852E2"/>
    <w:rsid w:val="00285A18"/>
    <w:rsid w:val="00286110"/>
    <w:rsid w:val="00286428"/>
    <w:rsid w:val="00286A9B"/>
    <w:rsid w:val="00286EB1"/>
    <w:rsid w:val="002870F9"/>
    <w:rsid w:val="00287214"/>
    <w:rsid w:val="00287472"/>
    <w:rsid w:val="00290A4B"/>
    <w:rsid w:val="00290F2D"/>
    <w:rsid w:val="00291CA0"/>
    <w:rsid w:val="002924E0"/>
    <w:rsid w:val="002925BA"/>
    <w:rsid w:val="002928F6"/>
    <w:rsid w:val="002935F9"/>
    <w:rsid w:val="00293872"/>
    <w:rsid w:val="002941CA"/>
    <w:rsid w:val="0029434E"/>
    <w:rsid w:val="00294353"/>
    <w:rsid w:val="002945A7"/>
    <w:rsid w:val="002947EE"/>
    <w:rsid w:val="0029482B"/>
    <w:rsid w:val="00295043"/>
    <w:rsid w:val="0029594A"/>
    <w:rsid w:val="0029602B"/>
    <w:rsid w:val="002967C5"/>
    <w:rsid w:val="002967C6"/>
    <w:rsid w:val="00296C0A"/>
    <w:rsid w:val="00296CB1"/>
    <w:rsid w:val="00297EB6"/>
    <w:rsid w:val="00297ECB"/>
    <w:rsid w:val="002A0536"/>
    <w:rsid w:val="002A098C"/>
    <w:rsid w:val="002A0D4B"/>
    <w:rsid w:val="002A1612"/>
    <w:rsid w:val="002A1BC2"/>
    <w:rsid w:val="002A1FA3"/>
    <w:rsid w:val="002A2388"/>
    <w:rsid w:val="002A2417"/>
    <w:rsid w:val="002A299B"/>
    <w:rsid w:val="002A29EB"/>
    <w:rsid w:val="002A2A41"/>
    <w:rsid w:val="002A3573"/>
    <w:rsid w:val="002A3580"/>
    <w:rsid w:val="002A390F"/>
    <w:rsid w:val="002A39EA"/>
    <w:rsid w:val="002A431B"/>
    <w:rsid w:val="002A4414"/>
    <w:rsid w:val="002A4B49"/>
    <w:rsid w:val="002A54BE"/>
    <w:rsid w:val="002A578A"/>
    <w:rsid w:val="002A62CF"/>
    <w:rsid w:val="002A7324"/>
    <w:rsid w:val="002A76E1"/>
    <w:rsid w:val="002B1342"/>
    <w:rsid w:val="002B1B3B"/>
    <w:rsid w:val="002B1DF9"/>
    <w:rsid w:val="002B2482"/>
    <w:rsid w:val="002B249D"/>
    <w:rsid w:val="002B25DF"/>
    <w:rsid w:val="002B267D"/>
    <w:rsid w:val="002B2D0C"/>
    <w:rsid w:val="002B2F06"/>
    <w:rsid w:val="002B3416"/>
    <w:rsid w:val="002B34FC"/>
    <w:rsid w:val="002B3BBF"/>
    <w:rsid w:val="002B3C5D"/>
    <w:rsid w:val="002B3F89"/>
    <w:rsid w:val="002B4808"/>
    <w:rsid w:val="002B482F"/>
    <w:rsid w:val="002B5C2A"/>
    <w:rsid w:val="002B620B"/>
    <w:rsid w:val="002B6C94"/>
    <w:rsid w:val="002B6ECD"/>
    <w:rsid w:val="002B791D"/>
    <w:rsid w:val="002B7E5E"/>
    <w:rsid w:val="002C09C4"/>
    <w:rsid w:val="002C09D7"/>
    <w:rsid w:val="002C0A94"/>
    <w:rsid w:val="002C0AD9"/>
    <w:rsid w:val="002C0BAB"/>
    <w:rsid w:val="002C1F5D"/>
    <w:rsid w:val="002C207E"/>
    <w:rsid w:val="002C2D9F"/>
    <w:rsid w:val="002C4634"/>
    <w:rsid w:val="002C4B09"/>
    <w:rsid w:val="002C508C"/>
    <w:rsid w:val="002C52CD"/>
    <w:rsid w:val="002C5F08"/>
    <w:rsid w:val="002C6362"/>
    <w:rsid w:val="002C63E7"/>
    <w:rsid w:val="002C6CEB"/>
    <w:rsid w:val="002C6E09"/>
    <w:rsid w:val="002C722E"/>
    <w:rsid w:val="002D0014"/>
    <w:rsid w:val="002D02FE"/>
    <w:rsid w:val="002D054E"/>
    <w:rsid w:val="002D0BDB"/>
    <w:rsid w:val="002D0E5C"/>
    <w:rsid w:val="002D0F4E"/>
    <w:rsid w:val="002D27F0"/>
    <w:rsid w:val="002D2F9E"/>
    <w:rsid w:val="002D37B4"/>
    <w:rsid w:val="002D3C8C"/>
    <w:rsid w:val="002D4EF7"/>
    <w:rsid w:val="002D4F2D"/>
    <w:rsid w:val="002D5008"/>
    <w:rsid w:val="002D5BDF"/>
    <w:rsid w:val="002D6E6E"/>
    <w:rsid w:val="002D79CE"/>
    <w:rsid w:val="002E0A0B"/>
    <w:rsid w:val="002E10C0"/>
    <w:rsid w:val="002E1252"/>
    <w:rsid w:val="002E131C"/>
    <w:rsid w:val="002E17E4"/>
    <w:rsid w:val="002E1D86"/>
    <w:rsid w:val="002E1F2E"/>
    <w:rsid w:val="002E21EB"/>
    <w:rsid w:val="002E24ED"/>
    <w:rsid w:val="002E2B4E"/>
    <w:rsid w:val="002E2C64"/>
    <w:rsid w:val="002E2CAA"/>
    <w:rsid w:val="002E2DFC"/>
    <w:rsid w:val="002E433A"/>
    <w:rsid w:val="002E4B02"/>
    <w:rsid w:val="002E4D5E"/>
    <w:rsid w:val="002E4D8F"/>
    <w:rsid w:val="002E520D"/>
    <w:rsid w:val="002E560B"/>
    <w:rsid w:val="002E5CC9"/>
    <w:rsid w:val="002E69D0"/>
    <w:rsid w:val="002E71DC"/>
    <w:rsid w:val="002E7BDB"/>
    <w:rsid w:val="002F00B2"/>
    <w:rsid w:val="002F019C"/>
    <w:rsid w:val="002F0E4F"/>
    <w:rsid w:val="002F1388"/>
    <w:rsid w:val="002F1F04"/>
    <w:rsid w:val="002F23AC"/>
    <w:rsid w:val="002F2523"/>
    <w:rsid w:val="002F284A"/>
    <w:rsid w:val="002F2B77"/>
    <w:rsid w:val="002F3306"/>
    <w:rsid w:val="002F3733"/>
    <w:rsid w:val="002F3C88"/>
    <w:rsid w:val="002F4F09"/>
    <w:rsid w:val="002F50CE"/>
    <w:rsid w:val="002F54D0"/>
    <w:rsid w:val="002F61EC"/>
    <w:rsid w:val="002F627D"/>
    <w:rsid w:val="002F6569"/>
    <w:rsid w:val="002F6F86"/>
    <w:rsid w:val="002F7032"/>
    <w:rsid w:val="002F7097"/>
    <w:rsid w:val="002F70D0"/>
    <w:rsid w:val="002F70EF"/>
    <w:rsid w:val="002F7775"/>
    <w:rsid w:val="002F7B4A"/>
    <w:rsid w:val="002F7E0C"/>
    <w:rsid w:val="002F7F55"/>
    <w:rsid w:val="00300CDF"/>
    <w:rsid w:val="0030101B"/>
    <w:rsid w:val="00301A3A"/>
    <w:rsid w:val="00302506"/>
    <w:rsid w:val="00302BD4"/>
    <w:rsid w:val="00303A08"/>
    <w:rsid w:val="00305084"/>
    <w:rsid w:val="00305168"/>
    <w:rsid w:val="00305909"/>
    <w:rsid w:val="00305F1D"/>
    <w:rsid w:val="003076CE"/>
    <w:rsid w:val="00307A09"/>
    <w:rsid w:val="00307BD0"/>
    <w:rsid w:val="00307D42"/>
    <w:rsid w:val="0031006C"/>
    <w:rsid w:val="003100C0"/>
    <w:rsid w:val="003100CA"/>
    <w:rsid w:val="00310559"/>
    <w:rsid w:val="0031080B"/>
    <w:rsid w:val="00310DC5"/>
    <w:rsid w:val="0031181C"/>
    <w:rsid w:val="003119C4"/>
    <w:rsid w:val="00312393"/>
    <w:rsid w:val="0031267A"/>
    <w:rsid w:val="003126D8"/>
    <w:rsid w:val="0031279A"/>
    <w:rsid w:val="003127E0"/>
    <w:rsid w:val="0031318B"/>
    <w:rsid w:val="00313503"/>
    <w:rsid w:val="003135F9"/>
    <w:rsid w:val="00313603"/>
    <w:rsid w:val="0031387B"/>
    <w:rsid w:val="00313E9B"/>
    <w:rsid w:val="00313F59"/>
    <w:rsid w:val="00314810"/>
    <w:rsid w:val="00314ECC"/>
    <w:rsid w:val="00314F8A"/>
    <w:rsid w:val="003161EA"/>
    <w:rsid w:val="0031627D"/>
    <w:rsid w:val="003167F2"/>
    <w:rsid w:val="00316E09"/>
    <w:rsid w:val="00316F1B"/>
    <w:rsid w:val="00317139"/>
    <w:rsid w:val="0031718D"/>
    <w:rsid w:val="003172EF"/>
    <w:rsid w:val="003177D8"/>
    <w:rsid w:val="0032007C"/>
    <w:rsid w:val="003201CD"/>
    <w:rsid w:val="003206AE"/>
    <w:rsid w:val="00320726"/>
    <w:rsid w:val="00320B0D"/>
    <w:rsid w:val="0032106B"/>
    <w:rsid w:val="00321874"/>
    <w:rsid w:val="00322213"/>
    <w:rsid w:val="00322417"/>
    <w:rsid w:val="0032262B"/>
    <w:rsid w:val="00322FDD"/>
    <w:rsid w:val="0032390F"/>
    <w:rsid w:val="00323A03"/>
    <w:rsid w:val="00324056"/>
    <w:rsid w:val="003241D8"/>
    <w:rsid w:val="0032425A"/>
    <w:rsid w:val="00324450"/>
    <w:rsid w:val="003244B4"/>
    <w:rsid w:val="0032543B"/>
    <w:rsid w:val="00325795"/>
    <w:rsid w:val="003257D2"/>
    <w:rsid w:val="003260E2"/>
    <w:rsid w:val="00326172"/>
    <w:rsid w:val="00326455"/>
    <w:rsid w:val="003265E6"/>
    <w:rsid w:val="003269B0"/>
    <w:rsid w:val="00327241"/>
    <w:rsid w:val="00327935"/>
    <w:rsid w:val="00327DDA"/>
    <w:rsid w:val="00331766"/>
    <w:rsid w:val="003319FA"/>
    <w:rsid w:val="00331AAF"/>
    <w:rsid w:val="00331C99"/>
    <w:rsid w:val="00331FFB"/>
    <w:rsid w:val="0033212B"/>
    <w:rsid w:val="0033266F"/>
    <w:rsid w:val="00332982"/>
    <w:rsid w:val="00332DB1"/>
    <w:rsid w:val="00333369"/>
    <w:rsid w:val="003339E2"/>
    <w:rsid w:val="00334F60"/>
    <w:rsid w:val="0033596C"/>
    <w:rsid w:val="00335A3E"/>
    <w:rsid w:val="00335B2C"/>
    <w:rsid w:val="00335B42"/>
    <w:rsid w:val="00335CBA"/>
    <w:rsid w:val="003366A5"/>
    <w:rsid w:val="0033718E"/>
    <w:rsid w:val="00337751"/>
    <w:rsid w:val="00337EB4"/>
    <w:rsid w:val="003402B9"/>
    <w:rsid w:val="003407B0"/>
    <w:rsid w:val="003407F9"/>
    <w:rsid w:val="003409A2"/>
    <w:rsid w:val="00341697"/>
    <w:rsid w:val="00341922"/>
    <w:rsid w:val="00341AC9"/>
    <w:rsid w:val="00341AED"/>
    <w:rsid w:val="0034202A"/>
    <w:rsid w:val="00342C3E"/>
    <w:rsid w:val="00342E61"/>
    <w:rsid w:val="0034305A"/>
    <w:rsid w:val="003431FF"/>
    <w:rsid w:val="00343FA3"/>
    <w:rsid w:val="00344BA5"/>
    <w:rsid w:val="00344E7C"/>
    <w:rsid w:val="0034508E"/>
    <w:rsid w:val="00345424"/>
    <w:rsid w:val="003457CA"/>
    <w:rsid w:val="00345886"/>
    <w:rsid w:val="0034600C"/>
    <w:rsid w:val="00346693"/>
    <w:rsid w:val="00346739"/>
    <w:rsid w:val="00347B56"/>
    <w:rsid w:val="0035005C"/>
    <w:rsid w:val="00350801"/>
    <w:rsid w:val="003515B8"/>
    <w:rsid w:val="003518B3"/>
    <w:rsid w:val="00351912"/>
    <w:rsid w:val="00351B2D"/>
    <w:rsid w:val="003527A5"/>
    <w:rsid w:val="00352BAD"/>
    <w:rsid w:val="00352C7F"/>
    <w:rsid w:val="00352CCC"/>
    <w:rsid w:val="00352D60"/>
    <w:rsid w:val="00352D77"/>
    <w:rsid w:val="00352EF1"/>
    <w:rsid w:val="0035358B"/>
    <w:rsid w:val="00354035"/>
    <w:rsid w:val="003549B8"/>
    <w:rsid w:val="00354CEC"/>
    <w:rsid w:val="00354E1E"/>
    <w:rsid w:val="00354F3A"/>
    <w:rsid w:val="00355315"/>
    <w:rsid w:val="003557E6"/>
    <w:rsid w:val="00355FBD"/>
    <w:rsid w:val="00356031"/>
    <w:rsid w:val="00356165"/>
    <w:rsid w:val="0035678B"/>
    <w:rsid w:val="00356F4F"/>
    <w:rsid w:val="00357830"/>
    <w:rsid w:val="00357F53"/>
    <w:rsid w:val="0036097B"/>
    <w:rsid w:val="00360BC9"/>
    <w:rsid w:val="00360EB0"/>
    <w:rsid w:val="00360FF1"/>
    <w:rsid w:val="00361604"/>
    <w:rsid w:val="00361D73"/>
    <w:rsid w:val="00362203"/>
    <w:rsid w:val="00362680"/>
    <w:rsid w:val="00362FE4"/>
    <w:rsid w:val="003637BB"/>
    <w:rsid w:val="00363B82"/>
    <w:rsid w:val="0036430A"/>
    <w:rsid w:val="003649B0"/>
    <w:rsid w:val="00365433"/>
    <w:rsid w:val="003654DD"/>
    <w:rsid w:val="00365657"/>
    <w:rsid w:val="0036566E"/>
    <w:rsid w:val="003658BD"/>
    <w:rsid w:val="003662F8"/>
    <w:rsid w:val="00366F6A"/>
    <w:rsid w:val="00367F61"/>
    <w:rsid w:val="003703C9"/>
    <w:rsid w:val="00370464"/>
    <w:rsid w:val="003708C1"/>
    <w:rsid w:val="003708D1"/>
    <w:rsid w:val="00370F6E"/>
    <w:rsid w:val="00371046"/>
    <w:rsid w:val="003714F1"/>
    <w:rsid w:val="003718B4"/>
    <w:rsid w:val="00372403"/>
    <w:rsid w:val="00372BCA"/>
    <w:rsid w:val="00372FE6"/>
    <w:rsid w:val="00373029"/>
    <w:rsid w:val="00373329"/>
    <w:rsid w:val="00373682"/>
    <w:rsid w:val="00373BF1"/>
    <w:rsid w:val="00373C9E"/>
    <w:rsid w:val="0037410E"/>
    <w:rsid w:val="00374114"/>
    <w:rsid w:val="003741E4"/>
    <w:rsid w:val="003744C2"/>
    <w:rsid w:val="00374562"/>
    <w:rsid w:val="00374577"/>
    <w:rsid w:val="00374AD7"/>
    <w:rsid w:val="0037533B"/>
    <w:rsid w:val="00375442"/>
    <w:rsid w:val="003756D8"/>
    <w:rsid w:val="00375D42"/>
    <w:rsid w:val="0037661E"/>
    <w:rsid w:val="00376C63"/>
    <w:rsid w:val="00376E6E"/>
    <w:rsid w:val="00377012"/>
    <w:rsid w:val="00377384"/>
    <w:rsid w:val="00377D63"/>
    <w:rsid w:val="0038031C"/>
    <w:rsid w:val="00380548"/>
    <w:rsid w:val="00380A86"/>
    <w:rsid w:val="00380BE3"/>
    <w:rsid w:val="00381001"/>
    <w:rsid w:val="003811B5"/>
    <w:rsid w:val="003817EF"/>
    <w:rsid w:val="00381C9A"/>
    <w:rsid w:val="00381F4E"/>
    <w:rsid w:val="00381FBA"/>
    <w:rsid w:val="00382B59"/>
    <w:rsid w:val="00382D68"/>
    <w:rsid w:val="00382EF2"/>
    <w:rsid w:val="0038345C"/>
    <w:rsid w:val="003837C0"/>
    <w:rsid w:val="003839E5"/>
    <w:rsid w:val="00383C74"/>
    <w:rsid w:val="00384B8E"/>
    <w:rsid w:val="00384C38"/>
    <w:rsid w:val="00385148"/>
    <w:rsid w:val="00386654"/>
    <w:rsid w:val="00386B38"/>
    <w:rsid w:val="00386E79"/>
    <w:rsid w:val="00387A36"/>
    <w:rsid w:val="0039025C"/>
    <w:rsid w:val="00390355"/>
    <w:rsid w:val="00390896"/>
    <w:rsid w:val="0039187E"/>
    <w:rsid w:val="00391F9D"/>
    <w:rsid w:val="00392271"/>
    <w:rsid w:val="00393FF7"/>
    <w:rsid w:val="00394083"/>
    <w:rsid w:val="00394139"/>
    <w:rsid w:val="003947F0"/>
    <w:rsid w:val="00394904"/>
    <w:rsid w:val="00394B19"/>
    <w:rsid w:val="00395627"/>
    <w:rsid w:val="00396AFC"/>
    <w:rsid w:val="0039714E"/>
    <w:rsid w:val="003975BC"/>
    <w:rsid w:val="003975CD"/>
    <w:rsid w:val="0039794B"/>
    <w:rsid w:val="00397E48"/>
    <w:rsid w:val="003A0396"/>
    <w:rsid w:val="003A0F09"/>
    <w:rsid w:val="003A0F85"/>
    <w:rsid w:val="003A10AA"/>
    <w:rsid w:val="003A1686"/>
    <w:rsid w:val="003A1992"/>
    <w:rsid w:val="003A2530"/>
    <w:rsid w:val="003A2C5B"/>
    <w:rsid w:val="003A37B4"/>
    <w:rsid w:val="003A3B26"/>
    <w:rsid w:val="003A3F0C"/>
    <w:rsid w:val="003A4176"/>
    <w:rsid w:val="003A42E1"/>
    <w:rsid w:val="003A4844"/>
    <w:rsid w:val="003A4C72"/>
    <w:rsid w:val="003A5EEE"/>
    <w:rsid w:val="003A6620"/>
    <w:rsid w:val="003A6875"/>
    <w:rsid w:val="003A6F55"/>
    <w:rsid w:val="003A7097"/>
    <w:rsid w:val="003A732E"/>
    <w:rsid w:val="003A746D"/>
    <w:rsid w:val="003A7728"/>
    <w:rsid w:val="003A7C9E"/>
    <w:rsid w:val="003A7EBD"/>
    <w:rsid w:val="003B021E"/>
    <w:rsid w:val="003B0289"/>
    <w:rsid w:val="003B0CA0"/>
    <w:rsid w:val="003B14A1"/>
    <w:rsid w:val="003B1D44"/>
    <w:rsid w:val="003B25F8"/>
    <w:rsid w:val="003B2853"/>
    <w:rsid w:val="003B2AF3"/>
    <w:rsid w:val="003B3BB4"/>
    <w:rsid w:val="003B3DBE"/>
    <w:rsid w:val="003B40BB"/>
    <w:rsid w:val="003B4927"/>
    <w:rsid w:val="003B5157"/>
    <w:rsid w:val="003B5B7A"/>
    <w:rsid w:val="003B5C46"/>
    <w:rsid w:val="003B61D8"/>
    <w:rsid w:val="003B64C9"/>
    <w:rsid w:val="003B69AD"/>
    <w:rsid w:val="003B71F1"/>
    <w:rsid w:val="003B736B"/>
    <w:rsid w:val="003B7387"/>
    <w:rsid w:val="003B7954"/>
    <w:rsid w:val="003B79BB"/>
    <w:rsid w:val="003B7B54"/>
    <w:rsid w:val="003B7DED"/>
    <w:rsid w:val="003B7E49"/>
    <w:rsid w:val="003B7E58"/>
    <w:rsid w:val="003B7F3B"/>
    <w:rsid w:val="003C09DF"/>
    <w:rsid w:val="003C203C"/>
    <w:rsid w:val="003C24F1"/>
    <w:rsid w:val="003C27DB"/>
    <w:rsid w:val="003C41F4"/>
    <w:rsid w:val="003C4354"/>
    <w:rsid w:val="003C44FD"/>
    <w:rsid w:val="003C4D81"/>
    <w:rsid w:val="003C4E56"/>
    <w:rsid w:val="003C4FEF"/>
    <w:rsid w:val="003C55E8"/>
    <w:rsid w:val="003C6BB2"/>
    <w:rsid w:val="003C6F61"/>
    <w:rsid w:val="003D0A22"/>
    <w:rsid w:val="003D0C3E"/>
    <w:rsid w:val="003D0F42"/>
    <w:rsid w:val="003D15E6"/>
    <w:rsid w:val="003D1B83"/>
    <w:rsid w:val="003D2A0A"/>
    <w:rsid w:val="003D2E9E"/>
    <w:rsid w:val="003D30C7"/>
    <w:rsid w:val="003D372C"/>
    <w:rsid w:val="003D38B1"/>
    <w:rsid w:val="003D3E84"/>
    <w:rsid w:val="003D3EBB"/>
    <w:rsid w:val="003D4173"/>
    <w:rsid w:val="003D4704"/>
    <w:rsid w:val="003D4C15"/>
    <w:rsid w:val="003D4DBC"/>
    <w:rsid w:val="003D55DC"/>
    <w:rsid w:val="003D5F97"/>
    <w:rsid w:val="003D63FD"/>
    <w:rsid w:val="003D6744"/>
    <w:rsid w:val="003D68ED"/>
    <w:rsid w:val="003D6AB9"/>
    <w:rsid w:val="003D6CDF"/>
    <w:rsid w:val="003D708E"/>
    <w:rsid w:val="003D77BE"/>
    <w:rsid w:val="003D78F2"/>
    <w:rsid w:val="003D7BFE"/>
    <w:rsid w:val="003D7CA3"/>
    <w:rsid w:val="003D7E56"/>
    <w:rsid w:val="003E02C9"/>
    <w:rsid w:val="003E0A1B"/>
    <w:rsid w:val="003E0A1C"/>
    <w:rsid w:val="003E0E0E"/>
    <w:rsid w:val="003E0EF6"/>
    <w:rsid w:val="003E11D6"/>
    <w:rsid w:val="003E13AB"/>
    <w:rsid w:val="003E207A"/>
    <w:rsid w:val="003E2BA5"/>
    <w:rsid w:val="003E2CF7"/>
    <w:rsid w:val="003E2D08"/>
    <w:rsid w:val="003E301E"/>
    <w:rsid w:val="003E30F4"/>
    <w:rsid w:val="003E3FF6"/>
    <w:rsid w:val="003E436E"/>
    <w:rsid w:val="003E4738"/>
    <w:rsid w:val="003E4AEC"/>
    <w:rsid w:val="003E5074"/>
    <w:rsid w:val="003E51D7"/>
    <w:rsid w:val="003E52AD"/>
    <w:rsid w:val="003E546C"/>
    <w:rsid w:val="003E62F0"/>
    <w:rsid w:val="003E662F"/>
    <w:rsid w:val="003E69DD"/>
    <w:rsid w:val="003E7163"/>
    <w:rsid w:val="003E7891"/>
    <w:rsid w:val="003E7B83"/>
    <w:rsid w:val="003E7BA4"/>
    <w:rsid w:val="003F258C"/>
    <w:rsid w:val="003F2613"/>
    <w:rsid w:val="003F2D5A"/>
    <w:rsid w:val="003F2F00"/>
    <w:rsid w:val="003F40CD"/>
    <w:rsid w:val="003F43CD"/>
    <w:rsid w:val="003F49BF"/>
    <w:rsid w:val="003F5037"/>
    <w:rsid w:val="003F5367"/>
    <w:rsid w:val="003F579B"/>
    <w:rsid w:val="003F61A8"/>
    <w:rsid w:val="003F6369"/>
    <w:rsid w:val="003F6FB6"/>
    <w:rsid w:val="003F779D"/>
    <w:rsid w:val="003F7D2D"/>
    <w:rsid w:val="003F7F27"/>
    <w:rsid w:val="004006A8"/>
    <w:rsid w:val="004027B6"/>
    <w:rsid w:val="004027F4"/>
    <w:rsid w:val="00402C49"/>
    <w:rsid w:val="004034B8"/>
    <w:rsid w:val="00403668"/>
    <w:rsid w:val="00403BBE"/>
    <w:rsid w:val="00403E28"/>
    <w:rsid w:val="00404837"/>
    <w:rsid w:val="00404A46"/>
    <w:rsid w:val="00404FAA"/>
    <w:rsid w:val="0040583E"/>
    <w:rsid w:val="00405FDF"/>
    <w:rsid w:val="004061AA"/>
    <w:rsid w:val="00406605"/>
    <w:rsid w:val="00406ADD"/>
    <w:rsid w:val="00406C9E"/>
    <w:rsid w:val="0040752B"/>
    <w:rsid w:val="00410A9F"/>
    <w:rsid w:val="004112E8"/>
    <w:rsid w:val="00412962"/>
    <w:rsid w:val="00412A01"/>
    <w:rsid w:val="00412CC8"/>
    <w:rsid w:val="00412CC9"/>
    <w:rsid w:val="00412FB1"/>
    <w:rsid w:val="004131AF"/>
    <w:rsid w:val="004143DC"/>
    <w:rsid w:val="004143F0"/>
    <w:rsid w:val="00414A63"/>
    <w:rsid w:val="00415087"/>
    <w:rsid w:val="004151CF"/>
    <w:rsid w:val="0041560D"/>
    <w:rsid w:val="00415C99"/>
    <w:rsid w:val="00415FC7"/>
    <w:rsid w:val="004165CE"/>
    <w:rsid w:val="00417184"/>
    <w:rsid w:val="004175C5"/>
    <w:rsid w:val="00417DF3"/>
    <w:rsid w:val="004209D4"/>
    <w:rsid w:val="00421740"/>
    <w:rsid w:val="00421C4A"/>
    <w:rsid w:val="00422307"/>
    <w:rsid w:val="0042233C"/>
    <w:rsid w:val="00423E1A"/>
    <w:rsid w:val="00424BA9"/>
    <w:rsid w:val="004251AD"/>
    <w:rsid w:val="004256B2"/>
    <w:rsid w:val="004257F2"/>
    <w:rsid w:val="0042595F"/>
    <w:rsid w:val="00425E56"/>
    <w:rsid w:val="004269C3"/>
    <w:rsid w:val="00427827"/>
    <w:rsid w:val="00427CB3"/>
    <w:rsid w:val="004304B4"/>
    <w:rsid w:val="00430C23"/>
    <w:rsid w:val="00431A24"/>
    <w:rsid w:val="00431AFB"/>
    <w:rsid w:val="00431F89"/>
    <w:rsid w:val="00433734"/>
    <w:rsid w:val="00433D5B"/>
    <w:rsid w:val="00434188"/>
    <w:rsid w:val="00434B47"/>
    <w:rsid w:val="00435995"/>
    <w:rsid w:val="00435E78"/>
    <w:rsid w:val="00436262"/>
    <w:rsid w:val="00436288"/>
    <w:rsid w:val="004367E6"/>
    <w:rsid w:val="004372FB"/>
    <w:rsid w:val="0043756B"/>
    <w:rsid w:val="0043763D"/>
    <w:rsid w:val="00437765"/>
    <w:rsid w:val="00440133"/>
    <w:rsid w:val="004417EF"/>
    <w:rsid w:val="00441922"/>
    <w:rsid w:val="0044195F"/>
    <w:rsid w:val="00441D47"/>
    <w:rsid w:val="00441EBD"/>
    <w:rsid w:val="00442D05"/>
    <w:rsid w:val="00443597"/>
    <w:rsid w:val="00443A83"/>
    <w:rsid w:val="00444111"/>
    <w:rsid w:val="004442B2"/>
    <w:rsid w:val="00444383"/>
    <w:rsid w:val="00444A14"/>
    <w:rsid w:val="00445055"/>
    <w:rsid w:val="00445113"/>
    <w:rsid w:val="00445166"/>
    <w:rsid w:val="00446E11"/>
    <w:rsid w:val="00447062"/>
    <w:rsid w:val="00447588"/>
    <w:rsid w:val="00447629"/>
    <w:rsid w:val="004478CD"/>
    <w:rsid w:val="00447F14"/>
    <w:rsid w:val="00450252"/>
    <w:rsid w:val="004515E3"/>
    <w:rsid w:val="00451C60"/>
    <w:rsid w:val="00452020"/>
    <w:rsid w:val="00452229"/>
    <w:rsid w:val="004526AC"/>
    <w:rsid w:val="00452AA5"/>
    <w:rsid w:val="00452B78"/>
    <w:rsid w:val="00452D35"/>
    <w:rsid w:val="004531B9"/>
    <w:rsid w:val="0045403A"/>
    <w:rsid w:val="004542E5"/>
    <w:rsid w:val="0045472C"/>
    <w:rsid w:val="004551F2"/>
    <w:rsid w:val="00455E16"/>
    <w:rsid w:val="00455FB7"/>
    <w:rsid w:val="00455FBC"/>
    <w:rsid w:val="004563FF"/>
    <w:rsid w:val="0045694A"/>
    <w:rsid w:val="00456B1B"/>
    <w:rsid w:val="00456CC1"/>
    <w:rsid w:val="0045704E"/>
    <w:rsid w:val="0045710B"/>
    <w:rsid w:val="0045785B"/>
    <w:rsid w:val="004578EA"/>
    <w:rsid w:val="00457C43"/>
    <w:rsid w:val="00457F97"/>
    <w:rsid w:val="00457FD5"/>
    <w:rsid w:val="004602A9"/>
    <w:rsid w:val="00460565"/>
    <w:rsid w:val="004606C7"/>
    <w:rsid w:val="00460D85"/>
    <w:rsid w:val="00461006"/>
    <w:rsid w:val="0046154F"/>
    <w:rsid w:val="004615CC"/>
    <w:rsid w:val="004619D9"/>
    <w:rsid w:val="004622E2"/>
    <w:rsid w:val="00462341"/>
    <w:rsid w:val="00462426"/>
    <w:rsid w:val="00462A4D"/>
    <w:rsid w:val="00462B01"/>
    <w:rsid w:val="00462E87"/>
    <w:rsid w:val="004630BD"/>
    <w:rsid w:val="0046381A"/>
    <w:rsid w:val="0046446C"/>
    <w:rsid w:val="0046471E"/>
    <w:rsid w:val="004647B3"/>
    <w:rsid w:val="004651E4"/>
    <w:rsid w:val="00465ABD"/>
    <w:rsid w:val="00465D63"/>
    <w:rsid w:val="00465F90"/>
    <w:rsid w:val="0046611A"/>
    <w:rsid w:val="0046630C"/>
    <w:rsid w:val="00466AC8"/>
    <w:rsid w:val="00467B02"/>
    <w:rsid w:val="00467BEC"/>
    <w:rsid w:val="00467CF8"/>
    <w:rsid w:val="00467EA9"/>
    <w:rsid w:val="00470271"/>
    <w:rsid w:val="0047061E"/>
    <w:rsid w:val="0047070B"/>
    <w:rsid w:val="00471665"/>
    <w:rsid w:val="00471831"/>
    <w:rsid w:val="00472F72"/>
    <w:rsid w:val="004736DB"/>
    <w:rsid w:val="00473713"/>
    <w:rsid w:val="00473E75"/>
    <w:rsid w:val="00474C97"/>
    <w:rsid w:val="00475760"/>
    <w:rsid w:val="00475CB4"/>
    <w:rsid w:val="00475CC3"/>
    <w:rsid w:val="00476287"/>
    <w:rsid w:val="0047661C"/>
    <w:rsid w:val="00476C55"/>
    <w:rsid w:val="00476D78"/>
    <w:rsid w:val="00476E71"/>
    <w:rsid w:val="004818BB"/>
    <w:rsid w:val="00481C3E"/>
    <w:rsid w:val="0048248B"/>
    <w:rsid w:val="00482881"/>
    <w:rsid w:val="00484792"/>
    <w:rsid w:val="0048482C"/>
    <w:rsid w:val="004848F1"/>
    <w:rsid w:val="004849C5"/>
    <w:rsid w:val="00484E75"/>
    <w:rsid w:val="0048529F"/>
    <w:rsid w:val="00486121"/>
    <w:rsid w:val="00486C9B"/>
    <w:rsid w:val="00486ED8"/>
    <w:rsid w:val="0048709C"/>
    <w:rsid w:val="004873E6"/>
    <w:rsid w:val="0048749C"/>
    <w:rsid w:val="00487840"/>
    <w:rsid w:val="004906AE"/>
    <w:rsid w:val="00490CC4"/>
    <w:rsid w:val="004911C3"/>
    <w:rsid w:val="0049188D"/>
    <w:rsid w:val="00491C5D"/>
    <w:rsid w:val="00491EF9"/>
    <w:rsid w:val="00492121"/>
    <w:rsid w:val="004923BF"/>
    <w:rsid w:val="00492B89"/>
    <w:rsid w:val="00493311"/>
    <w:rsid w:val="00493496"/>
    <w:rsid w:val="0049353C"/>
    <w:rsid w:val="00493ED9"/>
    <w:rsid w:val="0049452F"/>
    <w:rsid w:val="0049462A"/>
    <w:rsid w:val="0049485D"/>
    <w:rsid w:val="00494AE2"/>
    <w:rsid w:val="00495168"/>
    <w:rsid w:val="00495530"/>
    <w:rsid w:val="004956DD"/>
    <w:rsid w:val="004963FA"/>
    <w:rsid w:val="00496645"/>
    <w:rsid w:val="00496FF3"/>
    <w:rsid w:val="00497553"/>
    <w:rsid w:val="00497F12"/>
    <w:rsid w:val="004A05FC"/>
    <w:rsid w:val="004A06E2"/>
    <w:rsid w:val="004A0AF7"/>
    <w:rsid w:val="004A0B46"/>
    <w:rsid w:val="004A0FE3"/>
    <w:rsid w:val="004A366D"/>
    <w:rsid w:val="004A37D1"/>
    <w:rsid w:val="004A471B"/>
    <w:rsid w:val="004A49A4"/>
    <w:rsid w:val="004A50CB"/>
    <w:rsid w:val="004A50E6"/>
    <w:rsid w:val="004A51C3"/>
    <w:rsid w:val="004A5A78"/>
    <w:rsid w:val="004A660B"/>
    <w:rsid w:val="004A667B"/>
    <w:rsid w:val="004A6BA8"/>
    <w:rsid w:val="004A71F9"/>
    <w:rsid w:val="004A727B"/>
    <w:rsid w:val="004A79BB"/>
    <w:rsid w:val="004A7A16"/>
    <w:rsid w:val="004A7F25"/>
    <w:rsid w:val="004B0249"/>
    <w:rsid w:val="004B0D7D"/>
    <w:rsid w:val="004B12FD"/>
    <w:rsid w:val="004B16B7"/>
    <w:rsid w:val="004B1A04"/>
    <w:rsid w:val="004B1EDC"/>
    <w:rsid w:val="004B1F41"/>
    <w:rsid w:val="004B1FD8"/>
    <w:rsid w:val="004B228B"/>
    <w:rsid w:val="004B263A"/>
    <w:rsid w:val="004B2814"/>
    <w:rsid w:val="004B303E"/>
    <w:rsid w:val="004B33C8"/>
    <w:rsid w:val="004B3488"/>
    <w:rsid w:val="004B36B5"/>
    <w:rsid w:val="004B3F97"/>
    <w:rsid w:val="004B4025"/>
    <w:rsid w:val="004B4995"/>
    <w:rsid w:val="004B49BA"/>
    <w:rsid w:val="004B595A"/>
    <w:rsid w:val="004B5975"/>
    <w:rsid w:val="004B5C6C"/>
    <w:rsid w:val="004B5FFC"/>
    <w:rsid w:val="004B63B4"/>
    <w:rsid w:val="004B6506"/>
    <w:rsid w:val="004B658E"/>
    <w:rsid w:val="004B681C"/>
    <w:rsid w:val="004B6827"/>
    <w:rsid w:val="004B7523"/>
    <w:rsid w:val="004B7939"/>
    <w:rsid w:val="004B7EDE"/>
    <w:rsid w:val="004C0244"/>
    <w:rsid w:val="004C040A"/>
    <w:rsid w:val="004C156E"/>
    <w:rsid w:val="004C2103"/>
    <w:rsid w:val="004C292B"/>
    <w:rsid w:val="004C2BA4"/>
    <w:rsid w:val="004C32C3"/>
    <w:rsid w:val="004C349B"/>
    <w:rsid w:val="004C391E"/>
    <w:rsid w:val="004C395D"/>
    <w:rsid w:val="004C3CDC"/>
    <w:rsid w:val="004C5389"/>
    <w:rsid w:val="004C5708"/>
    <w:rsid w:val="004C5A1C"/>
    <w:rsid w:val="004C5E64"/>
    <w:rsid w:val="004C6172"/>
    <w:rsid w:val="004C6D58"/>
    <w:rsid w:val="004C6F3E"/>
    <w:rsid w:val="004C7077"/>
    <w:rsid w:val="004C7605"/>
    <w:rsid w:val="004C7759"/>
    <w:rsid w:val="004C7834"/>
    <w:rsid w:val="004C78E1"/>
    <w:rsid w:val="004C7E0E"/>
    <w:rsid w:val="004D056B"/>
    <w:rsid w:val="004D07AD"/>
    <w:rsid w:val="004D1052"/>
    <w:rsid w:val="004D1573"/>
    <w:rsid w:val="004D161D"/>
    <w:rsid w:val="004D1B3E"/>
    <w:rsid w:val="004D240A"/>
    <w:rsid w:val="004D2637"/>
    <w:rsid w:val="004D293B"/>
    <w:rsid w:val="004D30FD"/>
    <w:rsid w:val="004D31B4"/>
    <w:rsid w:val="004D3246"/>
    <w:rsid w:val="004D34D8"/>
    <w:rsid w:val="004D3B4C"/>
    <w:rsid w:val="004D4626"/>
    <w:rsid w:val="004D51B8"/>
    <w:rsid w:val="004D5538"/>
    <w:rsid w:val="004D5C52"/>
    <w:rsid w:val="004D63D6"/>
    <w:rsid w:val="004D7391"/>
    <w:rsid w:val="004D7621"/>
    <w:rsid w:val="004D7771"/>
    <w:rsid w:val="004D7E24"/>
    <w:rsid w:val="004E05E1"/>
    <w:rsid w:val="004E0E9F"/>
    <w:rsid w:val="004E1307"/>
    <w:rsid w:val="004E131A"/>
    <w:rsid w:val="004E1AE1"/>
    <w:rsid w:val="004E1CE5"/>
    <w:rsid w:val="004E2676"/>
    <w:rsid w:val="004E349F"/>
    <w:rsid w:val="004E365A"/>
    <w:rsid w:val="004E38A2"/>
    <w:rsid w:val="004E4130"/>
    <w:rsid w:val="004E4220"/>
    <w:rsid w:val="004E4927"/>
    <w:rsid w:val="004E4C14"/>
    <w:rsid w:val="004E5962"/>
    <w:rsid w:val="004E61EE"/>
    <w:rsid w:val="004E6241"/>
    <w:rsid w:val="004E6CFB"/>
    <w:rsid w:val="004E6DF4"/>
    <w:rsid w:val="004E73E8"/>
    <w:rsid w:val="004E7864"/>
    <w:rsid w:val="004E7A76"/>
    <w:rsid w:val="004E7E62"/>
    <w:rsid w:val="004F0309"/>
    <w:rsid w:val="004F0FAE"/>
    <w:rsid w:val="004F1E2F"/>
    <w:rsid w:val="004F241F"/>
    <w:rsid w:val="004F24A0"/>
    <w:rsid w:val="004F258C"/>
    <w:rsid w:val="004F29EB"/>
    <w:rsid w:val="004F378F"/>
    <w:rsid w:val="004F38A8"/>
    <w:rsid w:val="004F3F21"/>
    <w:rsid w:val="004F465D"/>
    <w:rsid w:val="004F4924"/>
    <w:rsid w:val="004F4F79"/>
    <w:rsid w:val="004F5305"/>
    <w:rsid w:val="004F5819"/>
    <w:rsid w:val="004F5BA4"/>
    <w:rsid w:val="004F6076"/>
    <w:rsid w:val="004F62D4"/>
    <w:rsid w:val="004F6F6A"/>
    <w:rsid w:val="004F6F6D"/>
    <w:rsid w:val="004F74BF"/>
    <w:rsid w:val="004F7DAC"/>
    <w:rsid w:val="0050040B"/>
    <w:rsid w:val="00500538"/>
    <w:rsid w:val="005005DB"/>
    <w:rsid w:val="00502138"/>
    <w:rsid w:val="005021CD"/>
    <w:rsid w:val="0050296B"/>
    <w:rsid w:val="00502DAF"/>
    <w:rsid w:val="00502DFB"/>
    <w:rsid w:val="00502FCA"/>
    <w:rsid w:val="00503E48"/>
    <w:rsid w:val="005046F9"/>
    <w:rsid w:val="00504B91"/>
    <w:rsid w:val="00505329"/>
    <w:rsid w:val="005063BF"/>
    <w:rsid w:val="00506E07"/>
    <w:rsid w:val="0050731B"/>
    <w:rsid w:val="005074AD"/>
    <w:rsid w:val="00507DCF"/>
    <w:rsid w:val="00510AF1"/>
    <w:rsid w:val="00511815"/>
    <w:rsid w:val="005121DF"/>
    <w:rsid w:val="00512A6D"/>
    <w:rsid w:val="00512D26"/>
    <w:rsid w:val="00512DAF"/>
    <w:rsid w:val="00512DDD"/>
    <w:rsid w:val="0051337F"/>
    <w:rsid w:val="00513E92"/>
    <w:rsid w:val="0051448D"/>
    <w:rsid w:val="0051454A"/>
    <w:rsid w:val="00514C1D"/>
    <w:rsid w:val="00514C72"/>
    <w:rsid w:val="00514CA1"/>
    <w:rsid w:val="00515E34"/>
    <w:rsid w:val="00517335"/>
    <w:rsid w:val="005175E6"/>
    <w:rsid w:val="00517823"/>
    <w:rsid w:val="0051785E"/>
    <w:rsid w:val="00517FC3"/>
    <w:rsid w:val="00520498"/>
    <w:rsid w:val="0052099C"/>
    <w:rsid w:val="005214DD"/>
    <w:rsid w:val="005221A4"/>
    <w:rsid w:val="0052237F"/>
    <w:rsid w:val="0052252B"/>
    <w:rsid w:val="0052268B"/>
    <w:rsid w:val="0052286F"/>
    <w:rsid w:val="00522B1A"/>
    <w:rsid w:val="00522B56"/>
    <w:rsid w:val="00523760"/>
    <w:rsid w:val="00523A0E"/>
    <w:rsid w:val="00523F76"/>
    <w:rsid w:val="00525064"/>
    <w:rsid w:val="0052533C"/>
    <w:rsid w:val="00526172"/>
    <w:rsid w:val="0052621E"/>
    <w:rsid w:val="00526931"/>
    <w:rsid w:val="00526C01"/>
    <w:rsid w:val="00526D6B"/>
    <w:rsid w:val="005279E8"/>
    <w:rsid w:val="00527B3A"/>
    <w:rsid w:val="005300E5"/>
    <w:rsid w:val="00530B69"/>
    <w:rsid w:val="005312F6"/>
    <w:rsid w:val="0053187F"/>
    <w:rsid w:val="00531B1E"/>
    <w:rsid w:val="00532253"/>
    <w:rsid w:val="00532951"/>
    <w:rsid w:val="00532E47"/>
    <w:rsid w:val="0053322B"/>
    <w:rsid w:val="00533DDC"/>
    <w:rsid w:val="005341D2"/>
    <w:rsid w:val="00535890"/>
    <w:rsid w:val="005367DE"/>
    <w:rsid w:val="005367E1"/>
    <w:rsid w:val="00536A1F"/>
    <w:rsid w:val="00536ADC"/>
    <w:rsid w:val="00536C54"/>
    <w:rsid w:val="00536E8D"/>
    <w:rsid w:val="0053703E"/>
    <w:rsid w:val="00537373"/>
    <w:rsid w:val="005375DC"/>
    <w:rsid w:val="00537EFF"/>
    <w:rsid w:val="00540092"/>
    <w:rsid w:val="005404CF"/>
    <w:rsid w:val="005408D3"/>
    <w:rsid w:val="00540F7C"/>
    <w:rsid w:val="005416B3"/>
    <w:rsid w:val="00541AB4"/>
    <w:rsid w:val="00541C22"/>
    <w:rsid w:val="005429B2"/>
    <w:rsid w:val="00543CD5"/>
    <w:rsid w:val="00543F56"/>
    <w:rsid w:val="005445BD"/>
    <w:rsid w:val="00544EF3"/>
    <w:rsid w:val="005450CF"/>
    <w:rsid w:val="00545469"/>
    <w:rsid w:val="0054599A"/>
    <w:rsid w:val="00545C59"/>
    <w:rsid w:val="00545EE1"/>
    <w:rsid w:val="005466E3"/>
    <w:rsid w:val="005470E3"/>
    <w:rsid w:val="00547691"/>
    <w:rsid w:val="00547735"/>
    <w:rsid w:val="00547C37"/>
    <w:rsid w:val="005504E7"/>
    <w:rsid w:val="00550C36"/>
    <w:rsid w:val="0055155D"/>
    <w:rsid w:val="00551569"/>
    <w:rsid w:val="0055166E"/>
    <w:rsid w:val="0055186B"/>
    <w:rsid w:val="00551D04"/>
    <w:rsid w:val="00551D5D"/>
    <w:rsid w:val="00551E8B"/>
    <w:rsid w:val="0055276F"/>
    <w:rsid w:val="00552B06"/>
    <w:rsid w:val="00553987"/>
    <w:rsid w:val="00553F88"/>
    <w:rsid w:val="00553FED"/>
    <w:rsid w:val="00554428"/>
    <w:rsid w:val="00554434"/>
    <w:rsid w:val="00554930"/>
    <w:rsid w:val="00555803"/>
    <w:rsid w:val="00555A44"/>
    <w:rsid w:val="0055725C"/>
    <w:rsid w:val="005576E8"/>
    <w:rsid w:val="0056078D"/>
    <w:rsid w:val="00560C15"/>
    <w:rsid w:val="00560F39"/>
    <w:rsid w:val="00561128"/>
    <w:rsid w:val="00561295"/>
    <w:rsid w:val="005617D2"/>
    <w:rsid w:val="005617ED"/>
    <w:rsid w:val="00561ABB"/>
    <w:rsid w:val="00561B58"/>
    <w:rsid w:val="00561C5A"/>
    <w:rsid w:val="00561DFF"/>
    <w:rsid w:val="00562264"/>
    <w:rsid w:val="005626AD"/>
    <w:rsid w:val="005633DA"/>
    <w:rsid w:val="00563C46"/>
    <w:rsid w:val="00563E1C"/>
    <w:rsid w:val="00564194"/>
    <w:rsid w:val="00564B23"/>
    <w:rsid w:val="00564EBB"/>
    <w:rsid w:val="005650B0"/>
    <w:rsid w:val="0056535D"/>
    <w:rsid w:val="00566197"/>
    <w:rsid w:val="00566566"/>
    <w:rsid w:val="00566E0D"/>
    <w:rsid w:val="00566FBF"/>
    <w:rsid w:val="005670E5"/>
    <w:rsid w:val="00567A01"/>
    <w:rsid w:val="00567B3F"/>
    <w:rsid w:val="00570028"/>
    <w:rsid w:val="0057094C"/>
    <w:rsid w:val="00570BE3"/>
    <w:rsid w:val="005711F8"/>
    <w:rsid w:val="00571613"/>
    <w:rsid w:val="00571A04"/>
    <w:rsid w:val="00571FEE"/>
    <w:rsid w:val="00572A4A"/>
    <w:rsid w:val="00572C1D"/>
    <w:rsid w:val="00573633"/>
    <w:rsid w:val="00574B22"/>
    <w:rsid w:val="00574BAF"/>
    <w:rsid w:val="005756DB"/>
    <w:rsid w:val="005767F2"/>
    <w:rsid w:val="00576E6C"/>
    <w:rsid w:val="00577DEF"/>
    <w:rsid w:val="00577F37"/>
    <w:rsid w:val="005820EE"/>
    <w:rsid w:val="005832C6"/>
    <w:rsid w:val="00583BE7"/>
    <w:rsid w:val="00584CC4"/>
    <w:rsid w:val="00584EFC"/>
    <w:rsid w:val="00585346"/>
    <w:rsid w:val="00585B35"/>
    <w:rsid w:val="00585C43"/>
    <w:rsid w:val="00586275"/>
    <w:rsid w:val="005873E5"/>
    <w:rsid w:val="00587A60"/>
    <w:rsid w:val="00587E0C"/>
    <w:rsid w:val="0059080C"/>
    <w:rsid w:val="0059122A"/>
    <w:rsid w:val="0059131D"/>
    <w:rsid w:val="005917D3"/>
    <w:rsid w:val="00591E3B"/>
    <w:rsid w:val="00592C0C"/>
    <w:rsid w:val="005939B7"/>
    <w:rsid w:val="005940DC"/>
    <w:rsid w:val="005940F2"/>
    <w:rsid w:val="005948AD"/>
    <w:rsid w:val="00594CFA"/>
    <w:rsid w:val="00595657"/>
    <w:rsid w:val="00595658"/>
    <w:rsid w:val="00596438"/>
    <w:rsid w:val="00596633"/>
    <w:rsid w:val="00596A0B"/>
    <w:rsid w:val="00596BE6"/>
    <w:rsid w:val="005973B6"/>
    <w:rsid w:val="005A0211"/>
    <w:rsid w:val="005A0B24"/>
    <w:rsid w:val="005A0DC0"/>
    <w:rsid w:val="005A1754"/>
    <w:rsid w:val="005A18E5"/>
    <w:rsid w:val="005A1A1D"/>
    <w:rsid w:val="005A1D46"/>
    <w:rsid w:val="005A1DB0"/>
    <w:rsid w:val="005A2976"/>
    <w:rsid w:val="005A2B59"/>
    <w:rsid w:val="005A2EBF"/>
    <w:rsid w:val="005A3289"/>
    <w:rsid w:val="005A36A9"/>
    <w:rsid w:val="005A3FDE"/>
    <w:rsid w:val="005A46D4"/>
    <w:rsid w:val="005A5294"/>
    <w:rsid w:val="005A5D7A"/>
    <w:rsid w:val="005A638D"/>
    <w:rsid w:val="005A68A1"/>
    <w:rsid w:val="005A7164"/>
    <w:rsid w:val="005A7364"/>
    <w:rsid w:val="005A76A3"/>
    <w:rsid w:val="005A7882"/>
    <w:rsid w:val="005A7D0B"/>
    <w:rsid w:val="005B0732"/>
    <w:rsid w:val="005B0D81"/>
    <w:rsid w:val="005B0E24"/>
    <w:rsid w:val="005B120D"/>
    <w:rsid w:val="005B1363"/>
    <w:rsid w:val="005B185E"/>
    <w:rsid w:val="005B1E83"/>
    <w:rsid w:val="005B28D2"/>
    <w:rsid w:val="005B2F93"/>
    <w:rsid w:val="005B3102"/>
    <w:rsid w:val="005B36FD"/>
    <w:rsid w:val="005B38B9"/>
    <w:rsid w:val="005B3A0D"/>
    <w:rsid w:val="005B3B39"/>
    <w:rsid w:val="005B4147"/>
    <w:rsid w:val="005B41C6"/>
    <w:rsid w:val="005B444D"/>
    <w:rsid w:val="005B4A41"/>
    <w:rsid w:val="005B5E88"/>
    <w:rsid w:val="005B68D1"/>
    <w:rsid w:val="005B6B61"/>
    <w:rsid w:val="005C00C0"/>
    <w:rsid w:val="005C04C5"/>
    <w:rsid w:val="005C0B40"/>
    <w:rsid w:val="005C0C98"/>
    <w:rsid w:val="005C12A6"/>
    <w:rsid w:val="005C1331"/>
    <w:rsid w:val="005C1B02"/>
    <w:rsid w:val="005C23E6"/>
    <w:rsid w:val="005C2533"/>
    <w:rsid w:val="005C268E"/>
    <w:rsid w:val="005C2700"/>
    <w:rsid w:val="005C2CE5"/>
    <w:rsid w:val="005C3C68"/>
    <w:rsid w:val="005C480A"/>
    <w:rsid w:val="005C5385"/>
    <w:rsid w:val="005C54ED"/>
    <w:rsid w:val="005C5825"/>
    <w:rsid w:val="005C5D15"/>
    <w:rsid w:val="005C63BD"/>
    <w:rsid w:val="005C662C"/>
    <w:rsid w:val="005C6B6C"/>
    <w:rsid w:val="005C707E"/>
    <w:rsid w:val="005C7242"/>
    <w:rsid w:val="005D0034"/>
    <w:rsid w:val="005D0342"/>
    <w:rsid w:val="005D07B5"/>
    <w:rsid w:val="005D0A5C"/>
    <w:rsid w:val="005D10B8"/>
    <w:rsid w:val="005D19F3"/>
    <w:rsid w:val="005D331F"/>
    <w:rsid w:val="005D3461"/>
    <w:rsid w:val="005D3B56"/>
    <w:rsid w:val="005D3B67"/>
    <w:rsid w:val="005D4303"/>
    <w:rsid w:val="005D442E"/>
    <w:rsid w:val="005D4971"/>
    <w:rsid w:val="005D4FBF"/>
    <w:rsid w:val="005D50E3"/>
    <w:rsid w:val="005D5238"/>
    <w:rsid w:val="005D542E"/>
    <w:rsid w:val="005D5DE9"/>
    <w:rsid w:val="005D5E4D"/>
    <w:rsid w:val="005D6161"/>
    <w:rsid w:val="005D6255"/>
    <w:rsid w:val="005D65DF"/>
    <w:rsid w:val="005D6B35"/>
    <w:rsid w:val="005D6C29"/>
    <w:rsid w:val="005D6E52"/>
    <w:rsid w:val="005D74BD"/>
    <w:rsid w:val="005D7707"/>
    <w:rsid w:val="005D7C88"/>
    <w:rsid w:val="005D7EBF"/>
    <w:rsid w:val="005E00BD"/>
    <w:rsid w:val="005E0C05"/>
    <w:rsid w:val="005E15B8"/>
    <w:rsid w:val="005E1A7D"/>
    <w:rsid w:val="005E20E5"/>
    <w:rsid w:val="005E2223"/>
    <w:rsid w:val="005E28F8"/>
    <w:rsid w:val="005E2C85"/>
    <w:rsid w:val="005E2FEF"/>
    <w:rsid w:val="005E319B"/>
    <w:rsid w:val="005E370D"/>
    <w:rsid w:val="005E37A1"/>
    <w:rsid w:val="005E3DF8"/>
    <w:rsid w:val="005E3EAA"/>
    <w:rsid w:val="005E4135"/>
    <w:rsid w:val="005E44EA"/>
    <w:rsid w:val="005E468A"/>
    <w:rsid w:val="005E5301"/>
    <w:rsid w:val="005E5570"/>
    <w:rsid w:val="005E5D08"/>
    <w:rsid w:val="005E6321"/>
    <w:rsid w:val="005E65BB"/>
    <w:rsid w:val="005E6EAD"/>
    <w:rsid w:val="005E6F0B"/>
    <w:rsid w:val="005E6F2C"/>
    <w:rsid w:val="005E7B69"/>
    <w:rsid w:val="005F140D"/>
    <w:rsid w:val="005F1B74"/>
    <w:rsid w:val="005F26ED"/>
    <w:rsid w:val="005F2811"/>
    <w:rsid w:val="005F29A5"/>
    <w:rsid w:val="005F2B47"/>
    <w:rsid w:val="005F2BD5"/>
    <w:rsid w:val="005F316B"/>
    <w:rsid w:val="005F33DF"/>
    <w:rsid w:val="005F54DC"/>
    <w:rsid w:val="005F5990"/>
    <w:rsid w:val="005F60E3"/>
    <w:rsid w:val="005F61A6"/>
    <w:rsid w:val="005F62F6"/>
    <w:rsid w:val="005F6349"/>
    <w:rsid w:val="005F6434"/>
    <w:rsid w:val="005F6834"/>
    <w:rsid w:val="005F6B81"/>
    <w:rsid w:val="005F77FD"/>
    <w:rsid w:val="005F7B28"/>
    <w:rsid w:val="00600191"/>
    <w:rsid w:val="0060047D"/>
    <w:rsid w:val="006008E4"/>
    <w:rsid w:val="006018C1"/>
    <w:rsid w:val="006022D0"/>
    <w:rsid w:val="0060247E"/>
    <w:rsid w:val="00602501"/>
    <w:rsid w:val="006029D5"/>
    <w:rsid w:val="00602DF0"/>
    <w:rsid w:val="00602E37"/>
    <w:rsid w:val="006041AD"/>
    <w:rsid w:val="00604FC7"/>
    <w:rsid w:val="006055F3"/>
    <w:rsid w:val="00605B89"/>
    <w:rsid w:val="00605EF4"/>
    <w:rsid w:val="00606030"/>
    <w:rsid w:val="006061FC"/>
    <w:rsid w:val="00606686"/>
    <w:rsid w:val="00606725"/>
    <w:rsid w:val="0060690D"/>
    <w:rsid w:val="00606C19"/>
    <w:rsid w:val="00606E16"/>
    <w:rsid w:val="00606F4A"/>
    <w:rsid w:val="006073BD"/>
    <w:rsid w:val="00607A8C"/>
    <w:rsid w:val="00607B8A"/>
    <w:rsid w:val="00607F6B"/>
    <w:rsid w:val="00607FBD"/>
    <w:rsid w:val="006103AD"/>
    <w:rsid w:val="0061183B"/>
    <w:rsid w:val="00612611"/>
    <w:rsid w:val="00612670"/>
    <w:rsid w:val="006136F3"/>
    <w:rsid w:val="00613925"/>
    <w:rsid w:val="006155E6"/>
    <w:rsid w:val="00615894"/>
    <w:rsid w:val="006166D7"/>
    <w:rsid w:val="00616FD1"/>
    <w:rsid w:val="0061710A"/>
    <w:rsid w:val="00617434"/>
    <w:rsid w:val="00620020"/>
    <w:rsid w:val="0062006C"/>
    <w:rsid w:val="00620101"/>
    <w:rsid w:val="00620133"/>
    <w:rsid w:val="006209F0"/>
    <w:rsid w:val="0062148C"/>
    <w:rsid w:val="006216D7"/>
    <w:rsid w:val="00621863"/>
    <w:rsid w:val="00621869"/>
    <w:rsid w:val="00621EFF"/>
    <w:rsid w:val="00622324"/>
    <w:rsid w:val="00622FFC"/>
    <w:rsid w:val="006236A0"/>
    <w:rsid w:val="00623B71"/>
    <w:rsid w:val="00624035"/>
    <w:rsid w:val="006240F9"/>
    <w:rsid w:val="00624843"/>
    <w:rsid w:val="00624CD8"/>
    <w:rsid w:val="00624E13"/>
    <w:rsid w:val="00625367"/>
    <w:rsid w:val="0062561E"/>
    <w:rsid w:val="00625755"/>
    <w:rsid w:val="00625950"/>
    <w:rsid w:val="006260FC"/>
    <w:rsid w:val="00626C22"/>
    <w:rsid w:val="00626F04"/>
    <w:rsid w:val="00627457"/>
    <w:rsid w:val="0062773E"/>
    <w:rsid w:val="00627861"/>
    <w:rsid w:val="00627D6A"/>
    <w:rsid w:val="0063036F"/>
    <w:rsid w:val="00630952"/>
    <w:rsid w:val="006309BE"/>
    <w:rsid w:val="00630E4A"/>
    <w:rsid w:val="00630F1A"/>
    <w:rsid w:val="00630F35"/>
    <w:rsid w:val="0063122F"/>
    <w:rsid w:val="00631500"/>
    <w:rsid w:val="00631B2E"/>
    <w:rsid w:val="00631D61"/>
    <w:rsid w:val="00631FA3"/>
    <w:rsid w:val="0063237B"/>
    <w:rsid w:val="006325E5"/>
    <w:rsid w:val="00632EAA"/>
    <w:rsid w:val="00632FD6"/>
    <w:rsid w:val="00633AF4"/>
    <w:rsid w:val="00633DD2"/>
    <w:rsid w:val="00633F9E"/>
    <w:rsid w:val="0063405D"/>
    <w:rsid w:val="006340F7"/>
    <w:rsid w:val="00634359"/>
    <w:rsid w:val="00634604"/>
    <w:rsid w:val="0063485A"/>
    <w:rsid w:val="006358BF"/>
    <w:rsid w:val="00635A51"/>
    <w:rsid w:val="00635BB1"/>
    <w:rsid w:val="00635C29"/>
    <w:rsid w:val="00636C77"/>
    <w:rsid w:val="00636F93"/>
    <w:rsid w:val="00637361"/>
    <w:rsid w:val="00637745"/>
    <w:rsid w:val="0063798A"/>
    <w:rsid w:val="00640978"/>
    <w:rsid w:val="0064195D"/>
    <w:rsid w:val="00641DA8"/>
    <w:rsid w:val="0064205B"/>
    <w:rsid w:val="00642489"/>
    <w:rsid w:val="006430BD"/>
    <w:rsid w:val="006434BC"/>
    <w:rsid w:val="006436A1"/>
    <w:rsid w:val="0064379D"/>
    <w:rsid w:val="006438BE"/>
    <w:rsid w:val="00643935"/>
    <w:rsid w:val="00643941"/>
    <w:rsid w:val="00643FF7"/>
    <w:rsid w:val="0064430E"/>
    <w:rsid w:val="00644883"/>
    <w:rsid w:val="00644AEB"/>
    <w:rsid w:val="0064590F"/>
    <w:rsid w:val="00645993"/>
    <w:rsid w:val="00645B15"/>
    <w:rsid w:val="006462B6"/>
    <w:rsid w:val="006464A5"/>
    <w:rsid w:val="006466F6"/>
    <w:rsid w:val="00647295"/>
    <w:rsid w:val="00647414"/>
    <w:rsid w:val="00650229"/>
    <w:rsid w:val="00650257"/>
    <w:rsid w:val="006503A9"/>
    <w:rsid w:val="0065078B"/>
    <w:rsid w:val="0065102A"/>
    <w:rsid w:val="006511F2"/>
    <w:rsid w:val="006517C1"/>
    <w:rsid w:val="00651BD8"/>
    <w:rsid w:val="0065231C"/>
    <w:rsid w:val="006527E6"/>
    <w:rsid w:val="006530AA"/>
    <w:rsid w:val="006531C7"/>
    <w:rsid w:val="0065364B"/>
    <w:rsid w:val="00653904"/>
    <w:rsid w:val="00653E10"/>
    <w:rsid w:val="006541B9"/>
    <w:rsid w:val="0065427E"/>
    <w:rsid w:val="00654869"/>
    <w:rsid w:val="0065546B"/>
    <w:rsid w:val="0065591F"/>
    <w:rsid w:val="00655CB2"/>
    <w:rsid w:val="00655E79"/>
    <w:rsid w:val="00656082"/>
    <w:rsid w:val="00656508"/>
    <w:rsid w:val="006566AB"/>
    <w:rsid w:val="006569F4"/>
    <w:rsid w:val="0065721B"/>
    <w:rsid w:val="006573C4"/>
    <w:rsid w:val="006576AF"/>
    <w:rsid w:val="00657736"/>
    <w:rsid w:val="00657FF9"/>
    <w:rsid w:val="0066026A"/>
    <w:rsid w:val="0066088A"/>
    <w:rsid w:val="00660CAD"/>
    <w:rsid w:val="00660CE5"/>
    <w:rsid w:val="00660DD6"/>
    <w:rsid w:val="00661B51"/>
    <w:rsid w:val="006627DD"/>
    <w:rsid w:val="00662AEA"/>
    <w:rsid w:val="0066374B"/>
    <w:rsid w:val="00663872"/>
    <w:rsid w:val="00664DEC"/>
    <w:rsid w:val="00665313"/>
    <w:rsid w:val="0066559E"/>
    <w:rsid w:val="00665D0C"/>
    <w:rsid w:val="00665F8D"/>
    <w:rsid w:val="00666380"/>
    <w:rsid w:val="0066673A"/>
    <w:rsid w:val="00666A77"/>
    <w:rsid w:val="00667070"/>
    <w:rsid w:val="00667180"/>
    <w:rsid w:val="00667259"/>
    <w:rsid w:val="00670153"/>
    <w:rsid w:val="00671285"/>
    <w:rsid w:val="00671911"/>
    <w:rsid w:val="00671B5F"/>
    <w:rsid w:val="0067225A"/>
    <w:rsid w:val="00672A06"/>
    <w:rsid w:val="00672B1C"/>
    <w:rsid w:val="00673403"/>
    <w:rsid w:val="00674640"/>
    <w:rsid w:val="00674C5F"/>
    <w:rsid w:val="00675133"/>
    <w:rsid w:val="00675A38"/>
    <w:rsid w:val="00675D81"/>
    <w:rsid w:val="00676066"/>
    <w:rsid w:val="00676D8C"/>
    <w:rsid w:val="006771A7"/>
    <w:rsid w:val="00680940"/>
    <w:rsid w:val="00680B98"/>
    <w:rsid w:val="00680D80"/>
    <w:rsid w:val="00681C8E"/>
    <w:rsid w:val="00681FEA"/>
    <w:rsid w:val="0068224F"/>
    <w:rsid w:val="00682A20"/>
    <w:rsid w:val="00682DFA"/>
    <w:rsid w:val="00682EF0"/>
    <w:rsid w:val="00682FD2"/>
    <w:rsid w:val="006830E9"/>
    <w:rsid w:val="0068371E"/>
    <w:rsid w:val="00684B42"/>
    <w:rsid w:val="00684F76"/>
    <w:rsid w:val="006850D1"/>
    <w:rsid w:val="00685492"/>
    <w:rsid w:val="0068561D"/>
    <w:rsid w:val="0068572D"/>
    <w:rsid w:val="006862D6"/>
    <w:rsid w:val="00686572"/>
    <w:rsid w:val="00686BA4"/>
    <w:rsid w:val="00686EA5"/>
    <w:rsid w:val="00686F7D"/>
    <w:rsid w:val="006875A7"/>
    <w:rsid w:val="006878A0"/>
    <w:rsid w:val="00687AFC"/>
    <w:rsid w:val="00690ADC"/>
    <w:rsid w:val="00690ED6"/>
    <w:rsid w:val="00692597"/>
    <w:rsid w:val="0069261E"/>
    <w:rsid w:val="00692791"/>
    <w:rsid w:val="00692971"/>
    <w:rsid w:val="0069299A"/>
    <w:rsid w:val="00692A6D"/>
    <w:rsid w:val="0069349D"/>
    <w:rsid w:val="00693785"/>
    <w:rsid w:val="006937F8"/>
    <w:rsid w:val="00694F09"/>
    <w:rsid w:val="00694F1D"/>
    <w:rsid w:val="00695175"/>
    <w:rsid w:val="00695649"/>
    <w:rsid w:val="00695C72"/>
    <w:rsid w:val="00695D19"/>
    <w:rsid w:val="0069649C"/>
    <w:rsid w:val="0069651F"/>
    <w:rsid w:val="006965D2"/>
    <w:rsid w:val="006973B9"/>
    <w:rsid w:val="00697939"/>
    <w:rsid w:val="00697DF2"/>
    <w:rsid w:val="006A0C01"/>
    <w:rsid w:val="006A1875"/>
    <w:rsid w:val="006A188A"/>
    <w:rsid w:val="006A1B08"/>
    <w:rsid w:val="006A2314"/>
    <w:rsid w:val="006A2839"/>
    <w:rsid w:val="006A30D1"/>
    <w:rsid w:val="006A3B96"/>
    <w:rsid w:val="006A3F2C"/>
    <w:rsid w:val="006A4442"/>
    <w:rsid w:val="006A4CA9"/>
    <w:rsid w:val="006A4D97"/>
    <w:rsid w:val="006A4E7F"/>
    <w:rsid w:val="006A59B6"/>
    <w:rsid w:val="006A5BD6"/>
    <w:rsid w:val="006A6385"/>
    <w:rsid w:val="006A69AD"/>
    <w:rsid w:val="006A739F"/>
    <w:rsid w:val="006A7BEF"/>
    <w:rsid w:val="006A7E3E"/>
    <w:rsid w:val="006B0566"/>
    <w:rsid w:val="006B05B3"/>
    <w:rsid w:val="006B063A"/>
    <w:rsid w:val="006B0A55"/>
    <w:rsid w:val="006B0E22"/>
    <w:rsid w:val="006B0E5D"/>
    <w:rsid w:val="006B15E7"/>
    <w:rsid w:val="006B18B0"/>
    <w:rsid w:val="006B19B8"/>
    <w:rsid w:val="006B2054"/>
    <w:rsid w:val="006B2C34"/>
    <w:rsid w:val="006B304F"/>
    <w:rsid w:val="006B3CBC"/>
    <w:rsid w:val="006B44E8"/>
    <w:rsid w:val="006B5741"/>
    <w:rsid w:val="006B58DC"/>
    <w:rsid w:val="006B5B8D"/>
    <w:rsid w:val="006B5C1D"/>
    <w:rsid w:val="006B60A9"/>
    <w:rsid w:val="006B6777"/>
    <w:rsid w:val="006B75C1"/>
    <w:rsid w:val="006B7741"/>
    <w:rsid w:val="006B7A7D"/>
    <w:rsid w:val="006C035C"/>
    <w:rsid w:val="006C041F"/>
    <w:rsid w:val="006C1DA0"/>
    <w:rsid w:val="006C2579"/>
    <w:rsid w:val="006C25C4"/>
    <w:rsid w:val="006C2A85"/>
    <w:rsid w:val="006C31EC"/>
    <w:rsid w:val="006C33D0"/>
    <w:rsid w:val="006C366B"/>
    <w:rsid w:val="006C45B1"/>
    <w:rsid w:val="006C49B5"/>
    <w:rsid w:val="006C4BC9"/>
    <w:rsid w:val="006C4C34"/>
    <w:rsid w:val="006C4CF9"/>
    <w:rsid w:val="006C51BE"/>
    <w:rsid w:val="006C5CB8"/>
    <w:rsid w:val="006C5E6B"/>
    <w:rsid w:val="006C5F68"/>
    <w:rsid w:val="006C684A"/>
    <w:rsid w:val="006C6CD1"/>
    <w:rsid w:val="006D06AC"/>
    <w:rsid w:val="006D10AA"/>
    <w:rsid w:val="006D13EB"/>
    <w:rsid w:val="006D16A2"/>
    <w:rsid w:val="006D17CE"/>
    <w:rsid w:val="006D1CDE"/>
    <w:rsid w:val="006D2409"/>
    <w:rsid w:val="006D2DF4"/>
    <w:rsid w:val="006D2F7E"/>
    <w:rsid w:val="006D31BB"/>
    <w:rsid w:val="006D3DCC"/>
    <w:rsid w:val="006D3DFC"/>
    <w:rsid w:val="006D4369"/>
    <w:rsid w:val="006D5624"/>
    <w:rsid w:val="006D5818"/>
    <w:rsid w:val="006D5A8D"/>
    <w:rsid w:val="006D65FB"/>
    <w:rsid w:val="006D6D16"/>
    <w:rsid w:val="006D6E91"/>
    <w:rsid w:val="006D71CB"/>
    <w:rsid w:val="006D7268"/>
    <w:rsid w:val="006E02C9"/>
    <w:rsid w:val="006E0916"/>
    <w:rsid w:val="006E0C5E"/>
    <w:rsid w:val="006E0D1E"/>
    <w:rsid w:val="006E0F36"/>
    <w:rsid w:val="006E1902"/>
    <w:rsid w:val="006E1E8A"/>
    <w:rsid w:val="006E1FCB"/>
    <w:rsid w:val="006E3364"/>
    <w:rsid w:val="006E35FE"/>
    <w:rsid w:val="006E39CC"/>
    <w:rsid w:val="006E467F"/>
    <w:rsid w:val="006E4B77"/>
    <w:rsid w:val="006E541E"/>
    <w:rsid w:val="006E5450"/>
    <w:rsid w:val="006E5E0D"/>
    <w:rsid w:val="006E5EDD"/>
    <w:rsid w:val="006E6165"/>
    <w:rsid w:val="006E62C6"/>
    <w:rsid w:val="006E694D"/>
    <w:rsid w:val="006E71BF"/>
    <w:rsid w:val="006E783C"/>
    <w:rsid w:val="006E79B9"/>
    <w:rsid w:val="006F036B"/>
    <w:rsid w:val="006F03F4"/>
    <w:rsid w:val="006F0BC9"/>
    <w:rsid w:val="006F0BFB"/>
    <w:rsid w:val="006F0C4C"/>
    <w:rsid w:val="006F1A03"/>
    <w:rsid w:val="006F1C01"/>
    <w:rsid w:val="006F2197"/>
    <w:rsid w:val="006F2AA7"/>
    <w:rsid w:val="006F3C16"/>
    <w:rsid w:val="006F4286"/>
    <w:rsid w:val="006F42D0"/>
    <w:rsid w:val="006F434B"/>
    <w:rsid w:val="006F4542"/>
    <w:rsid w:val="006F544A"/>
    <w:rsid w:val="006F5615"/>
    <w:rsid w:val="006F572C"/>
    <w:rsid w:val="006F5929"/>
    <w:rsid w:val="006F5A45"/>
    <w:rsid w:val="006F5AB1"/>
    <w:rsid w:val="006F6070"/>
    <w:rsid w:val="006F6739"/>
    <w:rsid w:val="006F6967"/>
    <w:rsid w:val="006F6CF8"/>
    <w:rsid w:val="006F7384"/>
    <w:rsid w:val="006F7449"/>
    <w:rsid w:val="006F7AF1"/>
    <w:rsid w:val="006F7B9F"/>
    <w:rsid w:val="0070052D"/>
    <w:rsid w:val="00700D13"/>
    <w:rsid w:val="00700ED3"/>
    <w:rsid w:val="00700FC2"/>
    <w:rsid w:val="007015E2"/>
    <w:rsid w:val="0070190C"/>
    <w:rsid w:val="00701A29"/>
    <w:rsid w:val="007020FC"/>
    <w:rsid w:val="007025DF"/>
    <w:rsid w:val="0070261E"/>
    <w:rsid w:val="007028ED"/>
    <w:rsid w:val="00702B56"/>
    <w:rsid w:val="00702B5B"/>
    <w:rsid w:val="00702C83"/>
    <w:rsid w:val="00702FEB"/>
    <w:rsid w:val="007032B4"/>
    <w:rsid w:val="0070387C"/>
    <w:rsid w:val="00703F35"/>
    <w:rsid w:val="007048A2"/>
    <w:rsid w:val="007048F2"/>
    <w:rsid w:val="00704BBA"/>
    <w:rsid w:val="00704CAC"/>
    <w:rsid w:val="00704EDB"/>
    <w:rsid w:val="00705CE2"/>
    <w:rsid w:val="007068E1"/>
    <w:rsid w:val="00706AD7"/>
    <w:rsid w:val="00706DFF"/>
    <w:rsid w:val="00707A80"/>
    <w:rsid w:val="007103D3"/>
    <w:rsid w:val="00710CAA"/>
    <w:rsid w:val="00710F33"/>
    <w:rsid w:val="0071109D"/>
    <w:rsid w:val="0071132D"/>
    <w:rsid w:val="007114E2"/>
    <w:rsid w:val="007116B3"/>
    <w:rsid w:val="0071171F"/>
    <w:rsid w:val="007117FD"/>
    <w:rsid w:val="00711A0B"/>
    <w:rsid w:val="00711F7D"/>
    <w:rsid w:val="00712459"/>
    <w:rsid w:val="00713C24"/>
    <w:rsid w:val="00714179"/>
    <w:rsid w:val="00714BCA"/>
    <w:rsid w:val="00715496"/>
    <w:rsid w:val="00715585"/>
    <w:rsid w:val="007163F4"/>
    <w:rsid w:val="0071694C"/>
    <w:rsid w:val="00717302"/>
    <w:rsid w:val="00717645"/>
    <w:rsid w:val="00717771"/>
    <w:rsid w:val="00717B16"/>
    <w:rsid w:val="007205E9"/>
    <w:rsid w:val="00720708"/>
    <w:rsid w:val="00721107"/>
    <w:rsid w:val="007214B8"/>
    <w:rsid w:val="007219C6"/>
    <w:rsid w:val="00721EE7"/>
    <w:rsid w:val="007223F3"/>
    <w:rsid w:val="00722511"/>
    <w:rsid w:val="007227AE"/>
    <w:rsid w:val="00723A0B"/>
    <w:rsid w:val="00725479"/>
    <w:rsid w:val="00725639"/>
    <w:rsid w:val="007258A9"/>
    <w:rsid w:val="007259FC"/>
    <w:rsid w:val="00725E64"/>
    <w:rsid w:val="00726323"/>
    <w:rsid w:val="007268A3"/>
    <w:rsid w:val="00726998"/>
    <w:rsid w:val="007269E7"/>
    <w:rsid w:val="00726BF5"/>
    <w:rsid w:val="00726D61"/>
    <w:rsid w:val="00730437"/>
    <w:rsid w:val="00730728"/>
    <w:rsid w:val="00730E00"/>
    <w:rsid w:val="007313AB"/>
    <w:rsid w:val="007317B5"/>
    <w:rsid w:val="007319F3"/>
    <w:rsid w:val="007320EE"/>
    <w:rsid w:val="00734850"/>
    <w:rsid w:val="007349F7"/>
    <w:rsid w:val="00734E96"/>
    <w:rsid w:val="00735923"/>
    <w:rsid w:val="00735DB0"/>
    <w:rsid w:val="00736C03"/>
    <w:rsid w:val="00737207"/>
    <w:rsid w:val="00737883"/>
    <w:rsid w:val="00737A80"/>
    <w:rsid w:val="007402D3"/>
    <w:rsid w:val="00740992"/>
    <w:rsid w:val="00740CCB"/>
    <w:rsid w:val="00741244"/>
    <w:rsid w:val="007417BA"/>
    <w:rsid w:val="0074185A"/>
    <w:rsid w:val="0074190E"/>
    <w:rsid w:val="00741AFC"/>
    <w:rsid w:val="00741D2A"/>
    <w:rsid w:val="00742109"/>
    <w:rsid w:val="0074265C"/>
    <w:rsid w:val="007429FD"/>
    <w:rsid w:val="00742A7E"/>
    <w:rsid w:val="007431E7"/>
    <w:rsid w:val="00743571"/>
    <w:rsid w:val="00743F75"/>
    <w:rsid w:val="0074451F"/>
    <w:rsid w:val="00744895"/>
    <w:rsid w:val="00744C83"/>
    <w:rsid w:val="007451C3"/>
    <w:rsid w:val="00745911"/>
    <w:rsid w:val="00746176"/>
    <w:rsid w:val="00746773"/>
    <w:rsid w:val="0074707B"/>
    <w:rsid w:val="00747A20"/>
    <w:rsid w:val="00750365"/>
    <w:rsid w:val="00750EC4"/>
    <w:rsid w:val="007510F0"/>
    <w:rsid w:val="007514D2"/>
    <w:rsid w:val="00752119"/>
    <w:rsid w:val="00752184"/>
    <w:rsid w:val="0075233B"/>
    <w:rsid w:val="00753107"/>
    <w:rsid w:val="0075386D"/>
    <w:rsid w:val="00753A84"/>
    <w:rsid w:val="00753E7E"/>
    <w:rsid w:val="00754162"/>
    <w:rsid w:val="00754831"/>
    <w:rsid w:val="00754E0E"/>
    <w:rsid w:val="00754F2E"/>
    <w:rsid w:val="00754F65"/>
    <w:rsid w:val="00754FEE"/>
    <w:rsid w:val="00755A9F"/>
    <w:rsid w:val="00756955"/>
    <w:rsid w:val="00756FF7"/>
    <w:rsid w:val="00757BEF"/>
    <w:rsid w:val="00757CC9"/>
    <w:rsid w:val="007601AF"/>
    <w:rsid w:val="007601FE"/>
    <w:rsid w:val="007609FC"/>
    <w:rsid w:val="00760A4F"/>
    <w:rsid w:val="00760C2D"/>
    <w:rsid w:val="00760D9C"/>
    <w:rsid w:val="00760DF8"/>
    <w:rsid w:val="00760F22"/>
    <w:rsid w:val="00760F6A"/>
    <w:rsid w:val="007612D0"/>
    <w:rsid w:val="00761857"/>
    <w:rsid w:val="007628AF"/>
    <w:rsid w:val="00762FC6"/>
    <w:rsid w:val="007630BD"/>
    <w:rsid w:val="007634B1"/>
    <w:rsid w:val="00763501"/>
    <w:rsid w:val="0076368E"/>
    <w:rsid w:val="00763B3A"/>
    <w:rsid w:val="00763DA8"/>
    <w:rsid w:val="007640F2"/>
    <w:rsid w:val="00764793"/>
    <w:rsid w:val="00765203"/>
    <w:rsid w:val="00765A56"/>
    <w:rsid w:val="0076613C"/>
    <w:rsid w:val="0076628D"/>
    <w:rsid w:val="007662E6"/>
    <w:rsid w:val="00766766"/>
    <w:rsid w:val="00766B1B"/>
    <w:rsid w:val="00766B3D"/>
    <w:rsid w:val="00766D4B"/>
    <w:rsid w:val="00767DB9"/>
    <w:rsid w:val="00767E8C"/>
    <w:rsid w:val="00770E93"/>
    <w:rsid w:val="00771008"/>
    <w:rsid w:val="0077145F"/>
    <w:rsid w:val="007715BE"/>
    <w:rsid w:val="00771701"/>
    <w:rsid w:val="00771A64"/>
    <w:rsid w:val="00771AB7"/>
    <w:rsid w:val="0077274A"/>
    <w:rsid w:val="00772988"/>
    <w:rsid w:val="007734AA"/>
    <w:rsid w:val="007739D0"/>
    <w:rsid w:val="00773D4D"/>
    <w:rsid w:val="00774943"/>
    <w:rsid w:val="00774A43"/>
    <w:rsid w:val="00774A47"/>
    <w:rsid w:val="00774A7E"/>
    <w:rsid w:val="00774B9E"/>
    <w:rsid w:val="00774D57"/>
    <w:rsid w:val="00775B98"/>
    <w:rsid w:val="00775CCB"/>
    <w:rsid w:val="0077702E"/>
    <w:rsid w:val="0077715A"/>
    <w:rsid w:val="00777F19"/>
    <w:rsid w:val="00777F40"/>
    <w:rsid w:val="0078001D"/>
    <w:rsid w:val="00780496"/>
    <w:rsid w:val="00780849"/>
    <w:rsid w:val="00780D8C"/>
    <w:rsid w:val="00780E0D"/>
    <w:rsid w:val="00780FA1"/>
    <w:rsid w:val="007818ED"/>
    <w:rsid w:val="00781EF6"/>
    <w:rsid w:val="00782888"/>
    <w:rsid w:val="0078302F"/>
    <w:rsid w:val="007846BC"/>
    <w:rsid w:val="007847C1"/>
    <w:rsid w:val="00784C4B"/>
    <w:rsid w:val="00784D98"/>
    <w:rsid w:val="00785328"/>
    <w:rsid w:val="00786068"/>
    <w:rsid w:val="00786B8F"/>
    <w:rsid w:val="007871E5"/>
    <w:rsid w:val="00787DA5"/>
    <w:rsid w:val="00790076"/>
    <w:rsid w:val="0079049A"/>
    <w:rsid w:val="00790634"/>
    <w:rsid w:val="007909DF"/>
    <w:rsid w:val="007916AE"/>
    <w:rsid w:val="00791A94"/>
    <w:rsid w:val="00791ED2"/>
    <w:rsid w:val="00791FF7"/>
    <w:rsid w:val="007922B6"/>
    <w:rsid w:val="007926F9"/>
    <w:rsid w:val="00792891"/>
    <w:rsid w:val="00792C4B"/>
    <w:rsid w:val="007931BD"/>
    <w:rsid w:val="0079333D"/>
    <w:rsid w:val="00793577"/>
    <w:rsid w:val="00794598"/>
    <w:rsid w:val="007946CA"/>
    <w:rsid w:val="00794E35"/>
    <w:rsid w:val="00794F8B"/>
    <w:rsid w:val="007953B5"/>
    <w:rsid w:val="00795691"/>
    <w:rsid w:val="00795AB3"/>
    <w:rsid w:val="00796295"/>
    <w:rsid w:val="00796E2B"/>
    <w:rsid w:val="00796F22"/>
    <w:rsid w:val="007973F6"/>
    <w:rsid w:val="00797506"/>
    <w:rsid w:val="00797844"/>
    <w:rsid w:val="007979E3"/>
    <w:rsid w:val="00797C99"/>
    <w:rsid w:val="007A0368"/>
    <w:rsid w:val="007A081F"/>
    <w:rsid w:val="007A1270"/>
    <w:rsid w:val="007A2219"/>
    <w:rsid w:val="007A3840"/>
    <w:rsid w:val="007A3AB4"/>
    <w:rsid w:val="007A3CDF"/>
    <w:rsid w:val="007A4859"/>
    <w:rsid w:val="007A533C"/>
    <w:rsid w:val="007A5BD7"/>
    <w:rsid w:val="007A5E4D"/>
    <w:rsid w:val="007A6FC0"/>
    <w:rsid w:val="007B0288"/>
    <w:rsid w:val="007B09F9"/>
    <w:rsid w:val="007B0B97"/>
    <w:rsid w:val="007B166C"/>
    <w:rsid w:val="007B177C"/>
    <w:rsid w:val="007B1C52"/>
    <w:rsid w:val="007B1E3C"/>
    <w:rsid w:val="007B21DD"/>
    <w:rsid w:val="007B31EC"/>
    <w:rsid w:val="007B3550"/>
    <w:rsid w:val="007B3A53"/>
    <w:rsid w:val="007B4032"/>
    <w:rsid w:val="007B4478"/>
    <w:rsid w:val="007B5582"/>
    <w:rsid w:val="007B5BE4"/>
    <w:rsid w:val="007B5E92"/>
    <w:rsid w:val="007B608A"/>
    <w:rsid w:val="007B7045"/>
    <w:rsid w:val="007B7A3D"/>
    <w:rsid w:val="007C0234"/>
    <w:rsid w:val="007C0A02"/>
    <w:rsid w:val="007C0E26"/>
    <w:rsid w:val="007C0F9B"/>
    <w:rsid w:val="007C1036"/>
    <w:rsid w:val="007C1178"/>
    <w:rsid w:val="007C1D4E"/>
    <w:rsid w:val="007C261F"/>
    <w:rsid w:val="007C2680"/>
    <w:rsid w:val="007C2A6C"/>
    <w:rsid w:val="007C3994"/>
    <w:rsid w:val="007C3B2C"/>
    <w:rsid w:val="007C3D4A"/>
    <w:rsid w:val="007C46C4"/>
    <w:rsid w:val="007C4A90"/>
    <w:rsid w:val="007C5953"/>
    <w:rsid w:val="007C5DC2"/>
    <w:rsid w:val="007C6716"/>
    <w:rsid w:val="007C6FC1"/>
    <w:rsid w:val="007C70C5"/>
    <w:rsid w:val="007C717D"/>
    <w:rsid w:val="007C7858"/>
    <w:rsid w:val="007C789B"/>
    <w:rsid w:val="007C7946"/>
    <w:rsid w:val="007C7C9A"/>
    <w:rsid w:val="007D08B2"/>
    <w:rsid w:val="007D0A4F"/>
    <w:rsid w:val="007D0D51"/>
    <w:rsid w:val="007D1974"/>
    <w:rsid w:val="007D1A18"/>
    <w:rsid w:val="007D1B7F"/>
    <w:rsid w:val="007D21B9"/>
    <w:rsid w:val="007D2D65"/>
    <w:rsid w:val="007D34B6"/>
    <w:rsid w:val="007D3C10"/>
    <w:rsid w:val="007D41DB"/>
    <w:rsid w:val="007D50A9"/>
    <w:rsid w:val="007D521A"/>
    <w:rsid w:val="007D532B"/>
    <w:rsid w:val="007D59B1"/>
    <w:rsid w:val="007D62D7"/>
    <w:rsid w:val="007D6446"/>
    <w:rsid w:val="007D74CA"/>
    <w:rsid w:val="007D7718"/>
    <w:rsid w:val="007D7FCE"/>
    <w:rsid w:val="007E04EC"/>
    <w:rsid w:val="007E0595"/>
    <w:rsid w:val="007E0884"/>
    <w:rsid w:val="007E1AF7"/>
    <w:rsid w:val="007E1C57"/>
    <w:rsid w:val="007E1C93"/>
    <w:rsid w:val="007E2161"/>
    <w:rsid w:val="007E304B"/>
    <w:rsid w:val="007E3806"/>
    <w:rsid w:val="007E3CA2"/>
    <w:rsid w:val="007E40CC"/>
    <w:rsid w:val="007E472E"/>
    <w:rsid w:val="007E4742"/>
    <w:rsid w:val="007E4CBB"/>
    <w:rsid w:val="007E6078"/>
    <w:rsid w:val="007E6F2D"/>
    <w:rsid w:val="007E7BC8"/>
    <w:rsid w:val="007F0E27"/>
    <w:rsid w:val="007F105A"/>
    <w:rsid w:val="007F1109"/>
    <w:rsid w:val="007F144E"/>
    <w:rsid w:val="007F1A93"/>
    <w:rsid w:val="007F1B40"/>
    <w:rsid w:val="007F1F58"/>
    <w:rsid w:val="007F1FE8"/>
    <w:rsid w:val="007F2306"/>
    <w:rsid w:val="007F296E"/>
    <w:rsid w:val="007F30AD"/>
    <w:rsid w:val="007F3793"/>
    <w:rsid w:val="007F3903"/>
    <w:rsid w:val="007F4E09"/>
    <w:rsid w:val="007F4ED2"/>
    <w:rsid w:val="007F51AE"/>
    <w:rsid w:val="007F627C"/>
    <w:rsid w:val="007F6B02"/>
    <w:rsid w:val="007F6BAB"/>
    <w:rsid w:val="007F70FB"/>
    <w:rsid w:val="008000B8"/>
    <w:rsid w:val="00800E38"/>
    <w:rsid w:val="008010BD"/>
    <w:rsid w:val="0080122E"/>
    <w:rsid w:val="00801401"/>
    <w:rsid w:val="0080227C"/>
    <w:rsid w:val="00802A4D"/>
    <w:rsid w:val="00803FF0"/>
    <w:rsid w:val="00804C1B"/>
    <w:rsid w:val="008056DE"/>
    <w:rsid w:val="0080592E"/>
    <w:rsid w:val="00805A76"/>
    <w:rsid w:val="008060A8"/>
    <w:rsid w:val="00806463"/>
    <w:rsid w:val="0080660C"/>
    <w:rsid w:val="00807788"/>
    <w:rsid w:val="008078B2"/>
    <w:rsid w:val="00810325"/>
    <w:rsid w:val="0081087E"/>
    <w:rsid w:val="008108A0"/>
    <w:rsid w:val="00810C37"/>
    <w:rsid w:val="00810D4A"/>
    <w:rsid w:val="00811138"/>
    <w:rsid w:val="008118E5"/>
    <w:rsid w:val="00811A3D"/>
    <w:rsid w:val="008126CA"/>
    <w:rsid w:val="0081270F"/>
    <w:rsid w:val="00812A19"/>
    <w:rsid w:val="00812C75"/>
    <w:rsid w:val="00812CFE"/>
    <w:rsid w:val="00812D48"/>
    <w:rsid w:val="00812E2C"/>
    <w:rsid w:val="00813993"/>
    <w:rsid w:val="00813C59"/>
    <w:rsid w:val="00813F2D"/>
    <w:rsid w:val="00814183"/>
    <w:rsid w:val="008147B8"/>
    <w:rsid w:val="00814BB3"/>
    <w:rsid w:val="00814C62"/>
    <w:rsid w:val="00814C8A"/>
    <w:rsid w:val="008152E4"/>
    <w:rsid w:val="00815DC0"/>
    <w:rsid w:val="00816101"/>
    <w:rsid w:val="00816194"/>
    <w:rsid w:val="008161B8"/>
    <w:rsid w:val="008163F3"/>
    <w:rsid w:val="00816720"/>
    <w:rsid w:val="00816C9C"/>
    <w:rsid w:val="008172D8"/>
    <w:rsid w:val="008176EA"/>
    <w:rsid w:val="00817996"/>
    <w:rsid w:val="00817AC1"/>
    <w:rsid w:val="008200C3"/>
    <w:rsid w:val="008207F1"/>
    <w:rsid w:val="00820A3C"/>
    <w:rsid w:val="0082105E"/>
    <w:rsid w:val="00821110"/>
    <w:rsid w:val="00821329"/>
    <w:rsid w:val="0082153A"/>
    <w:rsid w:val="008215F2"/>
    <w:rsid w:val="00821915"/>
    <w:rsid w:val="00821A43"/>
    <w:rsid w:val="00821C22"/>
    <w:rsid w:val="0082242C"/>
    <w:rsid w:val="00822AFB"/>
    <w:rsid w:val="00822C6D"/>
    <w:rsid w:val="00823461"/>
    <w:rsid w:val="00823AE0"/>
    <w:rsid w:val="00823E51"/>
    <w:rsid w:val="0082400B"/>
    <w:rsid w:val="00824192"/>
    <w:rsid w:val="0082445F"/>
    <w:rsid w:val="00824C40"/>
    <w:rsid w:val="00825986"/>
    <w:rsid w:val="008259FA"/>
    <w:rsid w:val="008268D4"/>
    <w:rsid w:val="00826BEF"/>
    <w:rsid w:val="008274FA"/>
    <w:rsid w:val="00827768"/>
    <w:rsid w:val="00830401"/>
    <w:rsid w:val="0083047B"/>
    <w:rsid w:val="0083151F"/>
    <w:rsid w:val="0083172E"/>
    <w:rsid w:val="00831C5E"/>
    <w:rsid w:val="00831D1D"/>
    <w:rsid w:val="00831FD6"/>
    <w:rsid w:val="0083202B"/>
    <w:rsid w:val="00832784"/>
    <w:rsid w:val="008330B5"/>
    <w:rsid w:val="008331EA"/>
    <w:rsid w:val="0083378E"/>
    <w:rsid w:val="00833BF6"/>
    <w:rsid w:val="00834010"/>
    <w:rsid w:val="00834A13"/>
    <w:rsid w:val="00835984"/>
    <w:rsid w:val="00836328"/>
    <w:rsid w:val="00836394"/>
    <w:rsid w:val="00836D6D"/>
    <w:rsid w:val="008371C0"/>
    <w:rsid w:val="008373EE"/>
    <w:rsid w:val="00837466"/>
    <w:rsid w:val="00837C87"/>
    <w:rsid w:val="00837CA4"/>
    <w:rsid w:val="008405F1"/>
    <w:rsid w:val="008417FD"/>
    <w:rsid w:val="00841C5C"/>
    <w:rsid w:val="00842097"/>
    <w:rsid w:val="008420AF"/>
    <w:rsid w:val="00842639"/>
    <w:rsid w:val="00843526"/>
    <w:rsid w:val="0084355A"/>
    <w:rsid w:val="0084431E"/>
    <w:rsid w:val="00844F4D"/>
    <w:rsid w:val="008452EB"/>
    <w:rsid w:val="0084556E"/>
    <w:rsid w:val="00846395"/>
    <w:rsid w:val="00846433"/>
    <w:rsid w:val="00846489"/>
    <w:rsid w:val="008465CD"/>
    <w:rsid w:val="008467F1"/>
    <w:rsid w:val="0085011F"/>
    <w:rsid w:val="008502E8"/>
    <w:rsid w:val="00850754"/>
    <w:rsid w:val="00850851"/>
    <w:rsid w:val="0085148F"/>
    <w:rsid w:val="008518E0"/>
    <w:rsid w:val="00851B1E"/>
    <w:rsid w:val="00851DF3"/>
    <w:rsid w:val="00852026"/>
    <w:rsid w:val="008533E4"/>
    <w:rsid w:val="00853B4D"/>
    <w:rsid w:val="00854385"/>
    <w:rsid w:val="008544E4"/>
    <w:rsid w:val="008549CE"/>
    <w:rsid w:val="00854A1A"/>
    <w:rsid w:val="0085595C"/>
    <w:rsid w:val="00855C26"/>
    <w:rsid w:val="0085602F"/>
    <w:rsid w:val="00856AA7"/>
    <w:rsid w:val="00856BC5"/>
    <w:rsid w:val="0085730B"/>
    <w:rsid w:val="00857516"/>
    <w:rsid w:val="00857D81"/>
    <w:rsid w:val="0086003A"/>
    <w:rsid w:val="00860149"/>
    <w:rsid w:val="00860552"/>
    <w:rsid w:val="0086063B"/>
    <w:rsid w:val="008607DF"/>
    <w:rsid w:val="0086090A"/>
    <w:rsid w:val="00860FB0"/>
    <w:rsid w:val="008614A2"/>
    <w:rsid w:val="00862420"/>
    <w:rsid w:val="008630AD"/>
    <w:rsid w:val="008632A5"/>
    <w:rsid w:val="0086359E"/>
    <w:rsid w:val="008640CB"/>
    <w:rsid w:val="008641B2"/>
    <w:rsid w:val="00864963"/>
    <w:rsid w:val="00865749"/>
    <w:rsid w:val="008657FA"/>
    <w:rsid w:val="008669FC"/>
    <w:rsid w:val="00866C2F"/>
    <w:rsid w:val="00867467"/>
    <w:rsid w:val="00867892"/>
    <w:rsid w:val="00867B96"/>
    <w:rsid w:val="00867D59"/>
    <w:rsid w:val="00867E04"/>
    <w:rsid w:val="00867E20"/>
    <w:rsid w:val="00867FF2"/>
    <w:rsid w:val="00870002"/>
    <w:rsid w:val="0087018B"/>
    <w:rsid w:val="00870A45"/>
    <w:rsid w:val="00870EF2"/>
    <w:rsid w:val="00870F4D"/>
    <w:rsid w:val="008715DE"/>
    <w:rsid w:val="00871C81"/>
    <w:rsid w:val="00871E1D"/>
    <w:rsid w:val="00871F87"/>
    <w:rsid w:val="008724AF"/>
    <w:rsid w:val="008728BB"/>
    <w:rsid w:val="00872B15"/>
    <w:rsid w:val="00872D36"/>
    <w:rsid w:val="008732B6"/>
    <w:rsid w:val="0087396C"/>
    <w:rsid w:val="008739CE"/>
    <w:rsid w:val="008744FC"/>
    <w:rsid w:val="00874874"/>
    <w:rsid w:val="00875021"/>
    <w:rsid w:val="00875B49"/>
    <w:rsid w:val="00875DC3"/>
    <w:rsid w:val="00875E8D"/>
    <w:rsid w:val="00876540"/>
    <w:rsid w:val="0088019B"/>
    <w:rsid w:val="00880985"/>
    <w:rsid w:val="00880DCC"/>
    <w:rsid w:val="00880F09"/>
    <w:rsid w:val="00880F21"/>
    <w:rsid w:val="00881323"/>
    <w:rsid w:val="0088140E"/>
    <w:rsid w:val="00881D56"/>
    <w:rsid w:val="008822AF"/>
    <w:rsid w:val="00883D34"/>
    <w:rsid w:val="00883F37"/>
    <w:rsid w:val="00883F56"/>
    <w:rsid w:val="008842B5"/>
    <w:rsid w:val="008848D1"/>
    <w:rsid w:val="00884E40"/>
    <w:rsid w:val="00884EC1"/>
    <w:rsid w:val="00884FF4"/>
    <w:rsid w:val="008850DA"/>
    <w:rsid w:val="00885389"/>
    <w:rsid w:val="008865B9"/>
    <w:rsid w:val="0088698C"/>
    <w:rsid w:val="00887735"/>
    <w:rsid w:val="008878DE"/>
    <w:rsid w:val="00887DE4"/>
    <w:rsid w:val="00890194"/>
    <w:rsid w:val="008904C0"/>
    <w:rsid w:val="00890CF4"/>
    <w:rsid w:val="00891644"/>
    <w:rsid w:val="008916A5"/>
    <w:rsid w:val="00891C76"/>
    <w:rsid w:val="008925CE"/>
    <w:rsid w:val="00892B76"/>
    <w:rsid w:val="00892BF9"/>
    <w:rsid w:val="00892CC3"/>
    <w:rsid w:val="008937E6"/>
    <w:rsid w:val="00893E3E"/>
    <w:rsid w:val="0089404B"/>
    <w:rsid w:val="008941F1"/>
    <w:rsid w:val="008948F8"/>
    <w:rsid w:val="00894960"/>
    <w:rsid w:val="00894A93"/>
    <w:rsid w:val="00894F3A"/>
    <w:rsid w:val="0089519E"/>
    <w:rsid w:val="00895B13"/>
    <w:rsid w:val="00895FA2"/>
    <w:rsid w:val="00896433"/>
    <w:rsid w:val="00896720"/>
    <w:rsid w:val="00896E59"/>
    <w:rsid w:val="00897092"/>
    <w:rsid w:val="008973DC"/>
    <w:rsid w:val="008977D7"/>
    <w:rsid w:val="008A0292"/>
    <w:rsid w:val="008A0E0D"/>
    <w:rsid w:val="008A0E4F"/>
    <w:rsid w:val="008A0F73"/>
    <w:rsid w:val="008A1388"/>
    <w:rsid w:val="008A17A1"/>
    <w:rsid w:val="008A1CD9"/>
    <w:rsid w:val="008A1E29"/>
    <w:rsid w:val="008A224C"/>
    <w:rsid w:val="008A2492"/>
    <w:rsid w:val="008A2A0E"/>
    <w:rsid w:val="008A32C8"/>
    <w:rsid w:val="008A45EF"/>
    <w:rsid w:val="008A4914"/>
    <w:rsid w:val="008A5556"/>
    <w:rsid w:val="008A584D"/>
    <w:rsid w:val="008A5E1D"/>
    <w:rsid w:val="008A618D"/>
    <w:rsid w:val="008A66F1"/>
    <w:rsid w:val="008A6777"/>
    <w:rsid w:val="008A6913"/>
    <w:rsid w:val="008A6BD7"/>
    <w:rsid w:val="008A6FF6"/>
    <w:rsid w:val="008A7324"/>
    <w:rsid w:val="008A7DD7"/>
    <w:rsid w:val="008A7F22"/>
    <w:rsid w:val="008B0189"/>
    <w:rsid w:val="008B018E"/>
    <w:rsid w:val="008B091D"/>
    <w:rsid w:val="008B0A8C"/>
    <w:rsid w:val="008B0AEC"/>
    <w:rsid w:val="008B1380"/>
    <w:rsid w:val="008B1F16"/>
    <w:rsid w:val="008B23AC"/>
    <w:rsid w:val="008B26CF"/>
    <w:rsid w:val="008B2964"/>
    <w:rsid w:val="008B2B2A"/>
    <w:rsid w:val="008B2BF8"/>
    <w:rsid w:val="008B461E"/>
    <w:rsid w:val="008B4705"/>
    <w:rsid w:val="008B4CD6"/>
    <w:rsid w:val="008B6268"/>
    <w:rsid w:val="008B6E8F"/>
    <w:rsid w:val="008B7179"/>
    <w:rsid w:val="008B7529"/>
    <w:rsid w:val="008B75A3"/>
    <w:rsid w:val="008B7C5B"/>
    <w:rsid w:val="008C0A84"/>
    <w:rsid w:val="008C0F37"/>
    <w:rsid w:val="008C11AB"/>
    <w:rsid w:val="008C1432"/>
    <w:rsid w:val="008C154F"/>
    <w:rsid w:val="008C1810"/>
    <w:rsid w:val="008C1AF8"/>
    <w:rsid w:val="008C1E71"/>
    <w:rsid w:val="008C1F36"/>
    <w:rsid w:val="008C2944"/>
    <w:rsid w:val="008C2CDC"/>
    <w:rsid w:val="008C31C2"/>
    <w:rsid w:val="008C474C"/>
    <w:rsid w:val="008C5342"/>
    <w:rsid w:val="008C54F9"/>
    <w:rsid w:val="008C58DA"/>
    <w:rsid w:val="008C5DA5"/>
    <w:rsid w:val="008C6A66"/>
    <w:rsid w:val="008C6BE7"/>
    <w:rsid w:val="008C77DF"/>
    <w:rsid w:val="008C7C0B"/>
    <w:rsid w:val="008C7F82"/>
    <w:rsid w:val="008D0077"/>
    <w:rsid w:val="008D0283"/>
    <w:rsid w:val="008D058D"/>
    <w:rsid w:val="008D0741"/>
    <w:rsid w:val="008D0F89"/>
    <w:rsid w:val="008D1930"/>
    <w:rsid w:val="008D1D66"/>
    <w:rsid w:val="008D1F4E"/>
    <w:rsid w:val="008D21C9"/>
    <w:rsid w:val="008D2563"/>
    <w:rsid w:val="008D2C42"/>
    <w:rsid w:val="008D2CC9"/>
    <w:rsid w:val="008D2FA6"/>
    <w:rsid w:val="008D332D"/>
    <w:rsid w:val="008D373F"/>
    <w:rsid w:val="008D3757"/>
    <w:rsid w:val="008D3D4B"/>
    <w:rsid w:val="008D3FC0"/>
    <w:rsid w:val="008D44F9"/>
    <w:rsid w:val="008D488E"/>
    <w:rsid w:val="008D4B01"/>
    <w:rsid w:val="008D4D3E"/>
    <w:rsid w:val="008D4DB7"/>
    <w:rsid w:val="008D4DC1"/>
    <w:rsid w:val="008D5371"/>
    <w:rsid w:val="008D542E"/>
    <w:rsid w:val="008D704A"/>
    <w:rsid w:val="008E0355"/>
    <w:rsid w:val="008E04E5"/>
    <w:rsid w:val="008E090F"/>
    <w:rsid w:val="008E0E83"/>
    <w:rsid w:val="008E1C3F"/>
    <w:rsid w:val="008E203F"/>
    <w:rsid w:val="008E24F4"/>
    <w:rsid w:val="008E257F"/>
    <w:rsid w:val="008E2AA2"/>
    <w:rsid w:val="008E2EE5"/>
    <w:rsid w:val="008E379F"/>
    <w:rsid w:val="008E40BA"/>
    <w:rsid w:val="008E4DA1"/>
    <w:rsid w:val="008E4DE6"/>
    <w:rsid w:val="008E6257"/>
    <w:rsid w:val="008E646F"/>
    <w:rsid w:val="008E71B7"/>
    <w:rsid w:val="008E73E2"/>
    <w:rsid w:val="008E768C"/>
    <w:rsid w:val="008E7972"/>
    <w:rsid w:val="008E7BFA"/>
    <w:rsid w:val="008F05FC"/>
    <w:rsid w:val="008F064E"/>
    <w:rsid w:val="008F1094"/>
    <w:rsid w:val="008F1566"/>
    <w:rsid w:val="008F1801"/>
    <w:rsid w:val="008F1976"/>
    <w:rsid w:val="008F1A3B"/>
    <w:rsid w:val="008F1DB4"/>
    <w:rsid w:val="008F2282"/>
    <w:rsid w:val="008F25EF"/>
    <w:rsid w:val="008F2995"/>
    <w:rsid w:val="008F2B0A"/>
    <w:rsid w:val="008F30C1"/>
    <w:rsid w:val="008F3B51"/>
    <w:rsid w:val="008F3E73"/>
    <w:rsid w:val="008F4063"/>
    <w:rsid w:val="008F4569"/>
    <w:rsid w:val="008F4667"/>
    <w:rsid w:val="008F4A24"/>
    <w:rsid w:val="008F4BBD"/>
    <w:rsid w:val="008F4F9D"/>
    <w:rsid w:val="008F515C"/>
    <w:rsid w:val="008F5310"/>
    <w:rsid w:val="008F5350"/>
    <w:rsid w:val="008F540D"/>
    <w:rsid w:val="008F6215"/>
    <w:rsid w:val="008F6997"/>
    <w:rsid w:val="008F6C2B"/>
    <w:rsid w:val="008F6C32"/>
    <w:rsid w:val="008F6DCE"/>
    <w:rsid w:val="008F752C"/>
    <w:rsid w:val="008F7544"/>
    <w:rsid w:val="008F7D13"/>
    <w:rsid w:val="009002D1"/>
    <w:rsid w:val="00900A66"/>
    <w:rsid w:val="00900B79"/>
    <w:rsid w:val="00900C0D"/>
    <w:rsid w:val="00901063"/>
    <w:rsid w:val="0090145E"/>
    <w:rsid w:val="009017FA"/>
    <w:rsid w:val="009019F4"/>
    <w:rsid w:val="009019FE"/>
    <w:rsid w:val="00901A13"/>
    <w:rsid w:val="00902403"/>
    <w:rsid w:val="009025AC"/>
    <w:rsid w:val="00902836"/>
    <w:rsid w:val="00902A0E"/>
    <w:rsid w:val="00902C6E"/>
    <w:rsid w:val="00902CF7"/>
    <w:rsid w:val="00902D4E"/>
    <w:rsid w:val="009046CB"/>
    <w:rsid w:val="00904ABB"/>
    <w:rsid w:val="00904FE4"/>
    <w:rsid w:val="00905468"/>
    <w:rsid w:val="00905D1C"/>
    <w:rsid w:val="00906CB4"/>
    <w:rsid w:val="00907981"/>
    <w:rsid w:val="00907BD1"/>
    <w:rsid w:val="00910055"/>
    <w:rsid w:val="009101D3"/>
    <w:rsid w:val="009109D2"/>
    <w:rsid w:val="00910BE3"/>
    <w:rsid w:val="00911D2F"/>
    <w:rsid w:val="0091203A"/>
    <w:rsid w:val="009128E0"/>
    <w:rsid w:val="00912DF6"/>
    <w:rsid w:val="00913BE4"/>
    <w:rsid w:val="00913D5E"/>
    <w:rsid w:val="0091426C"/>
    <w:rsid w:val="00914626"/>
    <w:rsid w:val="0091462E"/>
    <w:rsid w:val="00914A9E"/>
    <w:rsid w:val="00914B86"/>
    <w:rsid w:val="00914D38"/>
    <w:rsid w:val="00914DC9"/>
    <w:rsid w:val="00915205"/>
    <w:rsid w:val="0091562B"/>
    <w:rsid w:val="00916019"/>
    <w:rsid w:val="00916284"/>
    <w:rsid w:val="00917425"/>
    <w:rsid w:val="009176CF"/>
    <w:rsid w:val="0091788D"/>
    <w:rsid w:val="00917CC1"/>
    <w:rsid w:val="0092003D"/>
    <w:rsid w:val="00920260"/>
    <w:rsid w:val="0092049C"/>
    <w:rsid w:val="009206BE"/>
    <w:rsid w:val="009207A4"/>
    <w:rsid w:val="00920B48"/>
    <w:rsid w:val="00921051"/>
    <w:rsid w:val="00921339"/>
    <w:rsid w:val="00921642"/>
    <w:rsid w:val="009216F2"/>
    <w:rsid w:val="00921B77"/>
    <w:rsid w:val="00921E2A"/>
    <w:rsid w:val="00922442"/>
    <w:rsid w:val="00922A9E"/>
    <w:rsid w:val="009231B1"/>
    <w:rsid w:val="00923800"/>
    <w:rsid w:val="00923A90"/>
    <w:rsid w:val="009240E3"/>
    <w:rsid w:val="00924C23"/>
    <w:rsid w:val="00924E12"/>
    <w:rsid w:val="009250DB"/>
    <w:rsid w:val="00925141"/>
    <w:rsid w:val="0092562D"/>
    <w:rsid w:val="0092565E"/>
    <w:rsid w:val="00925937"/>
    <w:rsid w:val="0092613D"/>
    <w:rsid w:val="0092703D"/>
    <w:rsid w:val="0092706A"/>
    <w:rsid w:val="009274E1"/>
    <w:rsid w:val="0092789F"/>
    <w:rsid w:val="00927BD0"/>
    <w:rsid w:val="00927E0B"/>
    <w:rsid w:val="00927EB8"/>
    <w:rsid w:val="00927EC5"/>
    <w:rsid w:val="00927F6F"/>
    <w:rsid w:val="0093057F"/>
    <w:rsid w:val="009307C8"/>
    <w:rsid w:val="0093176B"/>
    <w:rsid w:val="009319F6"/>
    <w:rsid w:val="00931A67"/>
    <w:rsid w:val="00931BB1"/>
    <w:rsid w:val="009325E5"/>
    <w:rsid w:val="009328FF"/>
    <w:rsid w:val="00932A2A"/>
    <w:rsid w:val="00932FE5"/>
    <w:rsid w:val="009330EF"/>
    <w:rsid w:val="00933CC7"/>
    <w:rsid w:val="00934300"/>
    <w:rsid w:val="00934B00"/>
    <w:rsid w:val="009352A4"/>
    <w:rsid w:val="00935C83"/>
    <w:rsid w:val="009360FD"/>
    <w:rsid w:val="0093640C"/>
    <w:rsid w:val="009365AD"/>
    <w:rsid w:val="00940DC4"/>
    <w:rsid w:val="00941421"/>
    <w:rsid w:val="00941CB4"/>
    <w:rsid w:val="00941F4B"/>
    <w:rsid w:val="0094207B"/>
    <w:rsid w:val="009421AF"/>
    <w:rsid w:val="0094224A"/>
    <w:rsid w:val="00942621"/>
    <w:rsid w:val="00942CF9"/>
    <w:rsid w:val="00943577"/>
    <w:rsid w:val="0094358F"/>
    <w:rsid w:val="00943E70"/>
    <w:rsid w:val="00944671"/>
    <w:rsid w:val="00946A78"/>
    <w:rsid w:val="00946AA3"/>
    <w:rsid w:val="00946B0B"/>
    <w:rsid w:val="0094707C"/>
    <w:rsid w:val="0094721A"/>
    <w:rsid w:val="00947277"/>
    <w:rsid w:val="009472F0"/>
    <w:rsid w:val="00947757"/>
    <w:rsid w:val="009501CC"/>
    <w:rsid w:val="00950A48"/>
    <w:rsid w:val="00950C6B"/>
    <w:rsid w:val="00951C1B"/>
    <w:rsid w:val="0095210B"/>
    <w:rsid w:val="00952141"/>
    <w:rsid w:val="0095214B"/>
    <w:rsid w:val="00952383"/>
    <w:rsid w:val="00952542"/>
    <w:rsid w:val="0095272E"/>
    <w:rsid w:val="00952E9A"/>
    <w:rsid w:val="00952F4A"/>
    <w:rsid w:val="0095308C"/>
    <w:rsid w:val="00953346"/>
    <w:rsid w:val="00953607"/>
    <w:rsid w:val="00953AAF"/>
    <w:rsid w:val="00953CA3"/>
    <w:rsid w:val="009543C2"/>
    <w:rsid w:val="00954491"/>
    <w:rsid w:val="009549FD"/>
    <w:rsid w:val="00955778"/>
    <w:rsid w:val="00955F84"/>
    <w:rsid w:val="00955F8E"/>
    <w:rsid w:val="00956A98"/>
    <w:rsid w:val="00957242"/>
    <w:rsid w:val="00957671"/>
    <w:rsid w:val="00957EB9"/>
    <w:rsid w:val="0096054B"/>
    <w:rsid w:val="009609B2"/>
    <w:rsid w:val="009616F7"/>
    <w:rsid w:val="00961876"/>
    <w:rsid w:val="0096216E"/>
    <w:rsid w:val="00962609"/>
    <w:rsid w:val="00962814"/>
    <w:rsid w:val="00962883"/>
    <w:rsid w:val="00962E4C"/>
    <w:rsid w:val="0096301D"/>
    <w:rsid w:val="00963092"/>
    <w:rsid w:val="009631B2"/>
    <w:rsid w:val="009636FE"/>
    <w:rsid w:val="009637A7"/>
    <w:rsid w:val="0096395F"/>
    <w:rsid w:val="00963A1A"/>
    <w:rsid w:val="00963A72"/>
    <w:rsid w:val="00964846"/>
    <w:rsid w:val="009649B9"/>
    <w:rsid w:val="00964D15"/>
    <w:rsid w:val="00964F65"/>
    <w:rsid w:val="00965129"/>
    <w:rsid w:val="009654CC"/>
    <w:rsid w:val="00965EF2"/>
    <w:rsid w:val="009668D5"/>
    <w:rsid w:val="00967BE1"/>
    <w:rsid w:val="00970298"/>
    <w:rsid w:val="00970928"/>
    <w:rsid w:val="00971843"/>
    <w:rsid w:val="00972AAC"/>
    <w:rsid w:val="00972B70"/>
    <w:rsid w:val="00972E93"/>
    <w:rsid w:val="00972EC1"/>
    <w:rsid w:val="00972F3F"/>
    <w:rsid w:val="00973156"/>
    <w:rsid w:val="0097366E"/>
    <w:rsid w:val="009743CC"/>
    <w:rsid w:val="00974405"/>
    <w:rsid w:val="0097462F"/>
    <w:rsid w:val="00974763"/>
    <w:rsid w:val="00974A34"/>
    <w:rsid w:val="00974ACF"/>
    <w:rsid w:val="00974B48"/>
    <w:rsid w:val="00974BBA"/>
    <w:rsid w:val="00974C41"/>
    <w:rsid w:val="00974C98"/>
    <w:rsid w:val="00974E83"/>
    <w:rsid w:val="00975219"/>
    <w:rsid w:val="009752E4"/>
    <w:rsid w:val="00975600"/>
    <w:rsid w:val="009760F6"/>
    <w:rsid w:val="009761E6"/>
    <w:rsid w:val="0097631D"/>
    <w:rsid w:val="00977C66"/>
    <w:rsid w:val="00977F0B"/>
    <w:rsid w:val="00980640"/>
    <w:rsid w:val="00980E07"/>
    <w:rsid w:val="009811C3"/>
    <w:rsid w:val="0098166F"/>
    <w:rsid w:val="00981A0F"/>
    <w:rsid w:val="00981A93"/>
    <w:rsid w:val="00981D67"/>
    <w:rsid w:val="009835AA"/>
    <w:rsid w:val="0098367B"/>
    <w:rsid w:val="009841ED"/>
    <w:rsid w:val="00984587"/>
    <w:rsid w:val="009846B7"/>
    <w:rsid w:val="009848DB"/>
    <w:rsid w:val="0098496B"/>
    <w:rsid w:val="009849A3"/>
    <w:rsid w:val="00984FA0"/>
    <w:rsid w:val="00985416"/>
    <w:rsid w:val="00986229"/>
    <w:rsid w:val="009862A0"/>
    <w:rsid w:val="00986C83"/>
    <w:rsid w:val="009870FC"/>
    <w:rsid w:val="009872A4"/>
    <w:rsid w:val="009874EF"/>
    <w:rsid w:val="00987F26"/>
    <w:rsid w:val="00990678"/>
    <w:rsid w:val="0099093B"/>
    <w:rsid w:val="00990A02"/>
    <w:rsid w:val="00990C1F"/>
    <w:rsid w:val="00991855"/>
    <w:rsid w:val="00991F18"/>
    <w:rsid w:val="00991F5F"/>
    <w:rsid w:val="00992136"/>
    <w:rsid w:val="009924E0"/>
    <w:rsid w:val="009924F2"/>
    <w:rsid w:val="009927C7"/>
    <w:rsid w:val="00992A44"/>
    <w:rsid w:val="00992F1B"/>
    <w:rsid w:val="00992F63"/>
    <w:rsid w:val="0099309F"/>
    <w:rsid w:val="0099433E"/>
    <w:rsid w:val="00994352"/>
    <w:rsid w:val="009948B2"/>
    <w:rsid w:val="00995064"/>
    <w:rsid w:val="009951FE"/>
    <w:rsid w:val="00995810"/>
    <w:rsid w:val="00995A1E"/>
    <w:rsid w:val="00996D10"/>
    <w:rsid w:val="009976EE"/>
    <w:rsid w:val="0099771F"/>
    <w:rsid w:val="00997EEE"/>
    <w:rsid w:val="009A0C59"/>
    <w:rsid w:val="009A0D06"/>
    <w:rsid w:val="009A0F4F"/>
    <w:rsid w:val="009A169B"/>
    <w:rsid w:val="009A172A"/>
    <w:rsid w:val="009A181A"/>
    <w:rsid w:val="009A220F"/>
    <w:rsid w:val="009A299D"/>
    <w:rsid w:val="009A2F0C"/>
    <w:rsid w:val="009A328A"/>
    <w:rsid w:val="009A33A8"/>
    <w:rsid w:val="009A3C72"/>
    <w:rsid w:val="009A4278"/>
    <w:rsid w:val="009A501F"/>
    <w:rsid w:val="009A5972"/>
    <w:rsid w:val="009A5BB5"/>
    <w:rsid w:val="009A5C40"/>
    <w:rsid w:val="009A6105"/>
    <w:rsid w:val="009A66B1"/>
    <w:rsid w:val="009A6E82"/>
    <w:rsid w:val="009A6EA4"/>
    <w:rsid w:val="009A7409"/>
    <w:rsid w:val="009A7B26"/>
    <w:rsid w:val="009B02FB"/>
    <w:rsid w:val="009B0897"/>
    <w:rsid w:val="009B0B1B"/>
    <w:rsid w:val="009B0D13"/>
    <w:rsid w:val="009B0DD5"/>
    <w:rsid w:val="009B0F6E"/>
    <w:rsid w:val="009B0F74"/>
    <w:rsid w:val="009B1078"/>
    <w:rsid w:val="009B114C"/>
    <w:rsid w:val="009B1B67"/>
    <w:rsid w:val="009B1B7B"/>
    <w:rsid w:val="009B1BC6"/>
    <w:rsid w:val="009B21CE"/>
    <w:rsid w:val="009B2282"/>
    <w:rsid w:val="009B30B1"/>
    <w:rsid w:val="009B350D"/>
    <w:rsid w:val="009B42F6"/>
    <w:rsid w:val="009B482B"/>
    <w:rsid w:val="009B4E80"/>
    <w:rsid w:val="009B4FC7"/>
    <w:rsid w:val="009B606F"/>
    <w:rsid w:val="009B6602"/>
    <w:rsid w:val="009B66B9"/>
    <w:rsid w:val="009B6B12"/>
    <w:rsid w:val="009B7896"/>
    <w:rsid w:val="009C0085"/>
    <w:rsid w:val="009C0351"/>
    <w:rsid w:val="009C038F"/>
    <w:rsid w:val="009C123B"/>
    <w:rsid w:val="009C2040"/>
    <w:rsid w:val="009C22F7"/>
    <w:rsid w:val="009C2327"/>
    <w:rsid w:val="009C36E7"/>
    <w:rsid w:val="009C3B65"/>
    <w:rsid w:val="009C4667"/>
    <w:rsid w:val="009C48C0"/>
    <w:rsid w:val="009C491D"/>
    <w:rsid w:val="009C4A6A"/>
    <w:rsid w:val="009C4DB2"/>
    <w:rsid w:val="009C50BF"/>
    <w:rsid w:val="009C51FE"/>
    <w:rsid w:val="009C5A40"/>
    <w:rsid w:val="009C5CA7"/>
    <w:rsid w:val="009C5CD1"/>
    <w:rsid w:val="009C6546"/>
    <w:rsid w:val="009C707C"/>
    <w:rsid w:val="009C788F"/>
    <w:rsid w:val="009C7CF3"/>
    <w:rsid w:val="009C7E44"/>
    <w:rsid w:val="009D016E"/>
    <w:rsid w:val="009D0A3C"/>
    <w:rsid w:val="009D153B"/>
    <w:rsid w:val="009D163C"/>
    <w:rsid w:val="009D2491"/>
    <w:rsid w:val="009D280C"/>
    <w:rsid w:val="009D2F7C"/>
    <w:rsid w:val="009D32AD"/>
    <w:rsid w:val="009D3544"/>
    <w:rsid w:val="009D3917"/>
    <w:rsid w:val="009D3A2D"/>
    <w:rsid w:val="009D3F4F"/>
    <w:rsid w:val="009D45AD"/>
    <w:rsid w:val="009D4934"/>
    <w:rsid w:val="009D53A0"/>
    <w:rsid w:val="009D54DA"/>
    <w:rsid w:val="009D697B"/>
    <w:rsid w:val="009D735F"/>
    <w:rsid w:val="009D7489"/>
    <w:rsid w:val="009D74A4"/>
    <w:rsid w:val="009D7D81"/>
    <w:rsid w:val="009D7E6F"/>
    <w:rsid w:val="009E09D9"/>
    <w:rsid w:val="009E0E84"/>
    <w:rsid w:val="009E14A8"/>
    <w:rsid w:val="009E1912"/>
    <w:rsid w:val="009E2181"/>
    <w:rsid w:val="009E260F"/>
    <w:rsid w:val="009E2B22"/>
    <w:rsid w:val="009E2B2D"/>
    <w:rsid w:val="009E2C84"/>
    <w:rsid w:val="009E2E1E"/>
    <w:rsid w:val="009E38AA"/>
    <w:rsid w:val="009E404F"/>
    <w:rsid w:val="009E4446"/>
    <w:rsid w:val="009E4C6F"/>
    <w:rsid w:val="009E4DAA"/>
    <w:rsid w:val="009E5453"/>
    <w:rsid w:val="009E591A"/>
    <w:rsid w:val="009E5D84"/>
    <w:rsid w:val="009E6269"/>
    <w:rsid w:val="009E6FF4"/>
    <w:rsid w:val="009E7733"/>
    <w:rsid w:val="009E7A1A"/>
    <w:rsid w:val="009F155F"/>
    <w:rsid w:val="009F19F0"/>
    <w:rsid w:val="009F1B41"/>
    <w:rsid w:val="009F1F33"/>
    <w:rsid w:val="009F21F7"/>
    <w:rsid w:val="009F22E1"/>
    <w:rsid w:val="009F237C"/>
    <w:rsid w:val="009F28AB"/>
    <w:rsid w:val="009F322E"/>
    <w:rsid w:val="009F347D"/>
    <w:rsid w:val="009F3B3A"/>
    <w:rsid w:val="009F421B"/>
    <w:rsid w:val="009F4838"/>
    <w:rsid w:val="009F59D7"/>
    <w:rsid w:val="009F5D75"/>
    <w:rsid w:val="009F5EC7"/>
    <w:rsid w:val="009F61A3"/>
    <w:rsid w:val="009F6D7F"/>
    <w:rsid w:val="009F72DA"/>
    <w:rsid w:val="009F739B"/>
    <w:rsid w:val="009F7645"/>
    <w:rsid w:val="009F7F01"/>
    <w:rsid w:val="00A000A5"/>
    <w:rsid w:val="00A00218"/>
    <w:rsid w:val="00A01396"/>
    <w:rsid w:val="00A01397"/>
    <w:rsid w:val="00A01758"/>
    <w:rsid w:val="00A022C4"/>
    <w:rsid w:val="00A02C79"/>
    <w:rsid w:val="00A02FAF"/>
    <w:rsid w:val="00A03254"/>
    <w:rsid w:val="00A03834"/>
    <w:rsid w:val="00A04A3E"/>
    <w:rsid w:val="00A04DBC"/>
    <w:rsid w:val="00A05007"/>
    <w:rsid w:val="00A0519B"/>
    <w:rsid w:val="00A05218"/>
    <w:rsid w:val="00A05281"/>
    <w:rsid w:val="00A05347"/>
    <w:rsid w:val="00A054C1"/>
    <w:rsid w:val="00A063AF"/>
    <w:rsid w:val="00A06964"/>
    <w:rsid w:val="00A06B53"/>
    <w:rsid w:val="00A06C17"/>
    <w:rsid w:val="00A073B2"/>
    <w:rsid w:val="00A073C5"/>
    <w:rsid w:val="00A077CC"/>
    <w:rsid w:val="00A103DC"/>
    <w:rsid w:val="00A105EF"/>
    <w:rsid w:val="00A10DA5"/>
    <w:rsid w:val="00A115E2"/>
    <w:rsid w:val="00A116F7"/>
    <w:rsid w:val="00A11B6F"/>
    <w:rsid w:val="00A11EC9"/>
    <w:rsid w:val="00A12522"/>
    <w:rsid w:val="00A12531"/>
    <w:rsid w:val="00A127AC"/>
    <w:rsid w:val="00A1290D"/>
    <w:rsid w:val="00A13120"/>
    <w:rsid w:val="00A1347E"/>
    <w:rsid w:val="00A13BD4"/>
    <w:rsid w:val="00A14D1D"/>
    <w:rsid w:val="00A15758"/>
    <w:rsid w:val="00A16BFE"/>
    <w:rsid w:val="00A17568"/>
    <w:rsid w:val="00A17A9B"/>
    <w:rsid w:val="00A17CB6"/>
    <w:rsid w:val="00A17F71"/>
    <w:rsid w:val="00A20324"/>
    <w:rsid w:val="00A20703"/>
    <w:rsid w:val="00A208B0"/>
    <w:rsid w:val="00A20EC0"/>
    <w:rsid w:val="00A21026"/>
    <w:rsid w:val="00A21504"/>
    <w:rsid w:val="00A21533"/>
    <w:rsid w:val="00A218D8"/>
    <w:rsid w:val="00A219BE"/>
    <w:rsid w:val="00A21BD4"/>
    <w:rsid w:val="00A21D81"/>
    <w:rsid w:val="00A228BA"/>
    <w:rsid w:val="00A22958"/>
    <w:rsid w:val="00A229E3"/>
    <w:rsid w:val="00A238E2"/>
    <w:rsid w:val="00A23FA4"/>
    <w:rsid w:val="00A246BF"/>
    <w:rsid w:val="00A252EB"/>
    <w:rsid w:val="00A2546E"/>
    <w:rsid w:val="00A2564E"/>
    <w:rsid w:val="00A261D5"/>
    <w:rsid w:val="00A2621B"/>
    <w:rsid w:val="00A263F6"/>
    <w:rsid w:val="00A26992"/>
    <w:rsid w:val="00A26D9F"/>
    <w:rsid w:val="00A26FA7"/>
    <w:rsid w:val="00A271AC"/>
    <w:rsid w:val="00A273F6"/>
    <w:rsid w:val="00A275E4"/>
    <w:rsid w:val="00A275F0"/>
    <w:rsid w:val="00A27F13"/>
    <w:rsid w:val="00A30DF8"/>
    <w:rsid w:val="00A31348"/>
    <w:rsid w:val="00A31A99"/>
    <w:rsid w:val="00A31B2E"/>
    <w:rsid w:val="00A3288E"/>
    <w:rsid w:val="00A32CE2"/>
    <w:rsid w:val="00A3391C"/>
    <w:rsid w:val="00A33957"/>
    <w:rsid w:val="00A33973"/>
    <w:rsid w:val="00A33C70"/>
    <w:rsid w:val="00A3409B"/>
    <w:rsid w:val="00A3492F"/>
    <w:rsid w:val="00A35179"/>
    <w:rsid w:val="00A35BC7"/>
    <w:rsid w:val="00A3640B"/>
    <w:rsid w:val="00A378DF"/>
    <w:rsid w:val="00A40730"/>
    <w:rsid w:val="00A4097C"/>
    <w:rsid w:val="00A415A6"/>
    <w:rsid w:val="00A422E6"/>
    <w:rsid w:val="00A429F6"/>
    <w:rsid w:val="00A42B2B"/>
    <w:rsid w:val="00A4459A"/>
    <w:rsid w:val="00A448A8"/>
    <w:rsid w:val="00A44CEB"/>
    <w:rsid w:val="00A44F28"/>
    <w:rsid w:val="00A456F9"/>
    <w:rsid w:val="00A45DC5"/>
    <w:rsid w:val="00A45FE8"/>
    <w:rsid w:val="00A462C5"/>
    <w:rsid w:val="00A46EC3"/>
    <w:rsid w:val="00A4706B"/>
    <w:rsid w:val="00A470D3"/>
    <w:rsid w:val="00A477CC"/>
    <w:rsid w:val="00A47E5B"/>
    <w:rsid w:val="00A5001D"/>
    <w:rsid w:val="00A50BD9"/>
    <w:rsid w:val="00A50CE3"/>
    <w:rsid w:val="00A51280"/>
    <w:rsid w:val="00A51482"/>
    <w:rsid w:val="00A5180C"/>
    <w:rsid w:val="00A529FC"/>
    <w:rsid w:val="00A52A36"/>
    <w:rsid w:val="00A52D8B"/>
    <w:rsid w:val="00A54263"/>
    <w:rsid w:val="00A544C7"/>
    <w:rsid w:val="00A5475B"/>
    <w:rsid w:val="00A54C72"/>
    <w:rsid w:val="00A54D8C"/>
    <w:rsid w:val="00A55381"/>
    <w:rsid w:val="00A559FC"/>
    <w:rsid w:val="00A55A60"/>
    <w:rsid w:val="00A55E59"/>
    <w:rsid w:val="00A564AF"/>
    <w:rsid w:val="00A5675D"/>
    <w:rsid w:val="00A569A3"/>
    <w:rsid w:val="00A56A6C"/>
    <w:rsid w:val="00A56C0F"/>
    <w:rsid w:val="00A56E45"/>
    <w:rsid w:val="00A5775B"/>
    <w:rsid w:val="00A57AEB"/>
    <w:rsid w:val="00A57DCA"/>
    <w:rsid w:val="00A60625"/>
    <w:rsid w:val="00A60D69"/>
    <w:rsid w:val="00A6106A"/>
    <w:rsid w:val="00A611FE"/>
    <w:rsid w:val="00A6171F"/>
    <w:rsid w:val="00A61B21"/>
    <w:rsid w:val="00A62321"/>
    <w:rsid w:val="00A62777"/>
    <w:rsid w:val="00A627D9"/>
    <w:rsid w:val="00A6322C"/>
    <w:rsid w:val="00A63D8A"/>
    <w:rsid w:val="00A63E44"/>
    <w:rsid w:val="00A6419C"/>
    <w:rsid w:val="00A642E2"/>
    <w:rsid w:val="00A643F0"/>
    <w:rsid w:val="00A64927"/>
    <w:rsid w:val="00A64CA9"/>
    <w:rsid w:val="00A65BD9"/>
    <w:rsid w:val="00A65D74"/>
    <w:rsid w:val="00A66219"/>
    <w:rsid w:val="00A66595"/>
    <w:rsid w:val="00A66A13"/>
    <w:rsid w:val="00A6709F"/>
    <w:rsid w:val="00A67397"/>
    <w:rsid w:val="00A67F44"/>
    <w:rsid w:val="00A70103"/>
    <w:rsid w:val="00A70141"/>
    <w:rsid w:val="00A70362"/>
    <w:rsid w:val="00A70D89"/>
    <w:rsid w:val="00A7194F"/>
    <w:rsid w:val="00A71A3D"/>
    <w:rsid w:val="00A71D4B"/>
    <w:rsid w:val="00A71E48"/>
    <w:rsid w:val="00A72A62"/>
    <w:rsid w:val="00A72B8D"/>
    <w:rsid w:val="00A72BAD"/>
    <w:rsid w:val="00A73381"/>
    <w:rsid w:val="00A73622"/>
    <w:rsid w:val="00A73786"/>
    <w:rsid w:val="00A75EFF"/>
    <w:rsid w:val="00A7634D"/>
    <w:rsid w:val="00A7642A"/>
    <w:rsid w:val="00A76C9F"/>
    <w:rsid w:val="00A76F1A"/>
    <w:rsid w:val="00A774D5"/>
    <w:rsid w:val="00A77B83"/>
    <w:rsid w:val="00A80525"/>
    <w:rsid w:val="00A807FE"/>
    <w:rsid w:val="00A80B2E"/>
    <w:rsid w:val="00A812B3"/>
    <w:rsid w:val="00A81CF6"/>
    <w:rsid w:val="00A81F6F"/>
    <w:rsid w:val="00A8206D"/>
    <w:rsid w:val="00A82CEA"/>
    <w:rsid w:val="00A84157"/>
    <w:rsid w:val="00A84161"/>
    <w:rsid w:val="00A84D18"/>
    <w:rsid w:val="00A8526F"/>
    <w:rsid w:val="00A85661"/>
    <w:rsid w:val="00A857A6"/>
    <w:rsid w:val="00A85A07"/>
    <w:rsid w:val="00A86FED"/>
    <w:rsid w:val="00A87C55"/>
    <w:rsid w:val="00A90A90"/>
    <w:rsid w:val="00A90FEB"/>
    <w:rsid w:val="00A918A7"/>
    <w:rsid w:val="00A91BD0"/>
    <w:rsid w:val="00A9233F"/>
    <w:rsid w:val="00A9289F"/>
    <w:rsid w:val="00A92F96"/>
    <w:rsid w:val="00A9306B"/>
    <w:rsid w:val="00A937FD"/>
    <w:rsid w:val="00A93DA5"/>
    <w:rsid w:val="00A942F9"/>
    <w:rsid w:val="00A94405"/>
    <w:rsid w:val="00A94D95"/>
    <w:rsid w:val="00A94DAB"/>
    <w:rsid w:val="00A9587B"/>
    <w:rsid w:val="00A962EB"/>
    <w:rsid w:val="00A96590"/>
    <w:rsid w:val="00A96F1D"/>
    <w:rsid w:val="00A970C4"/>
    <w:rsid w:val="00A97234"/>
    <w:rsid w:val="00A97EDA"/>
    <w:rsid w:val="00AA0537"/>
    <w:rsid w:val="00AA06C5"/>
    <w:rsid w:val="00AA0D59"/>
    <w:rsid w:val="00AA22E2"/>
    <w:rsid w:val="00AA24E4"/>
    <w:rsid w:val="00AA2DE1"/>
    <w:rsid w:val="00AA2E20"/>
    <w:rsid w:val="00AA4686"/>
    <w:rsid w:val="00AA494B"/>
    <w:rsid w:val="00AA4C95"/>
    <w:rsid w:val="00AA5335"/>
    <w:rsid w:val="00AA592F"/>
    <w:rsid w:val="00AA6BF8"/>
    <w:rsid w:val="00AA70B6"/>
    <w:rsid w:val="00AA71A4"/>
    <w:rsid w:val="00AA756A"/>
    <w:rsid w:val="00AB0304"/>
    <w:rsid w:val="00AB0BF8"/>
    <w:rsid w:val="00AB1401"/>
    <w:rsid w:val="00AB15FD"/>
    <w:rsid w:val="00AB1645"/>
    <w:rsid w:val="00AB1DC4"/>
    <w:rsid w:val="00AB1E1F"/>
    <w:rsid w:val="00AB1EE5"/>
    <w:rsid w:val="00AB21D5"/>
    <w:rsid w:val="00AB231D"/>
    <w:rsid w:val="00AB24DC"/>
    <w:rsid w:val="00AB26C3"/>
    <w:rsid w:val="00AB2C1D"/>
    <w:rsid w:val="00AB3C4E"/>
    <w:rsid w:val="00AB45C5"/>
    <w:rsid w:val="00AB5041"/>
    <w:rsid w:val="00AB64D9"/>
    <w:rsid w:val="00AB6DAF"/>
    <w:rsid w:val="00AB7EC1"/>
    <w:rsid w:val="00AC0622"/>
    <w:rsid w:val="00AC0A64"/>
    <w:rsid w:val="00AC0D62"/>
    <w:rsid w:val="00AC156A"/>
    <w:rsid w:val="00AC16B5"/>
    <w:rsid w:val="00AC2438"/>
    <w:rsid w:val="00AC2DB5"/>
    <w:rsid w:val="00AC30D5"/>
    <w:rsid w:val="00AC38F4"/>
    <w:rsid w:val="00AC40B8"/>
    <w:rsid w:val="00AC44B8"/>
    <w:rsid w:val="00AC49A6"/>
    <w:rsid w:val="00AC49BC"/>
    <w:rsid w:val="00AC4D15"/>
    <w:rsid w:val="00AC501E"/>
    <w:rsid w:val="00AC6079"/>
    <w:rsid w:val="00AC618E"/>
    <w:rsid w:val="00AC63A5"/>
    <w:rsid w:val="00AC6519"/>
    <w:rsid w:val="00AC674B"/>
    <w:rsid w:val="00AC67B5"/>
    <w:rsid w:val="00AC6AC8"/>
    <w:rsid w:val="00AC6EFF"/>
    <w:rsid w:val="00AC7233"/>
    <w:rsid w:val="00AC76BD"/>
    <w:rsid w:val="00AC7A9D"/>
    <w:rsid w:val="00AC7F85"/>
    <w:rsid w:val="00AD00D6"/>
    <w:rsid w:val="00AD0324"/>
    <w:rsid w:val="00AD070D"/>
    <w:rsid w:val="00AD177E"/>
    <w:rsid w:val="00AD2854"/>
    <w:rsid w:val="00AD2F01"/>
    <w:rsid w:val="00AD2F0B"/>
    <w:rsid w:val="00AD3471"/>
    <w:rsid w:val="00AD3653"/>
    <w:rsid w:val="00AD3888"/>
    <w:rsid w:val="00AD419D"/>
    <w:rsid w:val="00AD6A14"/>
    <w:rsid w:val="00AD6B9F"/>
    <w:rsid w:val="00AD7098"/>
    <w:rsid w:val="00AD7281"/>
    <w:rsid w:val="00AD74FE"/>
    <w:rsid w:val="00AD769C"/>
    <w:rsid w:val="00AD76C6"/>
    <w:rsid w:val="00AE0326"/>
    <w:rsid w:val="00AE0329"/>
    <w:rsid w:val="00AE0FD1"/>
    <w:rsid w:val="00AE1036"/>
    <w:rsid w:val="00AE142B"/>
    <w:rsid w:val="00AE1F89"/>
    <w:rsid w:val="00AE2129"/>
    <w:rsid w:val="00AE21C3"/>
    <w:rsid w:val="00AE2C93"/>
    <w:rsid w:val="00AE3336"/>
    <w:rsid w:val="00AE36AC"/>
    <w:rsid w:val="00AE3B10"/>
    <w:rsid w:val="00AE3D0C"/>
    <w:rsid w:val="00AE3DA8"/>
    <w:rsid w:val="00AE3E67"/>
    <w:rsid w:val="00AE4788"/>
    <w:rsid w:val="00AE4A86"/>
    <w:rsid w:val="00AE554A"/>
    <w:rsid w:val="00AE5882"/>
    <w:rsid w:val="00AE5911"/>
    <w:rsid w:val="00AE5945"/>
    <w:rsid w:val="00AE59BD"/>
    <w:rsid w:val="00AE5B41"/>
    <w:rsid w:val="00AE5F4C"/>
    <w:rsid w:val="00AE6018"/>
    <w:rsid w:val="00AE60EC"/>
    <w:rsid w:val="00AE6590"/>
    <w:rsid w:val="00AE66D2"/>
    <w:rsid w:val="00AE6706"/>
    <w:rsid w:val="00AE72A6"/>
    <w:rsid w:val="00AE7FAE"/>
    <w:rsid w:val="00AF02B2"/>
    <w:rsid w:val="00AF040B"/>
    <w:rsid w:val="00AF0E37"/>
    <w:rsid w:val="00AF10AB"/>
    <w:rsid w:val="00AF12CC"/>
    <w:rsid w:val="00AF1BE9"/>
    <w:rsid w:val="00AF2027"/>
    <w:rsid w:val="00AF209E"/>
    <w:rsid w:val="00AF282B"/>
    <w:rsid w:val="00AF2C85"/>
    <w:rsid w:val="00AF2DC7"/>
    <w:rsid w:val="00AF2F01"/>
    <w:rsid w:val="00AF2FB7"/>
    <w:rsid w:val="00AF3749"/>
    <w:rsid w:val="00AF39FE"/>
    <w:rsid w:val="00AF3ED2"/>
    <w:rsid w:val="00AF4146"/>
    <w:rsid w:val="00AF4AB9"/>
    <w:rsid w:val="00AF4D7D"/>
    <w:rsid w:val="00AF4E9E"/>
    <w:rsid w:val="00AF4FD7"/>
    <w:rsid w:val="00AF64A8"/>
    <w:rsid w:val="00AF6B1D"/>
    <w:rsid w:val="00AF6D5A"/>
    <w:rsid w:val="00AF766D"/>
    <w:rsid w:val="00AF7BA5"/>
    <w:rsid w:val="00AF7BA6"/>
    <w:rsid w:val="00B0019B"/>
    <w:rsid w:val="00B001D1"/>
    <w:rsid w:val="00B003F4"/>
    <w:rsid w:val="00B00606"/>
    <w:rsid w:val="00B00D9E"/>
    <w:rsid w:val="00B00E64"/>
    <w:rsid w:val="00B00E7D"/>
    <w:rsid w:val="00B01060"/>
    <w:rsid w:val="00B0157F"/>
    <w:rsid w:val="00B025CF"/>
    <w:rsid w:val="00B02B84"/>
    <w:rsid w:val="00B02DC9"/>
    <w:rsid w:val="00B0310C"/>
    <w:rsid w:val="00B031F0"/>
    <w:rsid w:val="00B0358F"/>
    <w:rsid w:val="00B03A08"/>
    <w:rsid w:val="00B03EAF"/>
    <w:rsid w:val="00B04402"/>
    <w:rsid w:val="00B04FEA"/>
    <w:rsid w:val="00B05BBD"/>
    <w:rsid w:val="00B065FF"/>
    <w:rsid w:val="00B06618"/>
    <w:rsid w:val="00B06AEC"/>
    <w:rsid w:val="00B0709D"/>
    <w:rsid w:val="00B070CA"/>
    <w:rsid w:val="00B0755B"/>
    <w:rsid w:val="00B078B9"/>
    <w:rsid w:val="00B079CF"/>
    <w:rsid w:val="00B07BCB"/>
    <w:rsid w:val="00B1007F"/>
    <w:rsid w:val="00B10BC0"/>
    <w:rsid w:val="00B1196F"/>
    <w:rsid w:val="00B125C4"/>
    <w:rsid w:val="00B126C7"/>
    <w:rsid w:val="00B12CF9"/>
    <w:rsid w:val="00B130FB"/>
    <w:rsid w:val="00B13406"/>
    <w:rsid w:val="00B1378E"/>
    <w:rsid w:val="00B13856"/>
    <w:rsid w:val="00B14AEB"/>
    <w:rsid w:val="00B14CA3"/>
    <w:rsid w:val="00B15943"/>
    <w:rsid w:val="00B15DB1"/>
    <w:rsid w:val="00B15F3B"/>
    <w:rsid w:val="00B16A66"/>
    <w:rsid w:val="00B16A71"/>
    <w:rsid w:val="00B16D1D"/>
    <w:rsid w:val="00B17CB8"/>
    <w:rsid w:val="00B17D83"/>
    <w:rsid w:val="00B20CC6"/>
    <w:rsid w:val="00B20D59"/>
    <w:rsid w:val="00B21067"/>
    <w:rsid w:val="00B2195A"/>
    <w:rsid w:val="00B2471F"/>
    <w:rsid w:val="00B25DEC"/>
    <w:rsid w:val="00B25F35"/>
    <w:rsid w:val="00B26629"/>
    <w:rsid w:val="00B26FBF"/>
    <w:rsid w:val="00B30212"/>
    <w:rsid w:val="00B30630"/>
    <w:rsid w:val="00B307F0"/>
    <w:rsid w:val="00B308EC"/>
    <w:rsid w:val="00B30A8D"/>
    <w:rsid w:val="00B30B74"/>
    <w:rsid w:val="00B30BA6"/>
    <w:rsid w:val="00B30FB5"/>
    <w:rsid w:val="00B3110C"/>
    <w:rsid w:val="00B31517"/>
    <w:rsid w:val="00B32159"/>
    <w:rsid w:val="00B335A5"/>
    <w:rsid w:val="00B33925"/>
    <w:rsid w:val="00B34579"/>
    <w:rsid w:val="00B3546C"/>
    <w:rsid w:val="00B3573C"/>
    <w:rsid w:val="00B35812"/>
    <w:rsid w:val="00B366CF"/>
    <w:rsid w:val="00B368D3"/>
    <w:rsid w:val="00B36F4F"/>
    <w:rsid w:val="00B370AE"/>
    <w:rsid w:val="00B37277"/>
    <w:rsid w:val="00B378F4"/>
    <w:rsid w:val="00B37EC5"/>
    <w:rsid w:val="00B4062E"/>
    <w:rsid w:val="00B40720"/>
    <w:rsid w:val="00B4089C"/>
    <w:rsid w:val="00B40D1A"/>
    <w:rsid w:val="00B40F5C"/>
    <w:rsid w:val="00B41019"/>
    <w:rsid w:val="00B41F72"/>
    <w:rsid w:val="00B421FC"/>
    <w:rsid w:val="00B42848"/>
    <w:rsid w:val="00B438B6"/>
    <w:rsid w:val="00B43F53"/>
    <w:rsid w:val="00B441AF"/>
    <w:rsid w:val="00B44702"/>
    <w:rsid w:val="00B4477D"/>
    <w:rsid w:val="00B4486D"/>
    <w:rsid w:val="00B45255"/>
    <w:rsid w:val="00B461FB"/>
    <w:rsid w:val="00B46ECB"/>
    <w:rsid w:val="00B47E6E"/>
    <w:rsid w:val="00B50514"/>
    <w:rsid w:val="00B505CB"/>
    <w:rsid w:val="00B50608"/>
    <w:rsid w:val="00B509B2"/>
    <w:rsid w:val="00B50AF2"/>
    <w:rsid w:val="00B50D1C"/>
    <w:rsid w:val="00B51164"/>
    <w:rsid w:val="00B529F6"/>
    <w:rsid w:val="00B53368"/>
    <w:rsid w:val="00B5390C"/>
    <w:rsid w:val="00B53CAB"/>
    <w:rsid w:val="00B53EE0"/>
    <w:rsid w:val="00B54051"/>
    <w:rsid w:val="00B54604"/>
    <w:rsid w:val="00B54760"/>
    <w:rsid w:val="00B54D8F"/>
    <w:rsid w:val="00B55301"/>
    <w:rsid w:val="00B55A21"/>
    <w:rsid w:val="00B55C45"/>
    <w:rsid w:val="00B566ED"/>
    <w:rsid w:val="00B56F79"/>
    <w:rsid w:val="00B570D0"/>
    <w:rsid w:val="00B57830"/>
    <w:rsid w:val="00B57A82"/>
    <w:rsid w:val="00B57B4B"/>
    <w:rsid w:val="00B57C9C"/>
    <w:rsid w:val="00B60D8B"/>
    <w:rsid w:val="00B60EC0"/>
    <w:rsid w:val="00B61121"/>
    <w:rsid w:val="00B61857"/>
    <w:rsid w:val="00B6231B"/>
    <w:rsid w:val="00B63CC5"/>
    <w:rsid w:val="00B6418A"/>
    <w:rsid w:val="00B64F6B"/>
    <w:rsid w:val="00B655BA"/>
    <w:rsid w:val="00B6597B"/>
    <w:rsid w:val="00B65F68"/>
    <w:rsid w:val="00B660CF"/>
    <w:rsid w:val="00B664C3"/>
    <w:rsid w:val="00B6693C"/>
    <w:rsid w:val="00B66BEE"/>
    <w:rsid w:val="00B66CF0"/>
    <w:rsid w:val="00B67255"/>
    <w:rsid w:val="00B674E7"/>
    <w:rsid w:val="00B67D42"/>
    <w:rsid w:val="00B70329"/>
    <w:rsid w:val="00B71051"/>
    <w:rsid w:val="00B7195D"/>
    <w:rsid w:val="00B71D3C"/>
    <w:rsid w:val="00B72B8C"/>
    <w:rsid w:val="00B72C75"/>
    <w:rsid w:val="00B735C2"/>
    <w:rsid w:val="00B735E0"/>
    <w:rsid w:val="00B73664"/>
    <w:rsid w:val="00B73F7B"/>
    <w:rsid w:val="00B74342"/>
    <w:rsid w:val="00B748E4"/>
    <w:rsid w:val="00B74D66"/>
    <w:rsid w:val="00B75DCD"/>
    <w:rsid w:val="00B767BC"/>
    <w:rsid w:val="00B76DCF"/>
    <w:rsid w:val="00B77884"/>
    <w:rsid w:val="00B77BF7"/>
    <w:rsid w:val="00B80203"/>
    <w:rsid w:val="00B807E0"/>
    <w:rsid w:val="00B80D3E"/>
    <w:rsid w:val="00B810DD"/>
    <w:rsid w:val="00B8198C"/>
    <w:rsid w:val="00B81BA5"/>
    <w:rsid w:val="00B820BB"/>
    <w:rsid w:val="00B821A8"/>
    <w:rsid w:val="00B829AF"/>
    <w:rsid w:val="00B8313C"/>
    <w:rsid w:val="00B8423C"/>
    <w:rsid w:val="00B84FD6"/>
    <w:rsid w:val="00B85010"/>
    <w:rsid w:val="00B85535"/>
    <w:rsid w:val="00B85A80"/>
    <w:rsid w:val="00B85EBC"/>
    <w:rsid w:val="00B86793"/>
    <w:rsid w:val="00B8705C"/>
    <w:rsid w:val="00B8708D"/>
    <w:rsid w:val="00B87878"/>
    <w:rsid w:val="00B87C2A"/>
    <w:rsid w:val="00B87D63"/>
    <w:rsid w:val="00B87D91"/>
    <w:rsid w:val="00B90149"/>
    <w:rsid w:val="00B902B7"/>
    <w:rsid w:val="00B908EC"/>
    <w:rsid w:val="00B90A1B"/>
    <w:rsid w:val="00B90E9F"/>
    <w:rsid w:val="00B912D4"/>
    <w:rsid w:val="00B9224F"/>
    <w:rsid w:val="00B9238C"/>
    <w:rsid w:val="00B92A79"/>
    <w:rsid w:val="00B92E00"/>
    <w:rsid w:val="00B93425"/>
    <w:rsid w:val="00B9372D"/>
    <w:rsid w:val="00B93AE5"/>
    <w:rsid w:val="00B93CF0"/>
    <w:rsid w:val="00B9441C"/>
    <w:rsid w:val="00B94FB2"/>
    <w:rsid w:val="00B9549A"/>
    <w:rsid w:val="00B957D3"/>
    <w:rsid w:val="00B9598C"/>
    <w:rsid w:val="00B95FBD"/>
    <w:rsid w:val="00B96648"/>
    <w:rsid w:val="00B96791"/>
    <w:rsid w:val="00B974B3"/>
    <w:rsid w:val="00BA02C9"/>
    <w:rsid w:val="00BA0593"/>
    <w:rsid w:val="00BA0A49"/>
    <w:rsid w:val="00BA111F"/>
    <w:rsid w:val="00BA1345"/>
    <w:rsid w:val="00BA147C"/>
    <w:rsid w:val="00BA20C7"/>
    <w:rsid w:val="00BA2555"/>
    <w:rsid w:val="00BA2E87"/>
    <w:rsid w:val="00BA31AF"/>
    <w:rsid w:val="00BA33CD"/>
    <w:rsid w:val="00BA3E76"/>
    <w:rsid w:val="00BA459B"/>
    <w:rsid w:val="00BA513A"/>
    <w:rsid w:val="00BA51F5"/>
    <w:rsid w:val="00BA5284"/>
    <w:rsid w:val="00BA5664"/>
    <w:rsid w:val="00BA5A1C"/>
    <w:rsid w:val="00BA5A71"/>
    <w:rsid w:val="00BA5B61"/>
    <w:rsid w:val="00BA7CFF"/>
    <w:rsid w:val="00BA7E96"/>
    <w:rsid w:val="00BB00A9"/>
    <w:rsid w:val="00BB2B70"/>
    <w:rsid w:val="00BB3076"/>
    <w:rsid w:val="00BB35B8"/>
    <w:rsid w:val="00BB3762"/>
    <w:rsid w:val="00BB388A"/>
    <w:rsid w:val="00BB3A40"/>
    <w:rsid w:val="00BB3DFB"/>
    <w:rsid w:val="00BB4C89"/>
    <w:rsid w:val="00BB581C"/>
    <w:rsid w:val="00BB58D3"/>
    <w:rsid w:val="00BB5E27"/>
    <w:rsid w:val="00BB5E89"/>
    <w:rsid w:val="00BB5EF3"/>
    <w:rsid w:val="00BB63A4"/>
    <w:rsid w:val="00BB642C"/>
    <w:rsid w:val="00BB64A0"/>
    <w:rsid w:val="00BB6749"/>
    <w:rsid w:val="00BB692D"/>
    <w:rsid w:val="00BB6ADA"/>
    <w:rsid w:val="00BB6B58"/>
    <w:rsid w:val="00BB70E9"/>
    <w:rsid w:val="00BB7A30"/>
    <w:rsid w:val="00BB7AA9"/>
    <w:rsid w:val="00BB7DEC"/>
    <w:rsid w:val="00BB7FFA"/>
    <w:rsid w:val="00BC03DD"/>
    <w:rsid w:val="00BC0478"/>
    <w:rsid w:val="00BC0A22"/>
    <w:rsid w:val="00BC0A4E"/>
    <w:rsid w:val="00BC0A8F"/>
    <w:rsid w:val="00BC1252"/>
    <w:rsid w:val="00BC14FB"/>
    <w:rsid w:val="00BC19CC"/>
    <w:rsid w:val="00BC1E13"/>
    <w:rsid w:val="00BC2D74"/>
    <w:rsid w:val="00BC2F42"/>
    <w:rsid w:val="00BC31C7"/>
    <w:rsid w:val="00BC409C"/>
    <w:rsid w:val="00BC4794"/>
    <w:rsid w:val="00BC4C63"/>
    <w:rsid w:val="00BC5232"/>
    <w:rsid w:val="00BC56EE"/>
    <w:rsid w:val="00BC5758"/>
    <w:rsid w:val="00BC5DA3"/>
    <w:rsid w:val="00BC6C90"/>
    <w:rsid w:val="00BC6D38"/>
    <w:rsid w:val="00BC779A"/>
    <w:rsid w:val="00BC7B25"/>
    <w:rsid w:val="00BD081E"/>
    <w:rsid w:val="00BD1205"/>
    <w:rsid w:val="00BD1B88"/>
    <w:rsid w:val="00BD2146"/>
    <w:rsid w:val="00BD28BE"/>
    <w:rsid w:val="00BD2B4B"/>
    <w:rsid w:val="00BD362B"/>
    <w:rsid w:val="00BD3CEE"/>
    <w:rsid w:val="00BD3F1B"/>
    <w:rsid w:val="00BD434B"/>
    <w:rsid w:val="00BD4BC5"/>
    <w:rsid w:val="00BD4D2E"/>
    <w:rsid w:val="00BD58F3"/>
    <w:rsid w:val="00BD6586"/>
    <w:rsid w:val="00BD681F"/>
    <w:rsid w:val="00BD6A25"/>
    <w:rsid w:val="00BD6B66"/>
    <w:rsid w:val="00BD6B9F"/>
    <w:rsid w:val="00BD76AE"/>
    <w:rsid w:val="00BD7757"/>
    <w:rsid w:val="00BD7815"/>
    <w:rsid w:val="00BD7CAE"/>
    <w:rsid w:val="00BD7E4D"/>
    <w:rsid w:val="00BE00F0"/>
    <w:rsid w:val="00BE0FB5"/>
    <w:rsid w:val="00BE1C99"/>
    <w:rsid w:val="00BE2088"/>
    <w:rsid w:val="00BE2E28"/>
    <w:rsid w:val="00BE2EC9"/>
    <w:rsid w:val="00BE3957"/>
    <w:rsid w:val="00BE3CDA"/>
    <w:rsid w:val="00BE414D"/>
    <w:rsid w:val="00BE5542"/>
    <w:rsid w:val="00BE557A"/>
    <w:rsid w:val="00BE578A"/>
    <w:rsid w:val="00BE59F2"/>
    <w:rsid w:val="00BE5B2B"/>
    <w:rsid w:val="00BE5B8E"/>
    <w:rsid w:val="00BE6459"/>
    <w:rsid w:val="00BE6E1D"/>
    <w:rsid w:val="00BE7CF4"/>
    <w:rsid w:val="00BE7E46"/>
    <w:rsid w:val="00BF0016"/>
    <w:rsid w:val="00BF03AC"/>
    <w:rsid w:val="00BF05D3"/>
    <w:rsid w:val="00BF0637"/>
    <w:rsid w:val="00BF0809"/>
    <w:rsid w:val="00BF0A49"/>
    <w:rsid w:val="00BF0BDC"/>
    <w:rsid w:val="00BF0BED"/>
    <w:rsid w:val="00BF16C2"/>
    <w:rsid w:val="00BF1804"/>
    <w:rsid w:val="00BF1D01"/>
    <w:rsid w:val="00BF1D88"/>
    <w:rsid w:val="00BF2837"/>
    <w:rsid w:val="00BF2E71"/>
    <w:rsid w:val="00BF3001"/>
    <w:rsid w:val="00BF355B"/>
    <w:rsid w:val="00BF358B"/>
    <w:rsid w:val="00BF4738"/>
    <w:rsid w:val="00BF4971"/>
    <w:rsid w:val="00BF4BBA"/>
    <w:rsid w:val="00BF4C70"/>
    <w:rsid w:val="00BF554F"/>
    <w:rsid w:val="00BF5665"/>
    <w:rsid w:val="00BF5980"/>
    <w:rsid w:val="00BF5DB4"/>
    <w:rsid w:val="00BF6282"/>
    <w:rsid w:val="00BF6A0C"/>
    <w:rsid w:val="00BF6BCD"/>
    <w:rsid w:val="00BF7088"/>
    <w:rsid w:val="00BF712E"/>
    <w:rsid w:val="00BF7D4C"/>
    <w:rsid w:val="00C0078F"/>
    <w:rsid w:val="00C01188"/>
    <w:rsid w:val="00C01446"/>
    <w:rsid w:val="00C0162D"/>
    <w:rsid w:val="00C024FD"/>
    <w:rsid w:val="00C027DA"/>
    <w:rsid w:val="00C02A38"/>
    <w:rsid w:val="00C02EC7"/>
    <w:rsid w:val="00C02FB4"/>
    <w:rsid w:val="00C030A0"/>
    <w:rsid w:val="00C0310D"/>
    <w:rsid w:val="00C03899"/>
    <w:rsid w:val="00C03E19"/>
    <w:rsid w:val="00C04FA0"/>
    <w:rsid w:val="00C050AB"/>
    <w:rsid w:val="00C05540"/>
    <w:rsid w:val="00C0592D"/>
    <w:rsid w:val="00C059CC"/>
    <w:rsid w:val="00C05A55"/>
    <w:rsid w:val="00C0678E"/>
    <w:rsid w:val="00C069EC"/>
    <w:rsid w:val="00C10056"/>
    <w:rsid w:val="00C100C1"/>
    <w:rsid w:val="00C106A4"/>
    <w:rsid w:val="00C10890"/>
    <w:rsid w:val="00C10E5C"/>
    <w:rsid w:val="00C12075"/>
    <w:rsid w:val="00C12439"/>
    <w:rsid w:val="00C128E8"/>
    <w:rsid w:val="00C12B22"/>
    <w:rsid w:val="00C13116"/>
    <w:rsid w:val="00C140FF"/>
    <w:rsid w:val="00C14680"/>
    <w:rsid w:val="00C1471B"/>
    <w:rsid w:val="00C15436"/>
    <w:rsid w:val="00C16C8F"/>
    <w:rsid w:val="00C16EFA"/>
    <w:rsid w:val="00C17B0E"/>
    <w:rsid w:val="00C17C0E"/>
    <w:rsid w:val="00C17EC6"/>
    <w:rsid w:val="00C201A9"/>
    <w:rsid w:val="00C202FB"/>
    <w:rsid w:val="00C211CB"/>
    <w:rsid w:val="00C213A0"/>
    <w:rsid w:val="00C213F2"/>
    <w:rsid w:val="00C21B33"/>
    <w:rsid w:val="00C222D9"/>
    <w:rsid w:val="00C22651"/>
    <w:rsid w:val="00C23748"/>
    <w:rsid w:val="00C23F29"/>
    <w:rsid w:val="00C2457C"/>
    <w:rsid w:val="00C24F90"/>
    <w:rsid w:val="00C25230"/>
    <w:rsid w:val="00C25434"/>
    <w:rsid w:val="00C254A0"/>
    <w:rsid w:val="00C2557E"/>
    <w:rsid w:val="00C257C6"/>
    <w:rsid w:val="00C25D96"/>
    <w:rsid w:val="00C26B36"/>
    <w:rsid w:val="00C27117"/>
    <w:rsid w:val="00C273ED"/>
    <w:rsid w:val="00C27673"/>
    <w:rsid w:val="00C27B8C"/>
    <w:rsid w:val="00C27BC2"/>
    <w:rsid w:val="00C27E87"/>
    <w:rsid w:val="00C30897"/>
    <w:rsid w:val="00C30ACC"/>
    <w:rsid w:val="00C30F80"/>
    <w:rsid w:val="00C312A7"/>
    <w:rsid w:val="00C319A6"/>
    <w:rsid w:val="00C32105"/>
    <w:rsid w:val="00C32AD3"/>
    <w:rsid w:val="00C32D9D"/>
    <w:rsid w:val="00C33034"/>
    <w:rsid w:val="00C3315A"/>
    <w:rsid w:val="00C3347F"/>
    <w:rsid w:val="00C33A71"/>
    <w:rsid w:val="00C33C6B"/>
    <w:rsid w:val="00C33E9F"/>
    <w:rsid w:val="00C33EBD"/>
    <w:rsid w:val="00C33F8B"/>
    <w:rsid w:val="00C34623"/>
    <w:rsid w:val="00C351B6"/>
    <w:rsid w:val="00C354C6"/>
    <w:rsid w:val="00C35ED0"/>
    <w:rsid w:val="00C36A24"/>
    <w:rsid w:val="00C36F0C"/>
    <w:rsid w:val="00C377D2"/>
    <w:rsid w:val="00C37877"/>
    <w:rsid w:val="00C37A2D"/>
    <w:rsid w:val="00C37BDD"/>
    <w:rsid w:val="00C37C82"/>
    <w:rsid w:val="00C37F44"/>
    <w:rsid w:val="00C41C15"/>
    <w:rsid w:val="00C420D3"/>
    <w:rsid w:val="00C42531"/>
    <w:rsid w:val="00C4258E"/>
    <w:rsid w:val="00C42FBB"/>
    <w:rsid w:val="00C43C66"/>
    <w:rsid w:val="00C43F87"/>
    <w:rsid w:val="00C44312"/>
    <w:rsid w:val="00C44A85"/>
    <w:rsid w:val="00C4537F"/>
    <w:rsid w:val="00C45755"/>
    <w:rsid w:val="00C458DC"/>
    <w:rsid w:val="00C45A15"/>
    <w:rsid w:val="00C46091"/>
    <w:rsid w:val="00C46130"/>
    <w:rsid w:val="00C467CF"/>
    <w:rsid w:val="00C46928"/>
    <w:rsid w:val="00C47FF1"/>
    <w:rsid w:val="00C501D6"/>
    <w:rsid w:val="00C51358"/>
    <w:rsid w:val="00C51705"/>
    <w:rsid w:val="00C52531"/>
    <w:rsid w:val="00C5259D"/>
    <w:rsid w:val="00C529E0"/>
    <w:rsid w:val="00C52B44"/>
    <w:rsid w:val="00C52D34"/>
    <w:rsid w:val="00C54052"/>
    <w:rsid w:val="00C54779"/>
    <w:rsid w:val="00C55690"/>
    <w:rsid w:val="00C557F6"/>
    <w:rsid w:val="00C55E8D"/>
    <w:rsid w:val="00C56239"/>
    <w:rsid w:val="00C56AFD"/>
    <w:rsid w:val="00C571D1"/>
    <w:rsid w:val="00C60096"/>
    <w:rsid w:val="00C60129"/>
    <w:rsid w:val="00C60897"/>
    <w:rsid w:val="00C60A11"/>
    <w:rsid w:val="00C60D99"/>
    <w:rsid w:val="00C61B1A"/>
    <w:rsid w:val="00C61CB2"/>
    <w:rsid w:val="00C61DF1"/>
    <w:rsid w:val="00C62493"/>
    <w:rsid w:val="00C628DE"/>
    <w:rsid w:val="00C62938"/>
    <w:rsid w:val="00C62EA3"/>
    <w:rsid w:val="00C63A8B"/>
    <w:rsid w:val="00C64162"/>
    <w:rsid w:val="00C64230"/>
    <w:rsid w:val="00C64A6A"/>
    <w:rsid w:val="00C64C16"/>
    <w:rsid w:val="00C64EF2"/>
    <w:rsid w:val="00C652C6"/>
    <w:rsid w:val="00C65371"/>
    <w:rsid w:val="00C657FF"/>
    <w:rsid w:val="00C66303"/>
    <w:rsid w:val="00C6715C"/>
    <w:rsid w:val="00C679AB"/>
    <w:rsid w:val="00C67BAC"/>
    <w:rsid w:val="00C67E94"/>
    <w:rsid w:val="00C70132"/>
    <w:rsid w:val="00C7021F"/>
    <w:rsid w:val="00C71A11"/>
    <w:rsid w:val="00C71C8A"/>
    <w:rsid w:val="00C725E1"/>
    <w:rsid w:val="00C72F30"/>
    <w:rsid w:val="00C735EC"/>
    <w:rsid w:val="00C737F3"/>
    <w:rsid w:val="00C73F7F"/>
    <w:rsid w:val="00C7498E"/>
    <w:rsid w:val="00C74E44"/>
    <w:rsid w:val="00C74E91"/>
    <w:rsid w:val="00C753BF"/>
    <w:rsid w:val="00C7590C"/>
    <w:rsid w:val="00C75DE6"/>
    <w:rsid w:val="00C763A6"/>
    <w:rsid w:val="00C76FC2"/>
    <w:rsid w:val="00C77610"/>
    <w:rsid w:val="00C77A49"/>
    <w:rsid w:val="00C809EB"/>
    <w:rsid w:val="00C80C22"/>
    <w:rsid w:val="00C80EF4"/>
    <w:rsid w:val="00C8174E"/>
    <w:rsid w:val="00C81C69"/>
    <w:rsid w:val="00C81EA2"/>
    <w:rsid w:val="00C81EC7"/>
    <w:rsid w:val="00C822D5"/>
    <w:rsid w:val="00C828BC"/>
    <w:rsid w:val="00C830A0"/>
    <w:rsid w:val="00C83151"/>
    <w:rsid w:val="00C83A15"/>
    <w:rsid w:val="00C841F9"/>
    <w:rsid w:val="00C84226"/>
    <w:rsid w:val="00C8428E"/>
    <w:rsid w:val="00C85A41"/>
    <w:rsid w:val="00C867FE"/>
    <w:rsid w:val="00C87042"/>
    <w:rsid w:val="00C87480"/>
    <w:rsid w:val="00C87D16"/>
    <w:rsid w:val="00C9063A"/>
    <w:rsid w:val="00C90EAD"/>
    <w:rsid w:val="00C90F4C"/>
    <w:rsid w:val="00C90FA5"/>
    <w:rsid w:val="00C91BB5"/>
    <w:rsid w:val="00C91E75"/>
    <w:rsid w:val="00C920FE"/>
    <w:rsid w:val="00C92151"/>
    <w:rsid w:val="00C92841"/>
    <w:rsid w:val="00C9289C"/>
    <w:rsid w:val="00C92F0D"/>
    <w:rsid w:val="00C9374D"/>
    <w:rsid w:val="00C939CE"/>
    <w:rsid w:val="00C9432D"/>
    <w:rsid w:val="00C9492D"/>
    <w:rsid w:val="00C9492E"/>
    <w:rsid w:val="00C95E27"/>
    <w:rsid w:val="00C965D9"/>
    <w:rsid w:val="00C967CA"/>
    <w:rsid w:val="00C96E0E"/>
    <w:rsid w:val="00C96E30"/>
    <w:rsid w:val="00C96ECE"/>
    <w:rsid w:val="00C96ED5"/>
    <w:rsid w:val="00C96F1D"/>
    <w:rsid w:val="00C97215"/>
    <w:rsid w:val="00C972E1"/>
    <w:rsid w:val="00C976C2"/>
    <w:rsid w:val="00C97CF7"/>
    <w:rsid w:val="00C97E70"/>
    <w:rsid w:val="00CA049A"/>
    <w:rsid w:val="00CA05F1"/>
    <w:rsid w:val="00CA071E"/>
    <w:rsid w:val="00CA0863"/>
    <w:rsid w:val="00CA0DA8"/>
    <w:rsid w:val="00CA0E61"/>
    <w:rsid w:val="00CA1195"/>
    <w:rsid w:val="00CA12B0"/>
    <w:rsid w:val="00CA1AB9"/>
    <w:rsid w:val="00CA1C72"/>
    <w:rsid w:val="00CA2126"/>
    <w:rsid w:val="00CA2713"/>
    <w:rsid w:val="00CA2BF8"/>
    <w:rsid w:val="00CA370E"/>
    <w:rsid w:val="00CA38B0"/>
    <w:rsid w:val="00CA3ACB"/>
    <w:rsid w:val="00CA3B1F"/>
    <w:rsid w:val="00CA3B80"/>
    <w:rsid w:val="00CA454F"/>
    <w:rsid w:val="00CA46C9"/>
    <w:rsid w:val="00CA48D4"/>
    <w:rsid w:val="00CA5AE0"/>
    <w:rsid w:val="00CA60DC"/>
    <w:rsid w:val="00CA622C"/>
    <w:rsid w:val="00CA689D"/>
    <w:rsid w:val="00CA6EAB"/>
    <w:rsid w:val="00CA73E9"/>
    <w:rsid w:val="00CA77A5"/>
    <w:rsid w:val="00CA7D47"/>
    <w:rsid w:val="00CB02A0"/>
    <w:rsid w:val="00CB0651"/>
    <w:rsid w:val="00CB06D2"/>
    <w:rsid w:val="00CB13B2"/>
    <w:rsid w:val="00CB1857"/>
    <w:rsid w:val="00CB1A08"/>
    <w:rsid w:val="00CB2967"/>
    <w:rsid w:val="00CB2E88"/>
    <w:rsid w:val="00CB3B4F"/>
    <w:rsid w:val="00CB3F73"/>
    <w:rsid w:val="00CB431A"/>
    <w:rsid w:val="00CB4C04"/>
    <w:rsid w:val="00CB4F7C"/>
    <w:rsid w:val="00CB5B0B"/>
    <w:rsid w:val="00CB60B2"/>
    <w:rsid w:val="00CB65E8"/>
    <w:rsid w:val="00CB66ED"/>
    <w:rsid w:val="00CB67CA"/>
    <w:rsid w:val="00CB7EB9"/>
    <w:rsid w:val="00CC0289"/>
    <w:rsid w:val="00CC028D"/>
    <w:rsid w:val="00CC0401"/>
    <w:rsid w:val="00CC0EBF"/>
    <w:rsid w:val="00CC104C"/>
    <w:rsid w:val="00CC14BA"/>
    <w:rsid w:val="00CC229D"/>
    <w:rsid w:val="00CC246F"/>
    <w:rsid w:val="00CC252C"/>
    <w:rsid w:val="00CC2740"/>
    <w:rsid w:val="00CC2900"/>
    <w:rsid w:val="00CC2CFF"/>
    <w:rsid w:val="00CC2E7B"/>
    <w:rsid w:val="00CC2FB8"/>
    <w:rsid w:val="00CC3580"/>
    <w:rsid w:val="00CC3A5C"/>
    <w:rsid w:val="00CC3DB4"/>
    <w:rsid w:val="00CC3E2E"/>
    <w:rsid w:val="00CC43A2"/>
    <w:rsid w:val="00CC4872"/>
    <w:rsid w:val="00CC4A49"/>
    <w:rsid w:val="00CC4EF3"/>
    <w:rsid w:val="00CC5600"/>
    <w:rsid w:val="00CC5BAF"/>
    <w:rsid w:val="00CC5ECD"/>
    <w:rsid w:val="00CC6116"/>
    <w:rsid w:val="00CC611D"/>
    <w:rsid w:val="00CC67D1"/>
    <w:rsid w:val="00CC7392"/>
    <w:rsid w:val="00CC790E"/>
    <w:rsid w:val="00CC7EAB"/>
    <w:rsid w:val="00CD0059"/>
    <w:rsid w:val="00CD0197"/>
    <w:rsid w:val="00CD078D"/>
    <w:rsid w:val="00CD089B"/>
    <w:rsid w:val="00CD1059"/>
    <w:rsid w:val="00CD1062"/>
    <w:rsid w:val="00CD10E8"/>
    <w:rsid w:val="00CD1381"/>
    <w:rsid w:val="00CD148A"/>
    <w:rsid w:val="00CD181A"/>
    <w:rsid w:val="00CD289B"/>
    <w:rsid w:val="00CD2C9E"/>
    <w:rsid w:val="00CD2EE5"/>
    <w:rsid w:val="00CD2F6C"/>
    <w:rsid w:val="00CD3561"/>
    <w:rsid w:val="00CD3C17"/>
    <w:rsid w:val="00CD4C3B"/>
    <w:rsid w:val="00CD56A2"/>
    <w:rsid w:val="00CD5726"/>
    <w:rsid w:val="00CD5879"/>
    <w:rsid w:val="00CD59B6"/>
    <w:rsid w:val="00CD59F3"/>
    <w:rsid w:val="00CD613D"/>
    <w:rsid w:val="00CD6383"/>
    <w:rsid w:val="00CD6534"/>
    <w:rsid w:val="00CD66AD"/>
    <w:rsid w:val="00CD6784"/>
    <w:rsid w:val="00CD746D"/>
    <w:rsid w:val="00CD7E4F"/>
    <w:rsid w:val="00CD7FA7"/>
    <w:rsid w:val="00CE005D"/>
    <w:rsid w:val="00CE01C2"/>
    <w:rsid w:val="00CE0613"/>
    <w:rsid w:val="00CE06D1"/>
    <w:rsid w:val="00CE0978"/>
    <w:rsid w:val="00CE0AD1"/>
    <w:rsid w:val="00CE1E95"/>
    <w:rsid w:val="00CE2254"/>
    <w:rsid w:val="00CE2883"/>
    <w:rsid w:val="00CE3785"/>
    <w:rsid w:val="00CE3BC6"/>
    <w:rsid w:val="00CE4338"/>
    <w:rsid w:val="00CE48C1"/>
    <w:rsid w:val="00CE4ACB"/>
    <w:rsid w:val="00CE4F19"/>
    <w:rsid w:val="00CE4FB5"/>
    <w:rsid w:val="00CE58D5"/>
    <w:rsid w:val="00CE5CB5"/>
    <w:rsid w:val="00CE602B"/>
    <w:rsid w:val="00CE6380"/>
    <w:rsid w:val="00CE638B"/>
    <w:rsid w:val="00CE70BE"/>
    <w:rsid w:val="00CE7870"/>
    <w:rsid w:val="00CF010E"/>
    <w:rsid w:val="00CF0BFF"/>
    <w:rsid w:val="00CF0C92"/>
    <w:rsid w:val="00CF12AD"/>
    <w:rsid w:val="00CF1538"/>
    <w:rsid w:val="00CF18AF"/>
    <w:rsid w:val="00CF1B27"/>
    <w:rsid w:val="00CF1BA7"/>
    <w:rsid w:val="00CF20EB"/>
    <w:rsid w:val="00CF2147"/>
    <w:rsid w:val="00CF26AC"/>
    <w:rsid w:val="00CF339D"/>
    <w:rsid w:val="00CF37DB"/>
    <w:rsid w:val="00CF3BA2"/>
    <w:rsid w:val="00CF4088"/>
    <w:rsid w:val="00CF4911"/>
    <w:rsid w:val="00CF4DF9"/>
    <w:rsid w:val="00CF5B66"/>
    <w:rsid w:val="00CF5DD5"/>
    <w:rsid w:val="00CF5EED"/>
    <w:rsid w:val="00CF66A9"/>
    <w:rsid w:val="00CF6A77"/>
    <w:rsid w:val="00CF6DCF"/>
    <w:rsid w:val="00CF727B"/>
    <w:rsid w:val="00CF7847"/>
    <w:rsid w:val="00CF788E"/>
    <w:rsid w:val="00CF79B3"/>
    <w:rsid w:val="00D0012F"/>
    <w:rsid w:val="00D0044A"/>
    <w:rsid w:val="00D0070A"/>
    <w:rsid w:val="00D00951"/>
    <w:rsid w:val="00D00A19"/>
    <w:rsid w:val="00D020F2"/>
    <w:rsid w:val="00D02322"/>
    <w:rsid w:val="00D02528"/>
    <w:rsid w:val="00D02CDD"/>
    <w:rsid w:val="00D033C3"/>
    <w:rsid w:val="00D0382D"/>
    <w:rsid w:val="00D03FB8"/>
    <w:rsid w:val="00D05092"/>
    <w:rsid w:val="00D0564C"/>
    <w:rsid w:val="00D05968"/>
    <w:rsid w:val="00D05A78"/>
    <w:rsid w:val="00D0601E"/>
    <w:rsid w:val="00D06AC2"/>
    <w:rsid w:val="00D07A39"/>
    <w:rsid w:val="00D07E0A"/>
    <w:rsid w:val="00D07FC7"/>
    <w:rsid w:val="00D1006F"/>
    <w:rsid w:val="00D10B71"/>
    <w:rsid w:val="00D111AF"/>
    <w:rsid w:val="00D11664"/>
    <w:rsid w:val="00D11D13"/>
    <w:rsid w:val="00D12E4E"/>
    <w:rsid w:val="00D12EDF"/>
    <w:rsid w:val="00D130C2"/>
    <w:rsid w:val="00D136E6"/>
    <w:rsid w:val="00D13818"/>
    <w:rsid w:val="00D139B8"/>
    <w:rsid w:val="00D13C89"/>
    <w:rsid w:val="00D13E3F"/>
    <w:rsid w:val="00D13E8C"/>
    <w:rsid w:val="00D13EC4"/>
    <w:rsid w:val="00D1421C"/>
    <w:rsid w:val="00D14251"/>
    <w:rsid w:val="00D14E02"/>
    <w:rsid w:val="00D1558E"/>
    <w:rsid w:val="00D16576"/>
    <w:rsid w:val="00D16AC9"/>
    <w:rsid w:val="00D1739B"/>
    <w:rsid w:val="00D1759F"/>
    <w:rsid w:val="00D177AE"/>
    <w:rsid w:val="00D179D9"/>
    <w:rsid w:val="00D17C06"/>
    <w:rsid w:val="00D2010A"/>
    <w:rsid w:val="00D20A62"/>
    <w:rsid w:val="00D2136E"/>
    <w:rsid w:val="00D2174F"/>
    <w:rsid w:val="00D219F4"/>
    <w:rsid w:val="00D21B3B"/>
    <w:rsid w:val="00D22CAE"/>
    <w:rsid w:val="00D22DAE"/>
    <w:rsid w:val="00D22E5C"/>
    <w:rsid w:val="00D2320F"/>
    <w:rsid w:val="00D23ABD"/>
    <w:rsid w:val="00D23CBA"/>
    <w:rsid w:val="00D24949"/>
    <w:rsid w:val="00D24BFB"/>
    <w:rsid w:val="00D2500F"/>
    <w:rsid w:val="00D25757"/>
    <w:rsid w:val="00D25EBA"/>
    <w:rsid w:val="00D26241"/>
    <w:rsid w:val="00D2637C"/>
    <w:rsid w:val="00D26956"/>
    <w:rsid w:val="00D26BE5"/>
    <w:rsid w:val="00D26F5A"/>
    <w:rsid w:val="00D27283"/>
    <w:rsid w:val="00D279E3"/>
    <w:rsid w:val="00D30490"/>
    <w:rsid w:val="00D30BE5"/>
    <w:rsid w:val="00D30C5E"/>
    <w:rsid w:val="00D30F4C"/>
    <w:rsid w:val="00D31F75"/>
    <w:rsid w:val="00D322E7"/>
    <w:rsid w:val="00D323E2"/>
    <w:rsid w:val="00D329BD"/>
    <w:rsid w:val="00D33F44"/>
    <w:rsid w:val="00D34B99"/>
    <w:rsid w:val="00D34C86"/>
    <w:rsid w:val="00D3501A"/>
    <w:rsid w:val="00D35276"/>
    <w:rsid w:val="00D3592F"/>
    <w:rsid w:val="00D35A00"/>
    <w:rsid w:val="00D35CC8"/>
    <w:rsid w:val="00D362C9"/>
    <w:rsid w:val="00D362DE"/>
    <w:rsid w:val="00D36447"/>
    <w:rsid w:val="00D36787"/>
    <w:rsid w:val="00D3707F"/>
    <w:rsid w:val="00D3713A"/>
    <w:rsid w:val="00D37769"/>
    <w:rsid w:val="00D3777B"/>
    <w:rsid w:val="00D37AD1"/>
    <w:rsid w:val="00D37AE2"/>
    <w:rsid w:val="00D40236"/>
    <w:rsid w:val="00D40818"/>
    <w:rsid w:val="00D409A1"/>
    <w:rsid w:val="00D40F8C"/>
    <w:rsid w:val="00D415E6"/>
    <w:rsid w:val="00D41A8B"/>
    <w:rsid w:val="00D4283C"/>
    <w:rsid w:val="00D428C6"/>
    <w:rsid w:val="00D429DA"/>
    <w:rsid w:val="00D43048"/>
    <w:rsid w:val="00D4335D"/>
    <w:rsid w:val="00D43405"/>
    <w:rsid w:val="00D445E2"/>
    <w:rsid w:val="00D4471A"/>
    <w:rsid w:val="00D448E4"/>
    <w:rsid w:val="00D45240"/>
    <w:rsid w:val="00D45BF2"/>
    <w:rsid w:val="00D45C79"/>
    <w:rsid w:val="00D46B8B"/>
    <w:rsid w:val="00D47089"/>
    <w:rsid w:val="00D470BF"/>
    <w:rsid w:val="00D47391"/>
    <w:rsid w:val="00D50815"/>
    <w:rsid w:val="00D50D5C"/>
    <w:rsid w:val="00D514DA"/>
    <w:rsid w:val="00D51510"/>
    <w:rsid w:val="00D51E86"/>
    <w:rsid w:val="00D51F5C"/>
    <w:rsid w:val="00D521B1"/>
    <w:rsid w:val="00D526AB"/>
    <w:rsid w:val="00D52841"/>
    <w:rsid w:val="00D529A4"/>
    <w:rsid w:val="00D529DD"/>
    <w:rsid w:val="00D52DA1"/>
    <w:rsid w:val="00D53291"/>
    <w:rsid w:val="00D541CB"/>
    <w:rsid w:val="00D544FC"/>
    <w:rsid w:val="00D545E4"/>
    <w:rsid w:val="00D54700"/>
    <w:rsid w:val="00D549A4"/>
    <w:rsid w:val="00D55211"/>
    <w:rsid w:val="00D5559B"/>
    <w:rsid w:val="00D55679"/>
    <w:rsid w:val="00D55EAB"/>
    <w:rsid w:val="00D56002"/>
    <w:rsid w:val="00D566AD"/>
    <w:rsid w:val="00D56D35"/>
    <w:rsid w:val="00D56FD7"/>
    <w:rsid w:val="00D57219"/>
    <w:rsid w:val="00D60E03"/>
    <w:rsid w:val="00D61AA4"/>
    <w:rsid w:val="00D627A3"/>
    <w:rsid w:val="00D62854"/>
    <w:rsid w:val="00D62B1D"/>
    <w:rsid w:val="00D62CE7"/>
    <w:rsid w:val="00D63065"/>
    <w:rsid w:val="00D63789"/>
    <w:rsid w:val="00D642AB"/>
    <w:rsid w:val="00D6434C"/>
    <w:rsid w:val="00D64489"/>
    <w:rsid w:val="00D64CE2"/>
    <w:rsid w:val="00D64DDE"/>
    <w:rsid w:val="00D6523D"/>
    <w:rsid w:val="00D65261"/>
    <w:rsid w:val="00D654B5"/>
    <w:rsid w:val="00D65630"/>
    <w:rsid w:val="00D65D90"/>
    <w:rsid w:val="00D65DB1"/>
    <w:rsid w:val="00D65FB6"/>
    <w:rsid w:val="00D6613F"/>
    <w:rsid w:val="00D66A85"/>
    <w:rsid w:val="00D66D95"/>
    <w:rsid w:val="00D66F31"/>
    <w:rsid w:val="00D6734F"/>
    <w:rsid w:val="00D6779F"/>
    <w:rsid w:val="00D70165"/>
    <w:rsid w:val="00D70934"/>
    <w:rsid w:val="00D71527"/>
    <w:rsid w:val="00D71626"/>
    <w:rsid w:val="00D71655"/>
    <w:rsid w:val="00D719DD"/>
    <w:rsid w:val="00D71A80"/>
    <w:rsid w:val="00D71BF7"/>
    <w:rsid w:val="00D71E39"/>
    <w:rsid w:val="00D721DB"/>
    <w:rsid w:val="00D724E4"/>
    <w:rsid w:val="00D72DD6"/>
    <w:rsid w:val="00D72E7B"/>
    <w:rsid w:val="00D73855"/>
    <w:rsid w:val="00D74420"/>
    <w:rsid w:val="00D745D2"/>
    <w:rsid w:val="00D74F7B"/>
    <w:rsid w:val="00D75126"/>
    <w:rsid w:val="00D75345"/>
    <w:rsid w:val="00D7538C"/>
    <w:rsid w:val="00D75E59"/>
    <w:rsid w:val="00D76551"/>
    <w:rsid w:val="00D76B2E"/>
    <w:rsid w:val="00D7706D"/>
    <w:rsid w:val="00D77322"/>
    <w:rsid w:val="00D77AF3"/>
    <w:rsid w:val="00D77D34"/>
    <w:rsid w:val="00D8043D"/>
    <w:rsid w:val="00D80992"/>
    <w:rsid w:val="00D80AE6"/>
    <w:rsid w:val="00D81624"/>
    <w:rsid w:val="00D81692"/>
    <w:rsid w:val="00D81D48"/>
    <w:rsid w:val="00D8291C"/>
    <w:rsid w:val="00D82A29"/>
    <w:rsid w:val="00D82FE7"/>
    <w:rsid w:val="00D834F4"/>
    <w:rsid w:val="00D8391E"/>
    <w:rsid w:val="00D84D54"/>
    <w:rsid w:val="00D85227"/>
    <w:rsid w:val="00D85246"/>
    <w:rsid w:val="00D8607E"/>
    <w:rsid w:val="00D860B4"/>
    <w:rsid w:val="00D86115"/>
    <w:rsid w:val="00D86A63"/>
    <w:rsid w:val="00D870A0"/>
    <w:rsid w:val="00D904B6"/>
    <w:rsid w:val="00D90A9C"/>
    <w:rsid w:val="00D90ADA"/>
    <w:rsid w:val="00D90BE6"/>
    <w:rsid w:val="00D90BF5"/>
    <w:rsid w:val="00D90CC3"/>
    <w:rsid w:val="00D91383"/>
    <w:rsid w:val="00D916BF"/>
    <w:rsid w:val="00D91703"/>
    <w:rsid w:val="00D91CE8"/>
    <w:rsid w:val="00D91D1C"/>
    <w:rsid w:val="00D92359"/>
    <w:rsid w:val="00D93AA6"/>
    <w:rsid w:val="00D93B06"/>
    <w:rsid w:val="00D943EB"/>
    <w:rsid w:val="00D94977"/>
    <w:rsid w:val="00D94EC8"/>
    <w:rsid w:val="00D953E7"/>
    <w:rsid w:val="00D96443"/>
    <w:rsid w:val="00D966D6"/>
    <w:rsid w:val="00D970C7"/>
    <w:rsid w:val="00D97266"/>
    <w:rsid w:val="00D97B04"/>
    <w:rsid w:val="00D97D87"/>
    <w:rsid w:val="00DA038B"/>
    <w:rsid w:val="00DA08F9"/>
    <w:rsid w:val="00DA0F1C"/>
    <w:rsid w:val="00DA16EE"/>
    <w:rsid w:val="00DA1A61"/>
    <w:rsid w:val="00DA3372"/>
    <w:rsid w:val="00DA37F2"/>
    <w:rsid w:val="00DA3DFC"/>
    <w:rsid w:val="00DA3F89"/>
    <w:rsid w:val="00DA444B"/>
    <w:rsid w:val="00DA56C1"/>
    <w:rsid w:val="00DA5A16"/>
    <w:rsid w:val="00DA5A49"/>
    <w:rsid w:val="00DA6382"/>
    <w:rsid w:val="00DA64ED"/>
    <w:rsid w:val="00DA711C"/>
    <w:rsid w:val="00DA75CF"/>
    <w:rsid w:val="00DA7DF5"/>
    <w:rsid w:val="00DB0173"/>
    <w:rsid w:val="00DB0608"/>
    <w:rsid w:val="00DB1298"/>
    <w:rsid w:val="00DB1BC7"/>
    <w:rsid w:val="00DB1F6A"/>
    <w:rsid w:val="00DB24D5"/>
    <w:rsid w:val="00DB27FC"/>
    <w:rsid w:val="00DB2918"/>
    <w:rsid w:val="00DB3017"/>
    <w:rsid w:val="00DB3394"/>
    <w:rsid w:val="00DB3519"/>
    <w:rsid w:val="00DB3970"/>
    <w:rsid w:val="00DB39E4"/>
    <w:rsid w:val="00DB3B01"/>
    <w:rsid w:val="00DB41F3"/>
    <w:rsid w:val="00DB44F4"/>
    <w:rsid w:val="00DB4D25"/>
    <w:rsid w:val="00DB535F"/>
    <w:rsid w:val="00DB5541"/>
    <w:rsid w:val="00DB5717"/>
    <w:rsid w:val="00DB5ABC"/>
    <w:rsid w:val="00DB5E72"/>
    <w:rsid w:val="00DB5ED6"/>
    <w:rsid w:val="00DB63A2"/>
    <w:rsid w:val="00DB6868"/>
    <w:rsid w:val="00DB6AB7"/>
    <w:rsid w:val="00DB6C60"/>
    <w:rsid w:val="00DB7102"/>
    <w:rsid w:val="00DC0CB4"/>
    <w:rsid w:val="00DC14B5"/>
    <w:rsid w:val="00DC22B8"/>
    <w:rsid w:val="00DC2425"/>
    <w:rsid w:val="00DC2F8A"/>
    <w:rsid w:val="00DC30C9"/>
    <w:rsid w:val="00DC3498"/>
    <w:rsid w:val="00DC3BAC"/>
    <w:rsid w:val="00DC4E11"/>
    <w:rsid w:val="00DC4E25"/>
    <w:rsid w:val="00DC55D2"/>
    <w:rsid w:val="00DC5722"/>
    <w:rsid w:val="00DC5AB8"/>
    <w:rsid w:val="00DC5ECD"/>
    <w:rsid w:val="00DC607F"/>
    <w:rsid w:val="00DC67A2"/>
    <w:rsid w:val="00DC67B3"/>
    <w:rsid w:val="00DC67C2"/>
    <w:rsid w:val="00DC6D0F"/>
    <w:rsid w:val="00DC6DDF"/>
    <w:rsid w:val="00DC6E37"/>
    <w:rsid w:val="00DC7B0B"/>
    <w:rsid w:val="00DD098C"/>
    <w:rsid w:val="00DD0BBE"/>
    <w:rsid w:val="00DD0C70"/>
    <w:rsid w:val="00DD0EAF"/>
    <w:rsid w:val="00DD1BEB"/>
    <w:rsid w:val="00DD2041"/>
    <w:rsid w:val="00DD2122"/>
    <w:rsid w:val="00DD2EE5"/>
    <w:rsid w:val="00DD2F46"/>
    <w:rsid w:val="00DD3029"/>
    <w:rsid w:val="00DD306C"/>
    <w:rsid w:val="00DD3663"/>
    <w:rsid w:val="00DD3F48"/>
    <w:rsid w:val="00DD4866"/>
    <w:rsid w:val="00DD4C9E"/>
    <w:rsid w:val="00DD51E8"/>
    <w:rsid w:val="00DD59E4"/>
    <w:rsid w:val="00DD6077"/>
    <w:rsid w:val="00DD608B"/>
    <w:rsid w:val="00DD6482"/>
    <w:rsid w:val="00DD690C"/>
    <w:rsid w:val="00DD6DF9"/>
    <w:rsid w:val="00DD72B5"/>
    <w:rsid w:val="00DD7461"/>
    <w:rsid w:val="00DD7840"/>
    <w:rsid w:val="00DE0220"/>
    <w:rsid w:val="00DE05D2"/>
    <w:rsid w:val="00DE0AAA"/>
    <w:rsid w:val="00DE0C2A"/>
    <w:rsid w:val="00DE127E"/>
    <w:rsid w:val="00DE15A8"/>
    <w:rsid w:val="00DE1B72"/>
    <w:rsid w:val="00DE1CA4"/>
    <w:rsid w:val="00DE1D51"/>
    <w:rsid w:val="00DE2079"/>
    <w:rsid w:val="00DE2ABB"/>
    <w:rsid w:val="00DE34A9"/>
    <w:rsid w:val="00DE34AC"/>
    <w:rsid w:val="00DE34EF"/>
    <w:rsid w:val="00DE36A6"/>
    <w:rsid w:val="00DE3849"/>
    <w:rsid w:val="00DE3B51"/>
    <w:rsid w:val="00DE3C8B"/>
    <w:rsid w:val="00DE4ABE"/>
    <w:rsid w:val="00DE4EB3"/>
    <w:rsid w:val="00DE546C"/>
    <w:rsid w:val="00DE5ADB"/>
    <w:rsid w:val="00DE5F2C"/>
    <w:rsid w:val="00DE6BBE"/>
    <w:rsid w:val="00DE6F80"/>
    <w:rsid w:val="00DE7012"/>
    <w:rsid w:val="00DE744E"/>
    <w:rsid w:val="00DE7857"/>
    <w:rsid w:val="00DE78B0"/>
    <w:rsid w:val="00DE7DB0"/>
    <w:rsid w:val="00DF086F"/>
    <w:rsid w:val="00DF1710"/>
    <w:rsid w:val="00DF192A"/>
    <w:rsid w:val="00DF1F02"/>
    <w:rsid w:val="00DF2272"/>
    <w:rsid w:val="00DF2541"/>
    <w:rsid w:val="00DF374A"/>
    <w:rsid w:val="00DF381C"/>
    <w:rsid w:val="00DF3C3F"/>
    <w:rsid w:val="00DF3F16"/>
    <w:rsid w:val="00DF5130"/>
    <w:rsid w:val="00DF6567"/>
    <w:rsid w:val="00DF696B"/>
    <w:rsid w:val="00DF6B23"/>
    <w:rsid w:val="00E007C0"/>
    <w:rsid w:val="00E008FC"/>
    <w:rsid w:val="00E00C9A"/>
    <w:rsid w:val="00E00E91"/>
    <w:rsid w:val="00E01175"/>
    <w:rsid w:val="00E0135E"/>
    <w:rsid w:val="00E01B08"/>
    <w:rsid w:val="00E01B3D"/>
    <w:rsid w:val="00E01BB3"/>
    <w:rsid w:val="00E025D0"/>
    <w:rsid w:val="00E03232"/>
    <w:rsid w:val="00E0384B"/>
    <w:rsid w:val="00E04370"/>
    <w:rsid w:val="00E04395"/>
    <w:rsid w:val="00E04A1B"/>
    <w:rsid w:val="00E04F21"/>
    <w:rsid w:val="00E055D8"/>
    <w:rsid w:val="00E06562"/>
    <w:rsid w:val="00E06B5A"/>
    <w:rsid w:val="00E06FAA"/>
    <w:rsid w:val="00E07373"/>
    <w:rsid w:val="00E07B19"/>
    <w:rsid w:val="00E07BF3"/>
    <w:rsid w:val="00E10B53"/>
    <w:rsid w:val="00E10E74"/>
    <w:rsid w:val="00E11120"/>
    <w:rsid w:val="00E11124"/>
    <w:rsid w:val="00E11639"/>
    <w:rsid w:val="00E11669"/>
    <w:rsid w:val="00E1169E"/>
    <w:rsid w:val="00E11B9B"/>
    <w:rsid w:val="00E11BA5"/>
    <w:rsid w:val="00E127F7"/>
    <w:rsid w:val="00E128F4"/>
    <w:rsid w:val="00E12B0C"/>
    <w:rsid w:val="00E134EE"/>
    <w:rsid w:val="00E1372A"/>
    <w:rsid w:val="00E13C58"/>
    <w:rsid w:val="00E13E32"/>
    <w:rsid w:val="00E13F69"/>
    <w:rsid w:val="00E13FCC"/>
    <w:rsid w:val="00E14A71"/>
    <w:rsid w:val="00E157ED"/>
    <w:rsid w:val="00E15AA6"/>
    <w:rsid w:val="00E171AB"/>
    <w:rsid w:val="00E20799"/>
    <w:rsid w:val="00E2191B"/>
    <w:rsid w:val="00E21925"/>
    <w:rsid w:val="00E2192A"/>
    <w:rsid w:val="00E219BA"/>
    <w:rsid w:val="00E21B07"/>
    <w:rsid w:val="00E22207"/>
    <w:rsid w:val="00E23369"/>
    <w:rsid w:val="00E23436"/>
    <w:rsid w:val="00E235C1"/>
    <w:rsid w:val="00E23781"/>
    <w:rsid w:val="00E2391E"/>
    <w:rsid w:val="00E23921"/>
    <w:rsid w:val="00E23C48"/>
    <w:rsid w:val="00E247E3"/>
    <w:rsid w:val="00E247FD"/>
    <w:rsid w:val="00E24C1F"/>
    <w:rsid w:val="00E24E0C"/>
    <w:rsid w:val="00E2540D"/>
    <w:rsid w:val="00E25936"/>
    <w:rsid w:val="00E25A5F"/>
    <w:rsid w:val="00E25CD8"/>
    <w:rsid w:val="00E26783"/>
    <w:rsid w:val="00E26964"/>
    <w:rsid w:val="00E27FCB"/>
    <w:rsid w:val="00E30142"/>
    <w:rsid w:val="00E30270"/>
    <w:rsid w:val="00E30A49"/>
    <w:rsid w:val="00E310BD"/>
    <w:rsid w:val="00E31ACE"/>
    <w:rsid w:val="00E31EA5"/>
    <w:rsid w:val="00E321D2"/>
    <w:rsid w:val="00E32373"/>
    <w:rsid w:val="00E32563"/>
    <w:rsid w:val="00E33107"/>
    <w:rsid w:val="00E3357A"/>
    <w:rsid w:val="00E338E6"/>
    <w:rsid w:val="00E33A92"/>
    <w:rsid w:val="00E33CB4"/>
    <w:rsid w:val="00E33CE7"/>
    <w:rsid w:val="00E3423D"/>
    <w:rsid w:val="00E347C5"/>
    <w:rsid w:val="00E34F17"/>
    <w:rsid w:val="00E34F2C"/>
    <w:rsid w:val="00E34F2D"/>
    <w:rsid w:val="00E34FDF"/>
    <w:rsid w:val="00E370C4"/>
    <w:rsid w:val="00E4017E"/>
    <w:rsid w:val="00E40225"/>
    <w:rsid w:val="00E406C6"/>
    <w:rsid w:val="00E407B1"/>
    <w:rsid w:val="00E40C6C"/>
    <w:rsid w:val="00E415A1"/>
    <w:rsid w:val="00E41938"/>
    <w:rsid w:val="00E43536"/>
    <w:rsid w:val="00E44049"/>
    <w:rsid w:val="00E44895"/>
    <w:rsid w:val="00E45532"/>
    <w:rsid w:val="00E45AA0"/>
    <w:rsid w:val="00E46444"/>
    <w:rsid w:val="00E4698F"/>
    <w:rsid w:val="00E46FB0"/>
    <w:rsid w:val="00E472A5"/>
    <w:rsid w:val="00E47909"/>
    <w:rsid w:val="00E47D4B"/>
    <w:rsid w:val="00E47E49"/>
    <w:rsid w:val="00E47EB7"/>
    <w:rsid w:val="00E50230"/>
    <w:rsid w:val="00E50A4A"/>
    <w:rsid w:val="00E50D6A"/>
    <w:rsid w:val="00E51C20"/>
    <w:rsid w:val="00E528D9"/>
    <w:rsid w:val="00E52BB0"/>
    <w:rsid w:val="00E52CA9"/>
    <w:rsid w:val="00E53615"/>
    <w:rsid w:val="00E53EA5"/>
    <w:rsid w:val="00E53EE5"/>
    <w:rsid w:val="00E551B2"/>
    <w:rsid w:val="00E5592C"/>
    <w:rsid w:val="00E55D3D"/>
    <w:rsid w:val="00E566FA"/>
    <w:rsid w:val="00E57148"/>
    <w:rsid w:val="00E57725"/>
    <w:rsid w:val="00E579AB"/>
    <w:rsid w:val="00E57DDB"/>
    <w:rsid w:val="00E602E3"/>
    <w:rsid w:val="00E605BA"/>
    <w:rsid w:val="00E606B9"/>
    <w:rsid w:val="00E607C9"/>
    <w:rsid w:val="00E60FDB"/>
    <w:rsid w:val="00E616AD"/>
    <w:rsid w:val="00E61871"/>
    <w:rsid w:val="00E622EF"/>
    <w:rsid w:val="00E639AF"/>
    <w:rsid w:val="00E63BA8"/>
    <w:rsid w:val="00E64CD7"/>
    <w:rsid w:val="00E64D98"/>
    <w:rsid w:val="00E654BC"/>
    <w:rsid w:val="00E65861"/>
    <w:rsid w:val="00E65A40"/>
    <w:rsid w:val="00E65D61"/>
    <w:rsid w:val="00E65FC2"/>
    <w:rsid w:val="00E66E95"/>
    <w:rsid w:val="00E700C7"/>
    <w:rsid w:val="00E709EC"/>
    <w:rsid w:val="00E70CEF"/>
    <w:rsid w:val="00E70D37"/>
    <w:rsid w:val="00E711E0"/>
    <w:rsid w:val="00E712B5"/>
    <w:rsid w:val="00E71365"/>
    <w:rsid w:val="00E71833"/>
    <w:rsid w:val="00E71989"/>
    <w:rsid w:val="00E71B5F"/>
    <w:rsid w:val="00E72165"/>
    <w:rsid w:val="00E728C2"/>
    <w:rsid w:val="00E728E4"/>
    <w:rsid w:val="00E738B9"/>
    <w:rsid w:val="00E73C1B"/>
    <w:rsid w:val="00E73DB8"/>
    <w:rsid w:val="00E7421F"/>
    <w:rsid w:val="00E744C2"/>
    <w:rsid w:val="00E74750"/>
    <w:rsid w:val="00E747C0"/>
    <w:rsid w:val="00E74E38"/>
    <w:rsid w:val="00E74FAD"/>
    <w:rsid w:val="00E750BE"/>
    <w:rsid w:val="00E76A9E"/>
    <w:rsid w:val="00E76EFC"/>
    <w:rsid w:val="00E7722A"/>
    <w:rsid w:val="00E774B0"/>
    <w:rsid w:val="00E77767"/>
    <w:rsid w:val="00E778C9"/>
    <w:rsid w:val="00E813DD"/>
    <w:rsid w:val="00E81538"/>
    <w:rsid w:val="00E81614"/>
    <w:rsid w:val="00E8165B"/>
    <w:rsid w:val="00E81864"/>
    <w:rsid w:val="00E81FCD"/>
    <w:rsid w:val="00E82B09"/>
    <w:rsid w:val="00E82F23"/>
    <w:rsid w:val="00E8310F"/>
    <w:rsid w:val="00E836D8"/>
    <w:rsid w:val="00E83846"/>
    <w:rsid w:val="00E83A27"/>
    <w:rsid w:val="00E83A7B"/>
    <w:rsid w:val="00E8402D"/>
    <w:rsid w:val="00E84391"/>
    <w:rsid w:val="00E8465C"/>
    <w:rsid w:val="00E847C7"/>
    <w:rsid w:val="00E84EA8"/>
    <w:rsid w:val="00E8522B"/>
    <w:rsid w:val="00E853C0"/>
    <w:rsid w:val="00E85BEB"/>
    <w:rsid w:val="00E85F84"/>
    <w:rsid w:val="00E85FEC"/>
    <w:rsid w:val="00E860A6"/>
    <w:rsid w:val="00E868F7"/>
    <w:rsid w:val="00E8698B"/>
    <w:rsid w:val="00E86B43"/>
    <w:rsid w:val="00E86CAC"/>
    <w:rsid w:val="00E8734E"/>
    <w:rsid w:val="00E87BC5"/>
    <w:rsid w:val="00E90038"/>
    <w:rsid w:val="00E9100D"/>
    <w:rsid w:val="00E9147B"/>
    <w:rsid w:val="00E917B4"/>
    <w:rsid w:val="00E9200F"/>
    <w:rsid w:val="00E920D4"/>
    <w:rsid w:val="00E921AC"/>
    <w:rsid w:val="00E923DC"/>
    <w:rsid w:val="00E9261E"/>
    <w:rsid w:val="00E927DF"/>
    <w:rsid w:val="00E92FB7"/>
    <w:rsid w:val="00E93031"/>
    <w:rsid w:val="00E9366F"/>
    <w:rsid w:val="00E936C2"/>
    <w:rsid w:val="00E94291"/>
    <w:rsid w:val="00E943BE"/>
    <w:rsid w:val="00E945AB"/>
    <w:rsid w:val="00E94EDB"/>
    <w:rsid w:val="00E95097"/>
    <w:rsid w:val="00E95956"/>
    <w:rsid w:val="00E95C44"/>
    <w:rsid w:val="00E95C86"/>
    <w:rsid w:val="00E95CFB"/>
    <w:rsid w:val="00E960C4"/>
    <w:rsid w:val="00E9651C"/>
    <w:rsid w:val="00E96EE8"/>
    <w:rsid w:val="00E971A2"/>
    <w:rsid w:val="00E97308"/>
    <w:rsid w:val="00EA089F"/>
    <w:rsid w:val="00EA0C51"/>
    <w:rsid w:val="00EA0F67"/>
    <w:rsid w:val="00EA1723"/>
    <w:rsid w:val="00EA1A8C"/>
    <w:rsid w:val="00EA2482"/>
    <w:rsid w:val="00EA29A8"/>
    <w:rsid w:val="00EA30EE"/>
    <w:rsid w:val="00EA329A"/>
    <w:rsid w:val="00EA3744"/>
    <w:rsid w:val="00EA3792"/>
    <w:rsid w:val="00EA37DD"/>
    <w:rsid w:val="00EA3E25"/>
    <w:rsid w:val="00EA4EE9"/>
    <w:rsid w:val="00EA57EC"/>
    <w:rsid w:val="00EA5B89"/>
    <w:rsid w:val="00EA5DCC"/>
    <w:rsid w:val="00EA6CCD"/>
    <w:rsid w:val="00EA7526"/>
    <w:rsid w:val="00EB046E"/>
    <w:rsid w:val="00EB1297"/>
    <w:rsid w:val="00EB14D3"/>
    <w:rsid w:val="00EB1A47"/>
    <w:rsid w:val="00EB250E"/>
    <w:rsid w:val="00EB2589"/>
    <w:rsid w:val="00EB2E45"/>
    <w:rsid w:val="00EB388E"/>
    <w:rsid w:val="00EB391F"/>
    <w:rsid w:val="00EB4180"/>
    <w:rsid w:val="00EB5385"/>
    <w:rsid w:val="00EB597A"/>
    <w:rsid w:val="00EB5B5C"/>
    <w:rsid w:val="00EB5BC9"/>
    <w:rsid w:val="00EB5EC9"/>
    <w:rsid w:val="00EB6008"/>
    <w:rsid w:val="00EB656D"/>
    <w:rsid w:val="00EB6891"/>
    <w:rsid w:val="00EB772A"/>
    <w:rsid w:val="00EB78F0"/>
    <w:rsid w:val="00EB792C"/>
    <w:rsid w:val="00EB7EE2"/>
    <w:rsid w:val="00EC035E"/>
    <w:rsid w:val="00EC05ED"/>
    <w:rsid w:val="00EC0A62"/>
    <w:rsid w:val="00EC0AC5"/>
    <w:rsid w:val="00EC0B28"/>
    <w:rsid w:val="00EC19F7"/>
    <w:rsid w:val="00EC1CE2"/>
    <w:rsid w:val="00EC1E0E"/>
    <w:rsid w:val="00EC24F1"/>
    <w:rsid w:val="00EC257C"/>
    <w:rsid w:val="00EC27BB"/>
    <w:rsid w:val="00EC2AC3"/>
    <w:rsid w:val="00EC2AF1"/>
    <w:rsid w:val="00EC2CCB"/>
    <w:rsid w:val="00EC33CB"/>
    <w:rsid w:val="00EC350C"/>
    <w:rsid w:val="00EC40AE"/>
    <w:rsid w:val="00EC40E6"/>
    <w:rsid w:val="00EC4343"/>
    <w:rsid w:val="00EC486E"/>
    <w:rsid w:val="00EC4B6A"/>
    <w:rsid w:val="00EC4CBF"/>
    <w:rsid w:val="00EC4CD6"/>
    <w:rsid w:val="00EC5179"/>
    <w:rsid w:val="00EC5C4F"/>
    <w:rsid w:val="00EC5D1B"/>
    <w:rsid w:val="00EC5F5F"/>
    <w:rsid w:val="00EC6322"/>
    <w:rsid w:val="00EC648D"/>
    <w:rsid w:val="00EC66F7"/>
    <w:rsid w:val="00EC6865"/>
    <w:rsid w:val="00EC6D08"/>
    <w:rsid w:val="00EC71D8"/>
    <w:rsid w:val="00EC7CB4"/>
    <w:rsid w:val="00EC7D49"/>
    <w:rsid w:val="00ED01E7"/>
    <w:rsid w:val="00ED0680"/>
    <w:rsid w:val="00ED175A"/>
    <w:rsid w:val="00ED19DE"/>
    <w:rsid w:val="00ED1B1B"/>
    <w:rsid w:val="00ED1BCE"/>
    <w:rsid w:val="00ED1D9E"/>
    <w:rsid w:val="00ED1DC1"/>
    <w:rsid w:val="00ED20AB"/>
    <w:rsid w:val="00ED20B8"/>
    <w:rsid w:val="00ED23B2"/>
    <w:rsid w:val="00ED26FE"/>
    <w:rsid w:val="00ED318D"/>
    <w:rsid w:val="00ED354E"/>
    <w:rsid w:val="00ED3749"/>
    <w:rsid w:val="00ED3997"/>
    <w:rsid w:val="00ED4A4F"/>
    <w:rsid w:val="00ED59CD"/>
    <w:rsid w:val="00ED6045"/>
    <w:rsid w:val="00ED70C8"/>
    <w:rsid w:val="00ED71BB"/>
    <w:rsid w:val="00ED73A9"/>
    <w:rsid w:val="00ED740E"/>
    <w:rsid w:val="00ED74B0"/>
    <w:rsid w:val="00EE08C3"/>
    <w:rsid w:val="00EE0F18"/>
    <w:rsid w:val="00EE0FDA"/>
    <w:rsid w:val="00EE12ED"/>
    <w:rsid w:val="00EE1884"/>
    <w:rsid w:val="00EE1B98"/>
    <w:rsid w:val="00EE2259"/>
    <w:rsid w:val="00EE2768"/>
    <w:rsid w:val="00EE280E"/>
    <w:rsid w:val="00EE3421"/>
    <w:rsid w:val="00EE3D55"/>
    <w:rsid w:val="00EE47DE"/>
    <w:rsid w:val="00EE4FDB"/>
    <w:rsid w:val="00EE5099"/>
    <w:rsid w:val="00EE57E2"/>
    <w:rsid w:val="00EE5C6C"/>
    <w:rsid w:val="00EE5DB1"/>
    <w:rsid w:val="00EE5E1A"/>
    <w:rsid w:val="00EE5ED8"/>
    <w:rsid w:val="00EE62AA"/>
    <w:rsid w:val="00EE6804"/>
    <w:rsid w:val="00EE6E6A"/>
    <w:rsid w:val="00EE6F08"/>
    <w:rsid w:val="00EF00CC"/>
    <w:rsid w:val="00EF07D8"/>
    <w:rsid w:val="00EF0AE8"/>
    <w:rsid w:val="00EF0BB1"/>
    <w:rsid w:val="00EF1216"/>
    <w:rsid w:val="00EF123D"/>
    <w:rsid w:val="00EF154D"/>
    <w:rsid w:val="00EF1DC2"/>
    <w:rsid w:val="00EF314B"/>
    <w:rsid w:val="00EF3318"/>
    <w:rsid w:val="00EF498B"/>
    <w:rsid w:val="00EF59E0"/>
    <w:rsid w:val="00EF6483"/>
    <w:rsid w:val="00EF681A"/>
    <w:rsid w:val="00EF727E"/>
    <w:rsid w:val="00EF72E3"/>
    <w:rsid w:val="00EF7EB5"/>
    <w:rsid w:val="00EF7EE9"/>
    <w:rsid w:val="00F007ED"/>
    <w:rsid w:val="00F00CF7"/>
    <w:rsid w:val="00F00EFF"/>
    <w:rsid w:val="00F00F5C"/>
    <w:rsid w:val="00F013B7"/>
    <w:rsid w:val="00F019E0"/>
    <w:rsid w:val="00F0325B"/>
    <w:rsid w:val="00F04D6D"/>
    <w:rsid w:val="00F05837"/>
    <w:rsid w:val="00F0620F"/>
    <w:rsid w:val="00F06491"/>
    <w:rsid w:val="00F06A25"/>
    <w:rsid w:val="00F06DF1"/>
    <w:rsid w:val="00F06F64"/>
    <w:rsid w:val="00F06FC5"/>
    <w:rsid w:val="00F07408"/>
    <w:rsid w:val="00F07C7B"/>
    <w:rsid w:val="00F104E9"/>
    <w:rsid w:val="00F10549"/>
    <w:rsid w:val="00F10991"/>
    <w:rsid w:val="00F10D7C"/>
    <w:rsid w:val="00F10FD6"/>
    <w:rsid w:val="00F111B6"/>
    <w:rsid w:val="00F11AEE"/>
    <w:rsid w:val="00F11D97"/>
    <w:rsid w:val="00F11F9A"/>
    <w:rsid w:val="00F12613"/>
    <w:rsid w:val="00F132FF"/>
    <w:rsid w:val="00F1423F"/>
    <w:rsid w:val="00F14657"/>
    <w:rsid w:val="00F14DAD"/>
    <w:rsid w:val="00F154F0"/>
    <w:rsid w:val="00F1574D"/>
    <w:rsid w:val="00F15BB2"/>
    <w:rsid w:val="00F15CAD"/>
    <w:rsid w:val="00F16104"/>
    <w:rsid w:val="00F16337"/>
    <w:rsid w:val="00F169D8"/>
    <w:rsid w:val="00F17002"/>
    <w:rsid w:val="00F1736D"/>
    <w:rsid w:val="00F17391"/>
    <w:rsid w:val="00F177CF"/>
    <w:rsid w:val="00F17A00"/>
    <w:rsid w:val="00F17B20"/>
    <w:rsid w:val="00F17C0C"/>
    <w:rsid w:val="00F17C5A"/>
    <w:rsid w:val="00F20006"/>
    <w:rsid w:val="00F20858"/>
    <w:rsid w:val="00F20D74"/>
    <w:rsid w:val="00F20DFD"/>
    <w:rsid w:val="00F2125C"/>
    <w:rsid w:val="00F2145E"/>
    <w:rsid w:val="00F21546"/>
    <w:rsid w:val="00F21FD3"/>
    <w:rsid w:val="00F21FDC"/>
    <w:rsid w:val="00F22362"/>
    <w:rsid w:val="00F22BC7"/>
    <w:rsid w:val="00F230CD"/>
    <w:rsid w:val="00F23428"/>
    <w:rsid w:val="00F2377E"/>
    <w:rsid w:val="00F23C80"/>
    <w:rsid w:val="00F24ABD"/>
    <w:rsid w:val="00F24FA3"/>
    <w:rsid w:val="00F25375"/>
    <w:rsid w:val="00F25415"/>
    <w:rsid w:val="00F25D24"/>
    <w:rsid w:val="00F25EFE"/>
    <w:rsid w:val="00F266B1"/>
    <w:rsid w:val="00F275D7"/>
    <w:rsid w:val="00F278D2"/>
    <w:rsid w:val="00F27BD7"/>
    <w:rsid w:val="00F27E17"/>
    <w:rsid w:val="00F27F65"/>
    <w:rsid w:val="00F30306"/>
    <w:rsid w:val="00F3040F"/>
    <w:rsid w:val="00F30549"/>
    <w:rsid w:val="00F30CAB"/>
    <w:rsid w:val="00F31103"/>
    <w:rsid w:val="00F31457"/>
    <w:rsid w:val="00F31A83"/>
    <w:rsid w:val="00F31D5A"/>
    <w:rsid w:val="00F3240B"/>
    <w:rsid w:val="00F32791"/>
    <w:rsid w:val="00F33871"/>
    <w:rsid w:val="00F3396A"/>
    <w:rsid w:val="00F33979"/>
    <w:rsid w:val="00F34BCA"/>
    <w:rsid w:val="00F34FCD"/>
    <w:rsid w:val="00F351D3"/>
    <w:rsid w:val="00F35378"/>
    <w:rsid w:val="00F35745"/>
    <w:rsid w:val="00F35985"/>
    <w:rsid w:val="00F35DF7"/>
    <w:rsid w:val="00F36D5A"/>
    <w:rsid w:val="00F376D4"/>
    <w:rsid w:val="00F400FE"/>
    <w:rsid w:val="00F401D8"/>
    <w:rsid w:val="00F40CA2"/>
    <w:rsid w:val="00F41443"/>
    <w:rsid w:val="00F4180C"/>
    <w:rsid w:val="00F419CC"/>
    <w:rsid w:val="00F41F17"/>
    <w:rsid w:val="00F42073"/>
    <w:rsid w:val="00F42379"/>
    <w:rsid w:val="00F42B7D"/>
    <w:rsid w:val="00F435EC"/>
    <w:rsid w:val="00F43AA2"/>
    <w:rsid w:val="00F43B51"/>
    <w:rsid w:val="00F43C54"/>
    <w:rsid w:val="00F43CC6"/>
    <w:rsid w:val="00F440B8"/>
    <w:rsid w:val="00F4444E"/>
    <w:rsid w:val="00F44507"/>
    <w:rsid w:val="00F44732"/>
    <w:rsid w:val="00F4570E"/>
    <w:rsid w:val="00F459B8"/>
    <w:rsid w:val="00F45A6A"/>
    <w:rsid w:val="00F45E0A"/>
    <w:rsid w:val="00F45F96"/>
    <w:rsid w:val="00F46317"/>
    <w:rsid w:val="00F46500"/>
    <w:rsid w:val="00F4654D"/>
    <w:rsid w:val="00F46DA6"/>
    <w:rsid w:val="00F4794D"/>
    <w:rsid w:val="00F47D96"/>
    <w:rsid w:val="00F5052B"/>
    <w:rsid w:val="00F507CB"/>
    <w:rsid w:val="00F508E6"/>
    <w:rsid w:val="00F51AC0"/>
    <w:rsid w:val="00F51C5D"/>
    <w:rsid w:val="00F5226C"/>
    <w:rsid w:val="00F52AC3"/>
    <w:rsid w:val="00F52AE3"/>
    <w:rsid w:val="00F52CF7"/>
    <w:rsid w:val="00F53B0C"/>
    <w:rsid w:val="00F54BC0"/>
    <w:rsid w:val="00F54F6B"/>
    <w:rsid w:val="00F555F2"/>
    <w:rsid w:val="00F55B30"/>
    <w:rsid w:val="00F55C4F"/>
    <w:rsid w:val="00F55FB2"/>
    <w:rsid w:val="00F5623F"/>
    <w:rsid w:val="00F564E4"/>
    <w:rsid w:val="00F5656C"/>
    <w:rsid w:val="00F56615"/>
    <w:rsid w:val="00F56C4F"/>
    <w:rsid w:val="00F57014"/>
    <w:rsid w:val="00F571FA"/>
    <w:rsid w:val="00F5774A"/>
    <w:rsid w:val="00F578ED"/>
    <w:rsid w:val="00F57DD9"/>
    <w:rsid w:val="00F57EFA"/>
    <w:rsid w:val="00F60104"/>
    <w:rsid w:val="00F6022C"/>
    <w:rsid w:val="00F60DAB"/>
    <w:rsid w:val="00F6179E"/>
    <w:rsid w:val="00F62C50"/>
    <w:rsid w:val="00F63C94"/>
    <w:rsid w:val="00F64108"/>
    <w:rsid w:val="00F644BF"/>
    <w:rsid w:val="00F64683"/>
    <w:rsid w:val="00F64AC4"/>
    <w:rsid w:val="00F64AF4"/>
    <w:rsid w:val="00F64E5F"/>
    <w:rsid w:val="00F64FDB"/>
    <w:rsid w:val="00F65207"/>
    <w:rsid w:val="00F6536B"/>
    <w:rsid w:val="00F653F1"/>
    <w:rsid w:val="00F66E41"/>
    <w:rsid w:val="00F674A7"/>
    <w:rsid w:val="00F67BB4"/>
    <w:rsid w:val="00F67FB5"/>
    <w:rsid w:val="00F700A5"/>
    <w:rsid w:val="00F7024F"/>
    <w:rsid w:val="00F706D1"/>
    <w:rsid w:val="00F712EA"/>
    <w:rsid w:val="00F73096"/>
    <w:rsid w:val="00F73702"/>
    <w:rsid w:val="00F7395F"/>
    <w:rsid w:val="00F73A11"/>
    <w:rsid w:val="00F73E86"/>
    <w:rsid w:val="00F741E4"/>
    <w:rsid w:val="00F749A2"/>
    <w:rsid w:val="00F75296"/>
    <w:rsid w:val="00F753C8"/>
    <w:rsid w:val="00F7543C"/>
    <w:rsid w:val="00F75DE2"/>
    <w:rsid w:val="00F75FC3"/>
    <w:rsid w:val="00F761A8"/>
    <w:rsid w:val="00F76FEC"/>
    <w:rsid w:val="00F776C1"/>
    <w:rsid w:val="00F77F18"/>
    <w:rsid w:val="00F803A9"/>
    <w:rsid w:val="00F808B5"/>
    <w:rsid w:val="00F81849"/>
    <w:rsid w:val="00F828F2"/>
    <w:rsid w:val="00F828F5"/>
    <w:rsid w:val="00F829BA"/>
    <w:rsid w:val="00F83016"/>
    <w:rsid w:val="00F83210"/>
    <w:rsid w:val="00F83273"/>
    <w:rsid w:val="00F835DF"/>
    <w:rsid w:val="00F838B1"/>
    <w:rsid w:val="00F8396A"/>
    <w:rsid w:val="00F83E21"/>
    <w:rsid w:val="00F84754"/>
    <w:rsid w:val="00F8498B"/>
    <w:rsid w:val="00F84AC3"/>
    <w:rsid w:val="00F84CE9"/>
    <w:rsid w:val="00F856B6"/>
    <w:rsid w:val="00F8663E"/>
    <w:rsid w:val="00F86ABD"/>
    <w:rsid w:val="00F876D8"/>
    <w:rsid w:val="00F90776"/>
    <w:rsid w:val="00F90DFA"/>
    <w:rsid w:val="00F90FAF"/>
    <w:rsid w:val="00F9117B"/>
    <w:rsid w:val="00F912F2"/>
    <w:rsid w:val="00F91326"/>
    <w:rsid w:val="00F91F57"/>
    <w:rsid w:val="00F920CA"/>
    <w:rsid w:val="00F93829"/>
    <w:rsid w:val="00F93A08"/>
    <w:rsid w:val="00F9465E"/>
    <w:rsid w:val="00F947F6"/>
    <w:rsid w:val="00F95242"/>
    <w:rsid w:val="00F956AE"/>
    <w:rsid w:val="00F95FA7"/>
    <w:rsid w:val="00F96BFD"/>
    <w:rsid w:val="00F96C46"/>
    <w:rsid w:val="00F974CC"/>
    <w:rsid w:val="00F975C3"/>
    <w:rsid w:val="00F978DF"/>
    <w:rsid w:val="00F97C4F"/>
    <w:rsid w:val="00F97F73"/>
    <w:rsid w:val="00FA0786"/>
    <w:rsid w:val="00FA07A9"/>
    <w:rsid w:val="00FA0811"/>
    <w:rsid w:val="00FA0FE2"/>
    <w:rsid w:val="00FA159C"/>
    <w:rsid w:val="00FA19F4"/>
    <w:rsid w:val="00FA2327"/>
    <w:rsid w:val="00FA3849"/>
    <w:rsid w:val="00FA3A72"/>
    <w:rsid w:val="00FA593D"/>
    <w:rsid w:val="00FA6650"/>
    <w:rsid w:val="00FA6CC7"/>
    <w:rsid w:val="00FA7515"/>
    <w:rsid w:val="00FA7968"/>
    <w:rsid w:val="00FA7C9D"/>
    <w:rsid w:val="00FB023D"/>
    <w:rsid w:val="00FB118F"/>
    <w:rsid w:val="00FB15EC"/>
    <w:rsid w:val="00FB172D"/>
    <w:rsid w:val="00FB2AEA"/>
    <w:rsid w:val="00FB32E8"/>
    <w:rsid w:val="00FB3E27"/>
    <w:rsid w:val="00FB4299"/>
    <w:rsid w:val="00FB4AD9"/>
    <w:rsid w:val="00FB540F"/>
    <w:rsid w:val="00FB56A0"/>
    <w:rsid w:val="00FB74E5"/>
    <w:rsid w:val="00FB7739"/>
    <w:rsid w:val="00FB7DDF"/>
    <w:rsid w:val="00FB7FA3"/>
    <w:rsid w:val="00FC0252"/>
    <w:rsid w:val="00FC035D"/>
    <w:rsid w:val="00FC0C68"/>
    <w:rsid w:val="00FC1364"/>
    <w:rsid w:val="00FC1414"/>
    <w:rsid w:val="00FC16D9"/>
    <w:rsid w:val="00FC269A"/>
    <w:rsid w:val="00FC3286"/>
    <w:rsid w:val="00FC32DF"/>
    <w:rsid w:val="00FC3391"/>
    <w:rsid w:val="00FC34FE"/>
    <w:rsid w:val="00FC45FB"/>
    <w:rsid w:val="00FC46DA"/>
    <w:rsid w:val="00FC4DC5"/>
    <w:rsid w:val="00FC5553"/>
    <w:rsid w:val="00FC5778"/>
    <w:rsid w:val="00FC5C83"/>
    <w:rsid w:val="00FC6008"/>
    <w:rsid w:val="00FC6D8E"/>
    <w:rsid w:val="00FC74A6"/>
    <w:rsid w:val="00FD014A"/>
    <w:rsid w:val="00FD0406"/>
    <w:rsid w:val="00FD04CC"/>
    <w:rsid w:val="00FD09A7"/>
    <w:rsid w:val="00FD0E79"/>
    <w:rsid w:val="00FD0ECB"/>
    <w:rsid w:val="00FD144A"/>
    <w:rsid w:val="00FD17FE"/>
    <w:rsid w:val="00FD210E"/>
    <w:rsid w:val="00FD21D2"/>
    <w:rsid w:val="00FD2B0E"/>
    <w:rsid w:val="00FD331D"/>
    <w:rsid w:val="00FD3453"/>
    <w:rsid w:val="00FD3777"/>
    <w:rsid w:val="00FD3ED3"/>
    <w:rsid w:val="00FD4334"/>
    <w:rsid w:val="00FD43A7"/>
    <w:rsid w:val="00FD446D"/>
    <w:rsid w:val="00FD49EA"/>
    <w:rsid w:val="00FD4AFE"/>
    <w:rsid w:val="00FD4B19"/>
    <w:rsid w:val="00FD4EDA"/>
    <w:rsid w:val="00FD507E"/>
    <w:rsid w:val="00FD5707"/>
    <w:rsid w:val="00FD61E0"/>
    <w:rsid w:val="00FD65D2"/>
    <w:rsid w:val="00FD6CA4"/>
    <w:rsid w:val="00FD7025"/>
    <w:rsid w:val="00FD78B7"/>
    <w:rsid w:val="00FE0070"/>
    <w:rsid w:val="00FE035E"/>
    <w:rsid w:val="00FE04BD"/>
    <w:rsid w:val="00FE0820"/>
    <w:rsid w:val="00FE08BA"/>
    <w:rsid w:val="00FE0D82"/>
    <w:rsid w:val="00FE127C"/>
    <w:rsid w:val="00FE1A29"/>
    <w:rsid w:val="00FE1B66"/>
    <w:rsid w:val="00FE1B77"/>
    <w:rsid w:val="00FE26D1"/>
    <w:rsid w:val="00FE2771"/>
    <w:rsid w:val="00FE28D8"/>
    <w:rsid w:val="00FE3428"/>
    <w:rsid w:val="00FE3EC1"/>
    <w:rsid w:val="00FE3F16"/>
    <w:rsid w:val="00FE52AA"/>
    <w:rsid w:val="00FE5EEE"/>
    <w:rsid w:val="00FE680F"/>
    <w:rsid w:val="00FE70A8"/>
    <w:rsid w:val="00FE72C1"/>
    <w:rsid w:val="00FE785E"/>
    <w:rsid w:val="00FF11BB"/>
    <w:rsid w:val="00FF1D54"/>
    <w:rsid w:val="00FF2407"/>
    <w:rsid w:val="00FF270A"/>
    <w:rsid w:val="00FF34D2"/>
    <w:rsid w:val="00FF37B8"/>
    <w:rsid w:val="00FF4176"/>
    <w:rsid w:val="00FF4544"/>
    <w:rsid w:val="00FF49FE"/>
    <w:rsid w:val="00FF4FD7"/>
    <w:rsid w:val="00FF53B2"/>
    <w:rsid w:val="00FF5439"/>
    <w:rsid w:val="00FF5496"/>
    <w:rsid w:val="00FF59E8"/>
    <w:rsid w:val="00FF6750"/>
    <w:rsid w:val="00FF6B02"/>
    <w:rsid w:val="00FF6C1E"/>
    <w:rsid w:val="00FF6CB2"/>
    <w:rsid w:val="00FF6FBE"/>
    <w:rsid w:val="00FF71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oNotEmbedSmartTags/>
  <w:decimalSymbol w:val="."/>
  <w:listSeparator w:val=","/>
  <w14:docId w14:val="614B00C3"/>
  <w15:docId w15:val="{FEDD9B27-52AC-4E7C-A6C6-2AED02E31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semiHidden="1" w:unhideWhenUsed="1"/>
    <w:lsdException w:name="macro" w:locked="1"/>
    <w:lsdException w:name="toa heading" w:semiHidden="1" w:unhideWhenUsed="1"/>
    <w:lsdException w:name="List" w:semiHidden="1" w:unhideWhenUsed="1"/>
    <w:lsdException w:name="List Number" w:lock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lsdException w:name="List Continue 4" w:locked="1"/>
    <w:lsdException w:name="List Continue 5" w:locked="1"/>
    <w:lsdException w:name="Message Header" w:lock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3C41"/>
    <w:pPr>
      <w:jc w:val="both"/>
    </w:pPr>
    <w:rPr>
      <w:rFonts w:ascii="Arial" w:hAnsi="Arial" w:cs="Arial"/>
      <w:sz w:val="22"/>
      <w:lang w:val="en-AU" w:eastAsia="en-US" w:bidi="ar-SA"/>
    </w:rPr>
  </w:style>
  <w:style w:type="paragraph" w:styleId="Heading1">
    <w:name w:val="heading 1"/>
    <w:basedOn w:val="Normal"/>
    <w:next w:val="BodyText"/>
    <w:qFormat/>
    <w:rsid w:val="007B0288"/>
    <w:pPr>
      <w:keepNext/>
      <w:keepLines/>
      <w:pageBreakBefore/>
      <w:numPr>
        <w:numId w:val="1"/>
      </w:numPr>
      <w:suppressAutoHyphens/>
      <w:spacing w:after="180"/>
      <w:jc w:val="left"/>
      <w:outlineLvl w:val="0"/>
    </w:pPr>
    <w:rPr>
      <w:rFonts w:ascii="Century Gothic" w:hAnsi="Century Gothic"/>
      <w:b/>
      <w:bCs/>
      <w:kern w:val="28"/>
      <w:sz w:val="52"/>
      <w:szCs w:val="36"/>
    </w:rPr>
  </w:style>
  <w:style w:type="paragraph" w:styleId="Heading2">
    <w:name w:val="heading 2"/>
    <w:basedOn w:val="Heading1"/>
    <w:next w:val="BodyText"/>
    <w:qFormat/>
    <w:rsid w:val="007B0288"/>
    <w:pPr>
      <w:pageBreakBefore w:val="0"/>
      <w:numPr>
        <w:ilvl w:val="1"/>
      </w:numPr>
      <w:spacing w:before="480" w:after="160"/>
      <w:outlineLvl w:val="1"/>
    </w:pPr>
    <w:rPr>
      <w:sz w:val="40"/>
      <w:szCs w:val="32"/>
    </w:rPr>
  </w:style>
  <w:style w:type="paragraph" w:styleId="Heading3">
    <w:name w:val="heading 3"/>
    <w:basedOn w:val="Heading2"/>
    <w:next w:val="BodyText"/>
    <w:link w:val="Heading3Char"/>
    <w:qFormat/>
    <w:rsid w:val="007B0288"/>
    <w:pPr>
      <w:numPr>
        <w:ilvl w:val="2"/>
      </w:numPr>
      <w:spacing w:before="420" w:after="140"/>
      <w:outlineLvl w:val="2"/>
    </w:pPr>
    <w:rPr>
      <w:rFonts w:cs="Times New Roman"/>
      <w:sz w:val="32"/>
      <w:szCs w:val="28"/>
    </w:rPr>
  </w:style>
  <w:style w:type="paragraph" w:styleId="Heading4">
    <w:name w:val="heading 4"/>
    <w:basedOn w:val="Heading3"/>
    <w:next w:val="BodyText"/>
    <w:link w:val="Heading4Char"/>
    <w:qFormat/>
    <w:rsid w:val="007B0288"/>
    <w:pPr>
      <w:numPr>
        <w:ilvl w:val="3"/>
      </w:numPr>
      <w:spacing w:before="360" w:after="120"/>
      <w:outlineLvl w:val="3"/>
    </w:pPr>
    <w:rPr>
      <w:sz w:val="28"/>
      <w:szCs w:val="24"/>
    </w:rPr>
  </w:style>
  <w:style w:type="paragraph" w:styleId="Heading5">
    <w:name w:val="heading 5"/>
    <w:basedOn w:val="Heading4"/>
    <w:next w:val="BodyText"/>
    <w:qFormat/>
    <w:rsid w:val="007B0288"/>
    <w:pPr>
      <w:numPr>
        <w:ilvl w:val="4"/>
      </w:numPr>
      <w:outlineLvl w:val="4"/>
    </w:pPr>
    <w:rPr>
      <w:bCs w:val="0"/>
      <w:sz w:val="24"/>
      <w:szCs w:val="22"/>
    </w:rPr>
  </w:style>
  <w:style w:type="paragraph" w:styleId="Heading6">
    <w:name w:val="heading 6"/>
    <w:basedOn w:val="Normal"/>
    <w:next w:val="Normal"/>
    <w:link w:val="Heading6Char"/>
    <w:autoRedefine/>
    <w:qFormat/>
    <w:locked/>
    <w:rsid w:val="000D066B"/>
    <w:pPr>
      <w:keepNext/>
      <w:numPr>
        <w:ilvl w:val="5"/>
        <w:numId w:val="1"/>
      </w:numPr>
      <w:spacing w:before="240" w:after="240"/>
      <w:jc w:val="left"/>
      <w:outlineLvl w:val="5"/>
    </w:pPr>
    <w:rPr>
      <w:rFonts w:cs="Times New Roman"/>
      <w:b/>
      <w:bCs/>
      <w:sz w:val="24"/>
      <w:szCs w:val="24"/>
    </w:rPr>
  </w:style>
  <w:style w:type="paragraph" w:styleId="Heading7">
    <w:name w:val="heading 7"/>
    <w:basedOn w:val="Normal"/>
    <w:next w:val="Normal"/>
    <w:link w:val="Heading7Char"/>
    <w:autoRedefine/>
    <w:qFormat/>
    <w:locked/>
    <w:rsid w:val="00667180"/>
    <w:pPr>
      <w:keepNext/>
      <w:numPr>
        <w:ilvl w:val="6"/>
        <w:numId w:val="1"/>
      </w:numPr>
      <w:spacing w:before="240" w:after="240"/>
      <w:jc w:val="left"/>
      <w:outlineLvl w:val="6"/>
    </w:pPr>
    <w:rPr>
      <w:rFonts w:cs="Times New Roman"/>
      <w:b/>
      <w:bCs/>
      <w:sz w:val="24"/>
      <w:szCs w:val="24"/>
    </w:rPr>
  </w:style>
  <w:style w:type="paragraph" w:styleId="Heading8">
    <w:name w:val="heading 8"/>
    <w:basedOn w:val="Normal"/>
    <w:next w:val="Normal"/>
    <w:autoRedefine/>
    <w:qFormat/>
    <w:locked/>
    <w:rsid w:val="00667180"/>
    <w:pPr>
      <w:keepNext/>
      <w:numPr>
        <w:ilvl w:val="7"/>
        <w:numId w:val="1"/>
      </w:numPr>
      <w:spacing w:before="240" w:after="240"/>
      <w:jc w:val="left"/>
      <w:outlineLvl w:val="7"/>
    </w:pPr>
    <w:rPr>
      <w:b/>
      <w:bCs/>
      <w:sz w:val="24"/>
      <w:szCs w:val="24"/>
    </w:rPr>
  </w:style>
  <w:style w:type="paragraph" w:styleId="Heading9">
    <w:name w:val="heading 9"/>
    <w:basedOn w:val="Normal"/>
    <w:next w:val="Normal"/>
    <w:autoRedefine/>
    <w:qFormat/>
    <w:locked/>
    <w:rsid w:val="00667180"/>
    <w:pPr>
      <w:keepNext/>
      <w:numPr>
        <w:ilvl w:val="8"/>
        <w:numId w:val="1"/>
      </w:numPr>
      <w:spacing w:before="240" w:after="240"/>
      <w:jc w:val="left"/>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C6E37"/>
    <w:pPr>
      <w:spacing w:before="160" w:after="160"/>
      <w:jc w:val="left"/>
    </w:pPr>
    <w:rPr>
      <w:rFonts w:ascii="AGaramond" w:hAnsi="AGaramond"/>
      <w:sz w:val="24"/>
      <w:szCs w:val="22"/>
    </w:rPr>
  </w:style>
  <w:style w:type="character" w:customStyle="1" w:styleId="BodyTextChar">
    <w:name w:val="Body Text Char"/>
    <w:link w:val="BodyText"/>
    <w:locked/>
    <w:rsid w:val="00DC6E37"/>
    <w:rPr>
      <w:rFonts w:ascii="AGaramond" w:hAnsi="AGaramond" w:cs="Arial"/>
      <w:sz w:val="24"/>
      <w:szCs w:val="22"/>
      <w:lang w:val="en-AU" w:eastAsia="en-US" w:bidi="ar-SA"/>
    </w:rPr>
  </w:style>
  <w:style w:type="character" w:customStyle="1" w:styleId="Heading7Char">
    <w:name w:val="Heading 7 Char"/>
    <w:link w:val="Heading7"/>
    <w:locked/>
    <w:rsid w:val="00667180"/>
    <w:rPr>
      <w:rFonts w:ascii="Arial" w:hAnsi="Arial"/>
      <w:b/>
      <w:bCs/>
      <w:sz w:val="24"/>
      <w:szCs w:val="24"/>
      <w:lang w:val="en-AU" w:bidi="ar-SA"/>
    </w:rPr>
  </w:style>
  <w:style w:type="paragraph" w:styleId="Header">
    <w:name w:val="header"/>
    <w:basedOn w:val="Normal"/>
    <w:semiHidden/>
    <w:rsid w:val="00ED318D"/>
    <w:pPr>
      <w:tabs>
        <w:tab w:val="center" w:pos="4153"/>
        <w:tab w:val="right" w:pos="8306"/>
      </w:tabs>
    </w:pPr>
  </w:style>
  <w:style w:type="paragraph" w:styleId="Footer">
    <w:name w:val="footer"/>
    <w:basedOn w:val="Normal"/>
    <w:autoRedefine/>
    <w:semiHidden/>
    <w:rsid w:val="00DC6E37"/>
    <w:pPr>
      <w:tabs>
        <w:tab w:val="left" w:pos="3402"/>
        <w:tab w:val="left" w:pos="7655"/>
        <w:tab w:val="left" w:pos="8505"/>
      </w:tabs>
      <w:spacing w:before="120"/>
    </w:pPr>
    <w:rPr>
      <w:rFonts w:ascii="Century Gothic" w:hAnsi="Century Gothic"/>
      <w:b/>
      <w:bCs/>
    </w:rPr>
  </w:style>
  <w:style w:type="paragraph" w:customStyle="1" w:styleId="BodyText-Centred">
    <w:name w:val="Body Text - Centred"/>
    <w:rsid w:val="00DC6E37"/>
    <w:pPr>
      <w:jc w:val="center"/>
    </w:pPr>
    <w:rPr>
      <w:rFonts w:ascii="AGaramond" w:hAnsi="AGaramond" w:cs="Arial"/>
      <w:sz w:val="24"/>
      <w:szCs w:val="22"/>
      <w:lang w:val="en-AU" w:eastAsia="en-US" w:bidi="ar-SA"/>
    </w:rPr>
  </w:style>
  <w:style w:type="paragraph" w:customStyle="1" w:styleId="Heading-misclarge">
    <w:name w:val="Heading - misc large"/>
    <w:basedOn w:val="Heading-TOC"/>
    <w:next w:val="BodyText"/>
    <w:link w:val="Heading-misclargeChar"/>
    <w:rsid w:val="00F2145E"/>
    <w:pPr>
      <w:spacing w:before="240" w:after="360"/>
    </w:pPr>
  </w:style>
  <w:style w:type="paragraph" w:customStyle="1" w:styleId="Heading-TOC">
    <w:name w:val="Heading - TOC"/>
    <w:basedOn w:val="Normal"/>
    <w:next w:val="TOC1"/>
    <w:link w:val="Heading-TOCChar"/>
    <w:autoRedefine/>
    <w:semiHidden/>
    <w:rsid w:val="00DC6E37"/>
    <w:pPr>
      <w:pageBreakBefore/>
      <w:spacing w:after="240"/>
      <w:jc w:val="left"/>
    </w:pPr>
    <w:rPr>
      <w:rFonts w:ascii="Century Gothic" w:hAnsi="Century Gothic"/>
      <w:b/>
      <w:bCs/>
      <w:sz w:val="28"/>
      <w:szCs w:val="28"/>
    </w:rPr>
  </w:style>
  <w:style w:type="paragraph" w:styleId="TOC1">
    <w:name w:val="toc 1"/>
    <w:basedOn w:val="Normal"/>
    <w:next w:val="Normal"/>
    <w:autoRedefine/>
    <w:uiPriority w:val="39"/>
    <w:rsid w:val="002D0014"/>
    <w:pPr>
      <w:tabs>
        <w:tab w:val="right" w:leader="dot" w:pos="9639"/>
      </w:tabs>
      <w:spacing w:before="240" w:after="60"/>
      <w:ind w:left="142"/>
      <w:jc w:val="left"/>
    </w:pPr>
    <w:rPr>
      <w:rFonts w:ascii="Century Gothic" w:hAnsi="Century Gothic"/>
      <w:b/>
      <w:bCs/>
      <w:noProof/>
      <w:szCs w:val="22"/>
    </w:rPr>
  </w:style>
  <w:style w:type="character" w:customStyle="1" w:styleId="commandline">
    <w:name w:val="command line"/>
    <w:rsid w:val="008F2282"/>
    <w:rPr>
      <w:rFonts w:ascii="Courier New" w:hAnsi="Courier New" w:cs="Courier New"/>
      <w:b/>
      <w:i/>
      <w:sz w:val="20"/>
    </w:rPr>
  </w:style>
  <w:style w:type="paragraph" w:customStyle="1" w:styleId="TitlePage-ADIinfo">
    <w:name w:val="Title Page - ADI info"/>
    <w:semiHidden/>
    <w:rsid w:val="00DC6E37"/>
    <w:rPr>
      <w:rFonts w:ascii="Century Gothic" w:hAnsi="Century Gothic" w:cs="Arial"/>
      <w:bCs/>
      <w:szCs w:val="22"/>
      <w:lang w:val="fr-FR" w:eastAsia="en-US" w:bidi="ar-SA"/>
    </w:rPr>
  </w:style>
  <w:style w:type="character" w:customStyle="1" w:styleId="CodeInText">
    <w:name w:val="Code In Text"/>
    <w:rsid w:val="00E53615"/>
    <w:rPr>
      <w:rFonts w:ascii="Courier New" w:hAnsi="Courier New" w:cs="Courier New"/>
      <w:sz w:val="20"/>
    </w:rPr>
  </w:style>
  <w:style w:type="paragraph" w:customStyle="1" w:styleId="Header-Category">
    <w:name w:val="Header - Category"/>
    <w:basedOn w:val="Normal"/>
    <w:autoRedefine/>
    <w:semiHidden/>
    <w:rsid w:val="00ED318D"/>
    <w:pPr>
      <w:jc w:val="right"/>
    </w:pPr>
    <w:rPr>
      <w:caps/>
    </w:rPr>
  </w:style>
  <w:style w:type="paragraph" w:customStyle="1" w:styleId="Header-DocTitle">
    <w:name w:val="Header - Doc. Title"/>
    <w:basedOn w:val="Normal"/>
    <w:next w:val="Header-Category"/>
    <w:autoRedefine/>
    <w:semiHidden/>
    <w:rsid w:val="00DC6E37"/>
    <w:pPr>
      <w:spacing w:before="80" w:after="80"/>
      <w:jc w:val="right"/>
    </w:pPr>
    <w:rPr>
      <w:rFonts w:ascii="Century Gothic" w:hAnsi="Century Gothic"/>
      <w:szCs w:val="22"/>
    </w:rPr>
  </w:style>
  <w:style w:type="paragraph" w:styleId="TableofFigures">
    <w:name w:val="table of figures"/>
    <w:basedOn w:val="Normal"/>
    <w:next w:val="BodyText"/>
    <w:autoRedefine/>
    <w:uiPriority w:val="99"/>
    <w:rsid w:val="007F0E27"/>
    <w:pPr>
      <w:tabs>
        <w:tab w:val="right" w:leader="dot" w:pos="9639"/>
      </w:tabs>
      <w:spacing w:before="60" w:after="60"/>
      <w:jc w:val="left"/>
    </w:pPr>
    <w:rPr>
      <w:rFonts w:ascii="Century Gothic" w:hAnsi="Century Gothic"/>
    </w:rPr>
  </w:style>
  <w:style w:type="character" w:customStyle="1" w:styleId="Heading-TOCListsChar">
    <w:name w:val="Heading - TOC Lists Char"/>
    <w:link w:val="Heading-TOCLists"/>
    <w:semiHidden/>
    <w:locked/>
    <w:rsid w:val="00DC6E37"/>
    <w:rPr>
      <w:rFonts w:ascii="Century Gothic" w:hAnsi="Century Gothic" w:cs="Arial"/>
      <w:b/>
      <w:bCs/>
      <w:sz w:val="28"/>
      <w:szCs w:val="28"/>
      <w:lang w:val="en-AU" w:eastAsia="en-US" w:bidi="ar-SA"/>
    </w:rPr>
  </w:style>
  <w:style w:type="paragraph" w:customStyle="1" w:styleId="Heading-TOCLists">
    <w:name w:val="Heading - TOC Lists"/>
    <w:next w:val="BodyText"/>
    <w:link w:val="Heading-TOCListsChar"/>
    <w:semiHidden/>
    <w:rsid w:val="00DC6E37"/>
    <w:pPr>
      <w:keepNext/>
      <w:keepLines/>
      <w:suppressAutoHyphens/>
      <w:spacing w:before="600" w:after="240"/>
    </w:pPr>
    <w:rPr>
      <w:rFonts w:ascii="Century Gothic" w:hAnsi="Century Gothic" w:cs="Arial"/>
      <w:b/>
      <w:bCs/>
      <w:sz w:val="28"/>
      <w:szCs w:val="28"/>
      <w:lang w:val="en-AU" w:eastAsia="en-US" w:bidi="ar-SA"/>
    </w:rPr>
  </w:style>
  <w:style w:type="paragraph" w:styleId="Caption">
    <w:name w:val="caption"/>
    <w:next w:val="BodyText"/>
    <w:qFormat/>
    <w:rsid w:val="00842639"/>
    <w:pPr>
      <w:spacing w:before="200" w:after="200"/>
      <w:jc w:val="center"/>
    </w:pPr>
    <w:rPr>
      <w:rFonts w:ascii="Arial" w:hAnsi="Arial" w:cs="Arial"/>
      <w:b/>
      <w:bCs/>
      <w:color w:val="333399"/>
      <w:sz w:val="16"/>
      <w:lang w:val="en-AU" w:eastAsia="en-US" w:bidi="ar-SA"/>
    </w:rPr>
  </w:style>
  <w:style w:type="paragraph" w:customStyle="1" w:styleId="TitlePage-Author">
    <w:name w:val="Title Page - Author"/>
    <w:basedOn w:val="Normal"/>
    <w:next w:val="Normal"/>
    <w:semiHidden/>
    <w:rsid w:val="00ED318D"/>
    <w:pPr>
      <w:ind w:left="2400"/>
      <w:jc w:val="center"/>
    </w:pPr>
    <w:rPr>
      <w:b/>
      <w:bCs/>
      <w:caps/>
      <w:sz w:val="24"/>
      <w:szCs w:val="24"/>
    </w:rPr>
  </w:style>
  <w:style w:type="paragraph" w:customStyle="1" w:styleId="TitlePage-Date">
    <w:name w:val="Title Page - Date"/>
    <w:basedOn w:val="Normal"/>
    <w:autoRedefine/>
    <w:semiHidden/>
    <w:rsid w:val="00ED318D"/>
    <w:pPr>
      <w:ind w:left="2400"/>
      <w:jc w:val="center"/>
    </w:pPr>
    <w:rPr>
      <w:b/>
      <w:bCs/>
      <w:caps/>
      <w:sz w:val="24"/>
      <w:szCs w:val="24"/>
    </w:rPr>
  </w:style>
  <w:style w:type="paragraph" w:customStyle="1" w:styleId="TitlePage-DocTitle">
    <w:name w:val="Title Page - Doc.Title"/>
    <w:basedOn w:val="Normal"/>
    <w:next w:val="Normal"/>
    <w:autoRedefine/>
    <w:semiHidden/>
    <w:rsid w:val="00DC6E37"/>
    <w:pPr>
      <w:ind w:left="2400"/>
      <w:jc w:val="center"/>
    </w:pPr>
    <w:rPr>
      <w:rFonts w:ascii="Century Gothic" w:hAnsi="Century Gothic"/>
      <w:b/>
      <w:bCs/>
      <w:caps/>
      <w:sz w:val="44"/>
      <w:szCs w:val="44"/>
    </w:rPr>
  </w:style>
  <w:style w:type="paragraph" w:customStyle="1" w:styleId="TitlePage-PartNumber">
    <w:name w:val="Title Page - Part Number"/>
    <w:basedOn w:val="Normal"/>
    <w:autoRedefine/>
    <w:rsid w:val="00DC6E37"/>
    <w:pPr>
      <w:ind w:left="2400"/>
      <w:jc w:val="center"/>
    </w:pPr>
    <w:rPr>
      <w:rFonts w:ascii="AGaramond" w:hAnsi="AGaramond"/>
      <w:bCs/>
      <w:caps/>
      <w:szCs w:val="24"/>
    </w:rPr>
  </w:style>
  <w:style w:type="paragraph" w:styleId="TOC2">
    <w:name w:val="toc 2"/>
    <w:basedOn w:val="Normal"/>
    <w:next w:val="Normal"/>
    <w:autoRedefine/>
    <w:uiPriority w:val="39"/>
    <w:rsid w:val="00DC6E37"/>
    <w:pPr>
      <w:tabs>
        <w:tab w:val="right" w:leader="dot" w:pos="9639"/>
      </w:tabs>
      <w:spacing w:before="60" w:after="60"/>
      <w:ind w:left="357"/>
      <w:jc w:val="left"/>
    </w:pPr>
    <w:rPr>
      <w:rFonts w:ascii="Century Gothic" w:hAnsi="Century Gothic"/>
      <w:noProof/>
    </w:rPr>
  </w:style>
  <w:style w:type="paragraph" w:styleId="TOC3">
    <w:name w:val="toc 3"/>
    <w:basedOn w:val="Normal"/>
    <w:next w:val="Normal"/>
    <w:autoRedefine/>
    <w:uiPriority w:val="39"/>
    <w:rsid w:val="00665D0C"/>
    <w:pPr>
      <w:tabs>
        <w:tab w:val="right" w:leader="dot" w:pos="9639"/>
      </w:tabs>
      <w:spacing w:before="60" w:after="60"/>
      <w:ind w:left="720"/>
      <w:jc w:val="left"/>
    </w:pPr>
    <w:rPr>
      <w:rFonts w:ascii="Century Gothic" w:hAnsi="Century Gothic"/>
      <w:noProof/>
    </w:rPr>
  </w:style>
  <w:style w:type="paragraph" w:styleId="TOC4">
    <w:name w:val="toc 4"/>
    <w:basedOn w:val="Normal"/>
    <w:next w:val="Normal"/>
    <w:autoRedefine/>
    <w:uiPriority w:val="39"/>
    <w:rsid w:val="00DC6E37"/>
    <w:pPr>
      <w:tabs>
        <w:tab w:val="right" w:leader="dot" w:pos="9639"/>
      </w:tabs>
      <w:spacing w:after="60"/>
      <w:ind w:left="1077"/>
      <w:jc w:val="left"/>
    </w:pPr>
    <w:rPr>
      <w:rFonts w:ascii="Century Gothic" w:hAnsi="Century Gothic"/>
      <w:noProof/>
    </w:rPr>
  </w:style>
  <w:style w:type="paragraph" w:styleId="TOC5">
    <w:name w:val="toc 5"/>
    <w:basedOn w:val="Normal"/>
    <w:next w:val="Normal"/>
    <w:autoRedefine/>
    <w:uiPriority w:val="39"/>
    <w:rsid w:val="00DC6E37"/>
    <w:pPr>
      <w:tabs>
        <w:tab w:val="right" w:leader="dot" w:pos="9639"/>
      </w:tabs>
      <w:spacing w:after="60"/>
      <w:ind w:left="1440"/>
      <w:jc w:val="left"/>
    </w:pPr>
    <w:rPr>
      <w:rFonts w:ascii="Century Gothic" w:hAnsi="Century Gothic"/>
    </w:rPr>
  </w:style>
  <w:style w:type="paragraph" w:styleId="TOC6">
    <w:name w:val="toc 6"/>
    <w:basedOn w:val="Normal"/>
    <w:next w:val="Normal"/>
    <w:autoRedefine/>
    <w:uiPriority w:val="39"/>
    <w:locked/>
    <w:rsid w:val="00ED318D"/>
    <w:pPr>
      <w:tabs>
        <w:tab w:val="right" w:leader="dot" w:pos="10000"/>
      </w:tabs>
      <w:spacing w:after="60"/>
      <w:ind w:left="1797"/>
      <w:jc w:val="left"/>
    </w:pPr>
  </w:style>
  <w:style w:type="paragraph" w:styleId="TOC7">
    <w:name w:val="toc 7"/>
    <w:basedOn w:val="Normal"/>
    <w:next w:val="Normal"/>
    <w:autoRedefine/>
    <w:uiPriority w:val="39"/>
    <w:locked/>
    <w:rsid w:val="00ED318D"/>
    <w:pPr>
      <w:tabs>
        <w:tab w:val="right" w:leader="dot" w:pos="10000"/>
      </w:tabs>
      <w:spacing w:after="60"/>
      <w:ind w:left="2160"/>
      <w:jc w:val="left"/>
    </w:pPr>
  </w:style>
  <w:style w:type="paragraph" w:styleId="TOC8">
    <w:name w:val="toc 8"/>
    <w:basedOn w:val="Normal"/>
    <w:next w:val="Normal"/>
    <w:autoRedefine/>
    <w:uiPriority w:val="39"/>
    <w:locked/>
    <w:rsid w:val="00ED318D"/>
    <w:pPr>
      <w:tabs>
        <w:tab w:val="right" w:leader="dot" w:pos="10000"/>
      </w:tabs>
      <w:spacing w:after="60"/>
      <w:ind w:left="2517"/>
      <w:jc w:val="left"/>
    </w:pPr>
  </w:style>
  <w:style w:type="paragraph" w:styleId="TOC9">
    <w:name w:val="toc 9"/>
    <w:basedOn w:val="Normal"/>
    <w:next w:val="Normal"/>
    <w:autoRedefine/>
    <w:uiPriority w:val="39"/>
    <w:locked/>
    <w:rsid w:val="00ED318D"/>
    <w:pPr>
      <w:tabs>
        <w:tab w:val="right" w:leader="dot" w:pos="10000"/>
      </w:tabs>
      <w:spacing w:after="60"/>
      <w:ind w:left="2880"/>
      <w:jc w:val="left"/>
    </w:pPr>
  </w:style>
  <w:style w:type="paragraph" w:styleId="Index2">
    <w:name w:val="index 2"/>
    <w:basedOn w:val="Normal"/>
    <w:next w:val="Normal"/>
    <w:autoRedefine/>
    <w:semiHidden/>
    <w:rsid w:val="00ED318D"/>
    <w:pPr>
      <w:tabs>
        <w:tab w:val="right" w:pos="4459"/>
      </w:tabs>
      <w:ind w:left="400" w:hanging="200"/>
      <w:jc w:val="left"/>
    </w:pPr>
    <w:rPr>
      <w:rFonts w:ascii="Times New Roman" w:hAnsi="Times New Roman" w:cs="Times New Roman"/>
      <w:sz w:val="18"/>
      <w:szCs w:val="18"/>
    </w:rPr>
  </w:style>
  <w:style w:type="paragraph" w:styleId="Index1">
    <w:name w:val="index 1"/>
    <w:basedOn w:val="Normal"/>
    <w:next w:val="Normal"/>
    <w:autoRedefine/>
    <w:semiHidden/>
    <w:rsid w:val="00ED318D"/>
    <w:pPr>
      <w:tabs>
        <w:tab w:val="right" w:pos="4459"/>
      </w:tabs>
      <w:ind w:left="200" w:hanging="200"/>
      <w:jc w:val="left"/>
    </w:pPr>
    <w:rPr>
      <w:rFonts w:ascii="Times New Roman" w:hAnsi="Times New Roman" w:cs="Times New Roman"/>
      <w:sz w:val="18"/>
      <w:szCs w:val="18"/>
    </w:rPr>
  </w:style>
  <w:style w:type="paragraph" w:styleId="IndexHeading">
    <w:name w:val="index heading"/>
    <w:basedOn w:val="Normal"/>
    <w:next w:val="Index1"/>
    <w:semiHidden/>
    <w:rsid w:val="00ED318D"/>
    <w:pPr>
      <w:spacing w:before="240" w:after="120"/>
      <w:ind w:left="142"/>
      <w:jc w:val="center"/>
    </w:pPr>
    <w:rPr>
      <w:b/>
      <w:bCs/>
      <w:caps/>
      <w:sz w:val="32"/>
      <w:szCs w:val="32"/>
    </w:rPr>
  </w:style>
  <w:style w:type="paragraph" w:styleId="Index3">
    <w:name w:val="index 3"/>
    <w:basedOn w:val="Normal"/>
    <w:next w:val="Normal"/>
    <w:autoRedefine/>
    <w:semiHidden/>
    <w:rsid w:val="00ED318D"/>
    <w:pPr>
      <w:tabs>
        <w:tab w:val="right" w:pos="4459"/>
      </w:tabs>
      <w:ind w:left="600" w:hanging="200"/>
      <w:jc w:val="left"/>
    </w:pPr>
    <w:rPr>
      <w:rFonts w:ascii="Times New Roman" w:hAnsi="Times New Roman" w:cs="Times New Roman"/>
      <w:sz w:val="18"/>
      <w:szCs w:val="18"/>
    </w:rPr>
  </w:style>
  <w:style w:type="paragraph" w:styleId="Index4">
    <w:name w:val="index 4"/>
    <w:basedOn w:val="Normal"/>
    <w:next w:val="Normal"/>
    <w:autoRedefine/>
    <w:semiHidden/>
    <w:rsid w:val="00ED318D"/>
    <w:pPr>
      <w:tabs>
        <w:tab w:val="right" w:pos="4459"/>
      </w:tabs>
      <w:ind w:left="800" w:hanging="200"/>
      <w:jc w:val="left"/>
    </w:pPr>
    <w:rPr>
      <w:rFonts w:ascii="Times New Roman" w:hAnsi="Times New Roman" w:cs="Times New Roman"/>
      <w:sz w:val="18"/>
      <w:szCs w:val="18"/>
    </w:rPr>
  </w:style>
  <w:style w:type="paragraph" w:styleId="Index5">
    <w:name w:val="index 5"/>
    <w:basedOn w:val="Normal"/>
    <w:next w:val="Normal"/>
    <w:autoRedefine/>
    <w:semiHidden/>
    <w:rsid w:val="00ED318D"/>
    <w:pPr>
      <w:tabs>
        <w:tab w:val="right" w:pos="4459"/>
      </w:tabs>
      <w:ind w:left="1000" w:hanging="200"/>
      <w:jc w:val="left"/>
    </w:pPr>
    <w:rPr>
      <w:rFonts w:ascii="Times New Roman" w:hAnsi="Times New Roman" w:cs="Times New Roman"/>
      <w:sz w:val="18"/>
      <w:szCs w:val="18"/>
    </w:rPr>
  </w:style>
  <w:style w:type="paragraph" w:styleId="Index6">
    <w:name w:val="index 6"/>
    <w:basedOn w:val="Normal"/>
    <w:next w:val="Normal"/>
    <w:autoRedefine/>
    <w:semiHidden/>
    <w:locked/>
    <w:rsid w:val="00ED318D"/>
    <w:pPr>
      <w:tabs>
        <w:tab w:val="right" w:pos="4459"/>
      </w:tabs>
      <w:ind w:left="1200" w:hanging="200"/>
      <w:jc w:val="left"/>
    </w:pPr>
    <w:rPr>
      <w:rFonts w:ascii="Times New Roman" w:hAnsi="Times New Roman" w:cs="Times New Roman"/>
      <w:sz w:val="18"/>
      <w:szCs w:val="18"/>
    </w:rPr>
  </w:style>
  <w:style w:type="paragraph" w:styleId="Index7">
    <w:name w:val="index 7"/>
    <w:basedOn w:val="Normal"/>
    <w:next w:val="Normal"/>
    <w:autoRedefine/>
    <w:semiHidden/>
    <w:locked/>
    <w:rsid w:val="00ED318D"/>
    <w:pPr>
      <w:tabs>
        <w:tab w:val="right" w:pos="4459"/>
      </w:tabs>
      <w:ind w:left="1400" w:hanging="200"/>
      <w:jc w:val="left"/>
    </w:pPr>
    <w:rPr>
      <w:rFonts w:ascii="Times New Roman" w:hAnsi="Times New Roman" w:cs="Times New Roman"/>
      <w:sz w:val="18"/>
      <w:szCs w:val="18"/>
    </w:rPr>
  </w:style>
  <w:style w:type="paragraph" w:styleId="Index8">
    <w:name w:val="index 8"/>
    <w:basedOn w:val="Normal"/>
    <w:next w:val="Normal"/>
    <w:autoRedefine/>
    <w:semiHidden/>
    <w:locked/>
    <w:rsid w:val="00ED318D"/>
    <w:pPr>
      <w:tabs>
        <w:tab w:val="right" w:pos="4459"/>
      </w:tabs>
      <w:ind w:left="1600" w:hanging="200"/>
      <w:jc w:val="left"/>
    </w:pPr>
    <w:rPr>
      <w:rFonts w:ascii="Times New Roman" w:hAnsi="Times New Roman" w:cs="Times New Roman"/>
      <w:sz w:val="18"/>
      <w:szCs w:val="18"/>
    </w:rPr>
  </w:style>
  <w:style w:type="paragraph" w:styleId="Index9">
    <w:name w:val="index 9"/>
    <w:basedOn w:val="Normal"/>
    <w:next w:val="Normal"/>
    <w:autoRedefine/>
    <w:semiHidden/>
    <w:locked/>
    <w:rsid w:val="00ED318D"/>
    <w:pPr>
      <w:tabs>
        <w:tab w:val="right" w:pos="4459"/>
      </w:tabs>
      <w:ind w:left="1800" w:hanging="200"/>
      <w:jc w:val="left"/>
    </w:pPr>
    <w:rPr>
      <w:rFonts w:ascii="Times New Roman" w:hAnsi="Times New Roman" w:cs="Times New Roman"/>
      <w:sz w:val="18"/>
      <w:szCs w:val="18"/>
    </w:rPr>
  </w:style>
  <w:style w:type="paragraph" w:customStyle="1" w:styleId="TitlePage-ProjectName">
    <w:name w:val="Title Page - Project Name"/>
    <w:basedOn w:val="Normal"/>
    <w:next w:val="TitlePage-DocTitle"/>
    <w:semiHidden/>
    <w:rsid w:val="00ED318D"/>
    <w:pPr>
      <w:spacing w:after="240"/>
      <w:ind w:left="2400"/>
      <w:jc w:val="center"/>
    </w:pPr>
    <w:rPr>
      <w:b/>
      <w:bCs/>
      <w:caps/>
      <w:sz w:val="36"/>
      <w:szCs w:val="36"/>
    </w:rPr>
  </w:style>
  <w:style w:type="paragraph" w:styleId="TableofAuthorities">
    <w:name w:val="table of authorities"/>
    <w:basedOn w:val="Normal"/>
    <w:next w:val="Normal"/>
    <w:semiHidden/>
    <w:rsid w:val="00ED318D"/>
    <w:pPr>
      <w:tabs>
        <w:tab w:val="right" w:leader="dot" w:pos="9638"/>
      </w:tabs>
      <w:ind w:left="200" w:hanging="200"/>
    </w:pPr>
  </w:style>
  <w:style w:type="paragraph" w:customStyle="1" w:styleId="List-HangingIndent">
    <w:name w:val="List - Hanging Indent"/>
    <w:link w:val="List-HangingIndentChar"/>
    <w:rsid w:val="003A7EBD"/>
    <w:pPr>
      <w:spacing w:after="220"/>
      <w:ind w:left="2835" w:hanging="2835"/>
    </w:pPr>
    <w:rPr>
      <w:rFonts w:ascii="AGaramond" w:hAnsi="AGaramond" w:cs="Arial"/>
      <w:sz w:val="22"/>
      <w:szCs w:val="22"/>
      <w:lang w:val="en-AU" w:eastAsia="en-US" w:bidi="ar-SA"/>
    </w:rPr>
  </w:style>
  <w:style w:type="character" w:customStyle="1" w:styleId="Highlight">
    <w:name w:val="Highlight"/>
    <w:rsid w:val="002D27F0"/>
    <w:rPr>
      <w:b/>
      <w:i/>
    </w:rPr>
  </w:style>
  <w:style w:type="paragraph" w:customStyle="1" w:styleId="Caption-leftaligned">
    <w:name w:val="Caption - left aligned"/>
    <w:rsid w:val="00842639"/>
    <w:rPr>
      <w:rFonts w:ascii="Arial" w:hAnsi="Arial" w:cs="Arial"/>
      <w:b/>
      <w:bCs/>
      <w:color w:val="333399"/>
      <w:sz w:val="16"/>
      <w:lang w:val="en-AU" w:eastAsia="en-US" w:bidi="ar-SA"/>
    </w:rPr>
  </w:style>
  <w:style w:type="character" w:styleId="Hyperlink">
    <w:name w:val="Hyperlink"/>
    <w:uiPriority w:val="99"/>
    <w:rsid w:val="00ED318D"/>
    <w:rPr>
      <w:color w:val="0000FF"/>
      <w:u w:val="single"/>
    </w:rPr>
  </w:style>
  <w:style w:type="paragraph" w:customStyle="1" w:styleId="Heading-miscsmall">
    <w:name w:val="Heading - misc small"/>
    <w:basedOn w:val="Heading-misclarge"/>
    <w:next w:val="BodyText"/>
    <w:link w:val="Heading-miscsmallChar"/>
    <w:rsid w:val="00F2145E"/>
    <w:pPr>
      <w:pageBreakBefore w:val="0"/>
      <w:spacing w:before="360" w:after="120"/>
    </w:pPr>
    <w:rPr>
      <w:sz w:val="22"/>
    </w:rPr>
  </w:style>
  <w:style w:type="paragraph" w:customStyle="1" w:styleId="Tablecolumnheading">
    <w:name w:val="Table column heading"/>
    <w:basedOn w:val="Normal"/>
    <w:link w:val="TablecolumnheadingChar"/>
    <w:rsid w:val="003A7EBD"/>
    <w:pPr>
      <w:spacing w:before="40" w:after="40"/>
      <w:jc w:val="center"/>
    </w:pPr>
    <w:rPr>
      <w:rFonts w:ascii="Century Gothic" w:hAnsi="Century Gothic"/>
      <w:b/>
      <w:bCs/>
    </w:rPr>
  </w:style>
  <w:style w:type="paragraph" w:customStyle="1" w:styleId="Tablecontents-References">
    <w:name w:val="Table contents - References"/>
    <w:rsid w:val="00D23ABD"/>
    <w:rPr>
      <w:rFonts w:ascii="Arial" w:hAnsi="Arial" w:cs="Arial"/>
      <w:sz w:val="16"/>
      <w:lang w:val="en-AU" w:eastAsia="en-US" w:bidi="ar-SA"/>
    </w:rPr>
  </w:style>
  <w:style w:type="paragraph" w:customStyle="1" w:styleId="Header-Title1">
    <w:name w:val="Header - Title 1"/>
    <w:basedOn w:val="Normal"/>
    <w:semiHidden/>
    <w:rsid w:val="00DC6E37"/>
    <w:pPr>
      <w:jc w:val="right"/>
    </w:pPr>
    <w:rPr>
      <w:rFonts w:ascii="Century Gothic" w:hAnsi="Century Gothic"/>
      <w:b/>
      <w:bCs/>
      <w:sz w:val="28"/>
      <w:szCs w:val="28"/>
    </w:rPr>
  </w:style>
  <w:style w:type="paragraph" w:styleId="DocumentMap">
    <w:name w:val="Document Map"/>
    <w:basedOn w:val="Normal"/>
    <w:semiHidden/>
    <w:locked/>
    <w:rsid w:val="00ED318D"/>
    <w:pPr>
      <w:shd w:val="clear" w:color="auto" w:fill="000080"/>
    </w:pPr>
    <w:rPr>
      <w:rFonts w:ascii="Tahoma" w:hAnsi="Tahoma" w:cs="Tahoma"/>
    </w:rPr>
  </w:style>
  <w:style w:type="paragraph" w:styleId="BodyTextIndent">
    <w:name w:val="Body Text Indent"/>
    <w:basedOn w:val="Normal"/>
    <w:locked/>
    <w:rsid w:val="002D054E"/>
    <w:pPr>
      <w:spacing w:after="120"/>
      <w:ind w:left="360"/>
    </w:pPr>
  </w:style>
  <w:style w:type="paragraph" w:customStyle="1" w:styleId="CodeListing">
    <w:name w:val="Code Listing"/>
    <w:basedOn w:val="Normal"/>
    <w:next w:val="Normal"/>
    <w:link w:val="CodeListingChar"/>
    <w:rsid w:val="003B021E"/>
    <w:pPr>
      <w:pBdr>
        <w:top w:val="single" w:sz="4" w:space="1" w:color="000000"/>
        <w:left w:val="single" w:sz="4" w:space="4" w:color="000000"/>
        <w:bottom w:val="single" w:sz="4" w:space="1" w:color="000000"/>
        <w:right w:val="single" w:sz="4" w:space="4" w:color="000000"/>
      </w:pBdr>
      <w:shd w:val="clear" w:color="auto" w:fill="E6E6E6"/>
      <w:jc w:val="left"/>
    </w:pPr>
    <w:rPr>
      <w:rFonts w:ascii="Courier New" w:hAnsi="Courier New"/>
      <w:b/>
      <w:sz w:val="16"/>
    </w:rPr>
  </w:style>
  <w:style w:type="character" w:customStyle="1" w:styleId="CodeListingChar">
    <w:name w:val="Code Listing Char"/>
    <w:link w:val="CodeListing"/>
    <w:rsid w:val="003B021E"/>
    <w:rPr>
      <w:rFonts w:ascii="Courier New" w:hAnsi="Courier New" w:cs="Arial"/>
      <w:b/>
      <w:sz w:val="16"/>
      <w:lang w:val="en-AU" w:eastAsia="en-US" w:bidi="ar-SA"/>
    </w:rPr>
  </w:style>
  <w:style w:type="table" w:styleId="TableGrid">
    <w:name w:val="Table Grid"/>
    <w:basedOn w:val="TableNormal"/>
    <w:rsid w:val="003A7EBD"/>
    <w:pPr>
      <w:jc w:val="both"/>
    </w:pPr>
    <w:rPr>
      <w:rFonts w:ascii="Arial" w:hAnsi="Arial"/>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Header">
    <w:name w:val="Title Page - Header"/>
    <w:next w:val="Normal"/>
    <w:semiHidden/>
    <w:rsid w:val="00B41F72"/>
    <w:rPr>
      <w:rFonts w:ascii="Arial" w:hAnsi="Arial" w:cs="Arial"/>
      <w:b/>
      <w:bCs/>
      <w:sz w:val="28"/>
      <w:szCs w:val="28"/>
      <w:lang w:val="en-AU" w:eastAsia="en-US" w:bidi="ar-SA"/>
    </w:rPr>
  </w:style>
  <w:style w:type="character" w:styleId="CommentReference">
    <w:name w:val="annotation reference"/>
    <w:semiHidden/>
    <w:rsid w:val="00103FF8"/>
    <w:rPr>
      <w:sz w:val="16"/>
      <w:szCs w:val="16"/>
    </w:rPr>
  </w:style>
  <w:style w:type="paragraph" w:styleId="CommentText">
    <w:name w:val="annotation text"/>
    <w:basedOn w:val="Normal"/>
    <w:semiHidden/>
    <w:rsid w:val="00103FF8"/>
  </w:style>
  <w:style w:type="paragraph" w:styleId="CommentSubject">
    <w:name w:val="annotation subject"/>
    <w:basedOn w:val="CommentText"/>
    <w:next w:val="CommentText"/>
    <w:semiHidden/>
    <w:rsid w:val="00103FF8"/>
    <w:rPr>
      <w:b/>
      <w:bCs/>
    </w:rPr>
  </w:style>
  <w:style w:type="paragraph" w:styleId="BalloonText">
    <w:name w:val="Balloon Text"/>
    <w:basedOn w:val="Normal"/>
    <w:semiHidden/>
    <w:rsid w:val="00103FF8"/>
    <w:rPr>
      <w:rFonts w:ascii="Tahoma" w:hAnsi="Tahoma" w:cs="Tahoma"/>
      <w:sz w:val="16"/>
      <w:szCs w:val="16"/>
    </w:rPr>
  </w:style>
  <w:style w:type="paragraph" w:customStyle="1" w:styleId="Tablecontents-centred">
    <w:name w:val="Table contents - centred"/>
    <w:rsid w:val="00CC611D"/>
    <w:pPr>
      <w:jc w:val="center"/>
    </w:pPr>
    <w:rPr>
      <w:rFonts w:ascii="Arial" w:hAnsi="Arial"/>
      <w:sz w:val="18"/>
      <w:lang w:val="en-AU" w:eastAsia="en-US" w:bidi="ar-SA"/>
    </w:rPr>
  </w:style>
  <w:style w:type="paragraph" w:customStyle="1" w:styleId="Tablecontents-leftaligned">
    <w:name w:val="Table contents - left aligned"/>
    <w:rsid w:val="00CC611D"/>
    <w:rPr>
      <w:rFonts w:ascii="Arial" w:hAnsi="Arial"/>
      <w:sz w:val="18"/>
      <w:lang w:val="en-AU" w:eastAsia="en-US" w:bidi="ar-SA"/>
    </w:rPr>
  </w:style>
  <w:style w:type="character" w:customStyle="1" w:styleId="TablecolumnheadingChar">
    <w:name w:val="Table column heading Char"/>
    <w:link w:val="Tablecolumnheading"/>
    <w:locked/>
    <w:rsid w:val="003A7EBD"/>
    <w:rPr>
      <w:rFonts w:ascii="Century Gothic" w:hAnsi="Century Gothic" w:cs="Arial"/>
      <w:b/>
      <w:bCs/>
      <w:sz w:val="22"/>
      <w:lang w:val="en-AU" w:eastAsia="en-US" w:bidi="ar-SA"/>
    </w:rPr>
  </w:style>
  <w:style w:type="character" w:customStyle="1" w:styleId="Heading-TOCChar">
    <w:name w:val="Heading - TOC Char"/>
    <w:link w:val="Heading-TOC"/>
    <w:rsid w:val="00DC6E37"/>
    <w:rPr>
      <w:rFonts w:ascii="Century Gothic" w:hAnsi="Century Gothic" w:cs="Arial"/>
      <w:b/>
      <w:bCs/>
      <w:sz w:val="28"/>
      <w:szCs w:val="28"/>
      <w:lang w:val="en-AU" w:eastAsia="en-US" w:bidi="ar-SA"/>
    </w:rPr>
  </w:style>
  <w:style w:type="character" w:customStyle="1" w:styleId="Heading-misclargeChar">
    <w:name w:val="Heading - misc large Char"/>
    <w:basedOn w:val="Heading-TOCChar"/>
    <w:link w:val="Heading-misclarge"/>
    <w:rsid w:val="00CC790E"/>
    <w:rPr>
      <w:rFonts w:ascii="Century Gothic" w:hAnsi="Century Gothic" w:cs="Arial"/>
      <w:b/>
      <w:bCs/>
      <w:sz w:val="28"/>
      <w:szCs w:val="28"/>
      <w:lang w:val="en-AU" w:eastAsia="en-US" w:bidi="ar-SA"/>
    </w:rPr>
  </w:style>
  <w:style w:type="character" w:customStyle="1" w:styleId="Heading-miscsmallChar">
    <w:name w:val="Heading - misc small Char"/>
    <w:link w:val="Heading-miscsmall"/>
    <w:rsid w:val="00CC790E"/>
    <w:rPr>
      <w:rFonts w:ascii="Century Gothic" w:hAnsi="Century Gothic" w:cs="Arial"/>
      <w:b/>
      <w:bCs/>
      <w:sz w:val="22"/>
      <w:szCs w:val="28"/>
      <w:lang w:val="en-AU" w:eastAsia="en-US" w:bidi="ar-SA"/>
    </w:rPr>
  </w:style>
  <w:style w:type="paragraph" w:customStyle="1" w:styleId="APIListing">
    <w:name w:val="API Listing"/>
    <w:basedOn w:val="CodeListing"/>
    <w:rsid w:val="004606C7"/>
    <w:pPr>
      <w:keepNext/>
    </w:pPr>
    <w:rPr>
      <w:sz w:val="20"/>
    </w:rPr>
  </w:style>
  <w:style w:type="paragraph" w:customStyle="1" w:styleId="ParameterTableHeading">
    <w:name w:val="Parameter Table Heading"/>
    <w:basedOn w:val="Tablecontents-leftaligned"/>
    <w:rsid w:val="00E622EF"/>
    <w:pPr>
      <w:spacing w:after="120"/>
    </w:pPr>
    <w:rPr>
      <w:rFonts w:ascii="Century Gothic" w:hAnsi="Century Gothic"/>
      <w:b/>
    </w:rPr>
  </w:style>
  <w:style w:type="paragraph" w:customStyle="1" w:styleId="ParameterTable">
    <w:name w:val="Parameter Table"/>
    <w:basedOn w:val="ParameterTableHeading"/>
    <w:rsid w:val="00E53615"/>
    <w:rPr>
      <w:b w:val="0"/>
    </w:rPr>
  </w:style>
  <w:style w:type="paragraph" w:customStyle="1" w:styleId="Instructions">
    <w:name w:val="Instructions"/>
    <w:basedOn w:val="BodyText"/>
    <w:rsid w:val="00747A20"/>
    <w:rPr>
      <w:color w:val="800000"/>
    </w:rPr>
  </w:style>
  <w:style w:type="paragraph" w:customStyle="1" w:styleId="Appendix1">
    <w:name w:val="Appendix 1"/>
    <w:basedOn w:val="Normal"/>
    <w:next w:val="BodyText"/>
    <w:rsid w:val="00927F6F"/>
    <w:pPr>
      <w:keepNext/>
      <w:keepLines/>
      <w:pageBreakBefore/>
      <w:numPr>
        <w:numId w:val="5"/>
      </w:numPr>
      <w:suppressAutoHyphens/>
      <w:spacing w:after="180"/>
      <w:jc w:val="left"/>
      <w:outlineLvl w:val="0"/>
    </w:pPr>
    <w:rPr>
      <w:rFonts w:ascii="Century Gothic" w:hAnsi="Century Gothic"/>
      <w:b/>
      <w:kern w:val="28"/>
      <w:sz w:val="52"/>
      <w:szCs w:val="22"/>
    </w:rPr>
  </w:style>
  <w:style w:type="paragraph" w:customStyle="1" w:styleId="Appendix2">
    <w:name w:val="Appendix 2"/>
    <w:basedOn w:val="Heading1"/>
    <w:next w:val="BodyText"/>
    <w:rsid w:val="00927F6F"/>
    <w:pPr>
      <w:pageBreakBefore w:val="0"/>
      <w:numPr>
        <w:ilvl w:val="1"/>
        <w:numId w:val="5"/>
      </w:numPr>
      <w:spacing w:before="480" w:after="160"/>
      <w:outlineLvl w:val="1"/>
    </w:pPr>
    <w:rPr>
      <w:sz w:val="40"/>
    </w:rPr>
  </w:style>
  <w:style w:type="paragraph" w:customStyle="1" w:styleId="Appendix3">
    <w:name w:val="Appendix 3"/>
    <w:basedOn w:val="Appendix2"/>
    <w:next w:val="BodyText"/>
    <w:rsid w:val="00927F6F"/>
    <w:pPr>
      <w:numPr>
        <w:ilvl w:val="2"/>
      </w:numPr>
      <w:spacing w:before="420" w:after="140"/>
      <w:outlineLvl w:val="2"/>
    </w:pPr>
    <w:rPr>
      <w:sz w:val="32"/>
    </w:rPr>
  </w:style>
  <w:style w:type="paragraph" w:customStyle="1" w:styleId="Appendix4">
    <w:name w:val="Appendix 4"/>
    <w:basedOn w:val="Appendix3"/>
    <w:next w:val="BodyText"/>
    <w:rsid w:val="00927F6F"/>
    <w:pPr>
      <w:numPr>
        <w:ilvl w:val="3"/>
      </w:numPr>
      <w:spacing w:before="360" w:after="120"/>
      <w:outlineLvl w:val="3"/>
    </w:pPr>
    <w:rPr>
      <w:sz w:val="28"/>
    </w:rPr>
  </w:style>
  <w:style w:type="paragraph" w:customStyle="1" w:styleId="Appendix5">
    <w:name w:val="Appendix 5"/>
    <w:basedOn w:val="Appendix4"/>
    <w:next w:val="BodyText"/>
    <w:rsid w:val="00927F6F"/>
    <w:pPr>
      <w:numPr>
        <w:ilvl w:val="4"/>
      </w:numPr>
      <w:outlineLvl w:val="4"/>
    </w:pPr>
    <w:rPr>
      <w:sz w:val="24"/>
    </w:rPr>
  </w:style>
  <w:style w:type="paragraph" w:styleId="TOAHeading">
    <w:name w:val="toa heading"/>
    <w:basedOn w:val="Normal"/>
    <w:next w:val="Normal"/>
    <w:semiHidden/>
    <w:rsid w:val="004C6F3E"/>
    <w:pPr>
      <w:spacing w:before="120"/>
    </w:pPr>
    <w:rPr>
      <w:b/>
      <w:bCs/>
      <w:sz w:val="24"/>
      <w:szCs w:val="24"/>
    </w:rPr>
  </w:style>
  <w:style w:type="character" w:styleId="PageNumber">
    <w:name w:val="page number"/>
    <w:basedOn w:val="DefaultParagraphFont"/>
    <w:rsid w:val="00377384"/>
  </w:style>
  <w:style w:type="paragraph" w:styleId="HTMLPreformatted">
    <w:name w:val="HTML Preformatted"/>
    <w:basedOn w:val="Normal"/>
    <w:link w:val="HTMLPreformattedChar"/>
    <w:uiPriority w:val="99"/>
    <w:locked/>
    <w:rsid w:val="006B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sz w:val="20"/>
    </w:rPr>
  </w:style>
  <w:style w:type="character" w:customStyle="1" w:styleId="BodyTextCharChar">
    <w:name w:val="Body Text Char Char"/>
    <w:locked/>
    <w:rsid w:val="00B8198C"/>
    <w:rPr>
      <w:rFonts w:ascii="AGaramond" w:hAnsi="AGaramond" w:cs="Arial"/>
      <w:sz w:val="24"/>
      <w:szCs w:val="22"/>
      <w:lang w:val="en-AU" w:eastAsia="en-US" w:bidi="ar-SA"/>
    </w:rPr>
  </w:style>
  <w:style w:type="table" w:styleId="TableGrid2">
    <w:name w:val="Table Grid 2"/>
    <w:basedOn w:val="TableNormal"/>
    <w:locked/>
    <w:rsid w:val="00017E10"/>
    <w:pPr>
      <w:jc w:val="both"/>
    </w:pP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1">
    <w:name w:val="Table Grid 1"/>
    <w:basedOn w:val="TableNormal"/>
    <w:locked/>
    <w:rsid w:val="00017E10"/>
    <w:pPr>
      <w:jc w:val="both"/>
    </w:p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MyStyleTable">
    <w:name w:val="MyStyleTable"/>
    <w:basedOn w:val="TableNormal"/>
    <w:rsid w:val="005C63BD"/>
    <w:tblPr/>
  </w:style>
  <w:style w:type="paragraph" w:styleId="ListParagraph">
    <w:name w:val="List Paragraph"/>
    <w:basedOn w:val="Normal"/>
    <w:uiPriority w:val="34"/>
    <w:qFormat/>
    <w:rsid w:val="005E5D08"/>
    <w:pPr>
      <w:ind w:left="720"/>
      <w:jc w:val="left"/>
    </w:pPr>
    <w:rPr>
      <w:rFonts w:ascii="Calibri" w:eastAsia="Calibri" w:hAnsi="Calibri" w:cs="Times New Roman"/>
      <w:color w:val="000000"/>
      <w:sz w:val="24"/>
      <w:szCs w:val="24"/>
      <w:lang w:val="en-US"/>
    </w:rPr>
  </w:style>
  <w:style w:type="character" w:styleId="FollowedHyperlink">
    <w:name w:val="FollowedHyperlink"/>
    <w:locked/>
    <w:rsid w:val="00221725"/>
    <w:rPr>
      <w:color w:val="800080"/>
      <w:u w:val="single"/>
    </w:rPr>
  </w:style>
  <w:style w:type="character" w:customStyle="1" w:styleId="HTMLPreformattedChar">
    <w:name w:val="HTML Preformatted Char"/>
    <w:link w:val="HTMLPreformatted"/>
    <w:uiPriority w:val="99"/>
    <w:rsid w:val="00BF3001"/>
    <w:rPr>
      <w:rFonts w:ascii="Courier New" w:hAnsi="Courier New" w:cs="Courier New"/>
    </w:rPr>
  </w:style>
  <w:style w:type="character" w:customStyle="1" w:styleId="Heading3Char">
    <w:name w:val="Heading 3 Char"/>
    <w:link w:val="Heading3"/>
    <w:rsid w:val="00ED354E"/>
    <w:rPr>
      <w:rFonts w:ascii="Century Gothic" w:hAnsi="Century Gothic"/>
      <w:b/>
      <w:bCs/>
      <w:kern w:val="28"/>
      <w:sz w:val="32"/>
      <w:szCs w:val="28"/>
      <w:lang w:val="en-AU" w:bidi="ar-SA"/>
    </w:rPr>
  </w:style>
  <w:style w:type="character" w:styleId="Emphasis">
    <w:name w:val="Emphasis"/>
    <w:qFormat/>
    <w:locked/>
    <w:rsid w:val="00A27F13"/>
    <w:rPr>
      <w:i/>
      <w:iCs/>
    </w:rPr>
  </w:style>
  <w:style w:type="paragraph" w:styleId="Revision">
    <w:name w:val="Revision"/>
    <w:hidden/>
    <w:uiPriority w:val="99"/>
    <w:semiHidden/>
    <w:rsid w:val="00A66595"/>
    <w:rPr>
      <w:rFonts w:ascii="Arial" w:hAnsi="Arial" w:cs="Arial"/>
      <w:sz w:val="22"/>
      <w:lang w:val="en-AU" w:eastAsia="en-US" w:bidi="ar-SA"/>
    </w:rPr>
  </w:style>
  <w:style w:type="character" w:customStyle="1" w:styleId="List-HangingIndentChar">
    <w:name w:val="List - Hanging Indent Char"/>
    <w:link w:val="List-HangingIndent"/>
    <w:rsid w:val="004D30FD"/>
    <w:rPr>
      <w:rFonts w:ascii="AGaramond" w:hAnsi="AGaramond" w:cs="Arial"/>
      <w:sz w:val="22"/>
      <w:szCs w:val="22"/>
      <w:lang w:val="en-AU" w:eastAsia="en-US" w:bidi="ar-SA"/>
    </w:rPr>
  </w:style>
  <w:style w:type="character" w:customStyle="1" w:styleId="Heading4Char">
    <w:name w:val="Heading 4 Char"/>
    <w:link w:val="Heading4"/>
    <w:rsid w:val="000D60E3"/>
    <w:rPr>
      <w:rFonts w:ascii="Century Gothic" w:hAnsi="Century Gothic"/>
      <w:b/>
      <w:bCs/>
      <w:kern w:val="28"/>
      <w:sz w:val="28"/>
      <w:szCs w:val="24"/>
      <w:lang w:val="en-AU" w:bidi="ar-SA"/>
    </w:rPr>
  </w:style>
  <w:style w:type="character" w:customStyle="1" w:styleId="Heading6Char">
    <w:name w:val="Heading 6 Char"/>
    <w:link w:val="Heading6"/>
    <w:rsid w:val="00316E09"/>
    <w:rPr>
      <w:rFonts w:ascii="Arial" w:hAnsi="Arial"/>
      <w:b/>
      <w:bCs/>
      <w:sz w:val="24"/>
      <w:szCs w:val="24"/>
      <w:lang w:val="en-AU" w:bidi="ar-SA"/>
    </w:rPr>
  </w:style>
  <w:style w:type="character" w:customStyle="1" w:styleId="object">
    <w:name w:val="object"/>
    <w:basedOn w:val="DefaultParagraphFont"/>
    <w:rsid w:val="001D7695"/>
  </w:style>
  <w:style w:type="character" w:customStyle="1" w:styleId="object-hover">
    <w:name w:val="object-hover"/>
    <w:basedOn w:val="DefaultParagraphFont"/>
    <w:rsid w:val="001D7695"/>
  </w:style>
  <w:style w:type="character" w:styleId="UnresolvedMention">
    <w:name w:val="Unresolved Mention"/>
    <w:basedOn w:val="DefaultParagraphFont"/>
    <w:uiPriority w:val="99"/>
    <w:semiHidden/>
    <w:unhideWhenUsed/>
    <w:rsid w:val="00924E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146019196">
      <w:bodyDiv w:val="1"/>
      <w:marLeft w:val="0"/>
      <w:marRight w:val="0"/>
      <w:marTop w:val="0"/>
      <w:marBottom w:val="0"/>
      <w:divBdr>
        <w:top w:val="none" w:sz="0" w:space="0" w:color="auto"/>
        <w:left w:val="none" w:sz="0" w:space="0" w:color="auto"/>
        <w:bottom w:val="none" w:sz="0" w:space="0" w:color="auto"/>
        <w:right w:val="none" w:sz="0" w:space="0" w:color="auto"/>
      </w:divBdr>
    </w:div>
    <w:div w:id="171722916">
      <w:bodyDiv w:val="1"/>
      <w:marLeft w:val="0"/>
      <w:marRight w:val="0"/>
      <w:marTop w:val="0"/>
      <w:marBottom w:val="0"/>
      <w:divBdr>
        <w:top w:val="none" w:sz="0" w:space="0" w:color="auto"/>
        <w:left w:val="none" w:sz="0" w:space="0" w:color="auto"/>
        <w:bottom w:val="none" w:sz="0" w:space="0" w:color="auto"/>
        <w:right w:val="none" w:sz="0" w:space="0" w:color="auto"/>
      </w:divBdr>
    </w:div>
    <w:div w:id="230389794">
      <w:bodyDiv w:val="1"/>
      <w:marLeft w:val="10"/>
      <w:marRight w:val="10"/>
      <w:marTop w:val="0"/>
      <w:marBottom w:val="0"/>
      <w:divBdr>
        <w:top w:val="none" w:sz="0" w:space="0" w:color="auto"/>
        <w:left w:val="none" w:sz="0" w:space="0" w:color="auto"/>
        <w:bottom w:val="none" w:sz="0" w:space="0" w:color="auto"/>
        <w:right w:val="none" w:sz="0" w:space="0" w:color="auto"/>
      </w:divBdr>
      <w:divsChild>
        <w:div w:id="2075005757">
          <w:marLeft w:val="0"/>
          <w:marRight w:val="0"/>
          <w:marTop w:val="0"/>
          <w:marBottom w:val="0"/>
          <w:divBdr>
            <w:top w:val="none" w:sz="0" w:space="0" w:color="auto"/>
            <w:left w:val="none" w:sz="0" w:space="0" w:color="auto"/>
            <w:bottom w:val="none" w:sz="0" w:space="0" w:color="auto"/>
            <w:right w:val="none" w:sz="0" w:space="0" w:color="auto"/>
          </w:divBdr>
          <w:divsChild>
            <w:div w:id="292442161">
              <w:marLeft w:val="0"/>
              <w:marRight w:val="0"/>
              <w:marTop w:val="0"/>
              <w:marBottom w:val="0"/>
              <w:divBdr>
                <w:top w:val="none" w:sz="0" w:space="0" w:color="auto"/>
                <w:left w:val="none" w:sz="0" w:space="0" w:color="auto"/>
                <w:bottom w:val="none" w:sz="0" w:space="0" w:color="auto"/>
                <w:right w:val="none" w:sz="0" w:space="0" w:color="auto"/>
              </w:divBdr>
              <w:divsChild>
                <w:div w:id="322122969">
                  <w:marLeft w:val="0"/>
                  <w:marRight w:val="0"/>
                  <w:marTop w:val="0"/>
                  <w:marBottom w:val="0"/>
                  <w:divBdr>
                    <w:top w:val="none" w:sz="0" w:space="0" w:color="auto"/>
                    <w:left w:val="none" w:sz="0" w:space="0" w:color="auto"/>
                    <w:bottom w:val="none" w:sz="0" w:space="0" w:color="auto"/>
                    <w:right w:val="none" w:sz="0" w:space="0" w:color="auto"/>
                  </w:divBdr>
                  <w:divsChild>
                    <w:div w:id="1211189801">
                      <w:marLeft w:val="0"/>
                      <w:marRight w:val="0"/>
                      <w:marTop w:val="0"/>
                      <w:marBottom w:val="0"/>
                      <w:divBdr>
                        <w:top w:val="none" w:sz="0" w:space="0" w:color="auto"/>
                        <w:left w:val="none" w:sz="0" w:space="0" w:color="auto"/>
                        <w:bottom w:val="none" w:sz="0" w:space="0" w:color="auto"/>
                        <w:right w:val="none" w:sz="0" w:space="0" w:color="auto"/>
                      </w:divBdr>
                      <w:divsChild>
                        <w:div w:id="18603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934589">
      <w:bodyDiv w:val="1"/>
      <w:marLeft w:val="0"/>
      <w:marRight w:val="0"/>
      <w:marTop w:val="0"/>
      <w:marBottom w:val="0"/>
      <w:divBdr>
        <w:top w:val="none" w:sz="0" w:space="0" w:color="auto"/>
        <w:left w:val="none" w:sz="0" w:space="0" w:color="auto"/>
        <w:bottom w:val="none" w:sz="0" w:space="0" w:color="auto"/>
        <w:right w:val="none" w:sz="0" w:space="0" w:color="auto"/>
      </w:divBdr>
    </w:div>
    <w:div w:id="375474158">
      <w:bodyDiv w:val="1"/>
      <w:marLeft w:val="0"/>
      <w:marRight w:val="0"/>
      <w:marTop w:val="0"/>
      <w:marBottom w:val="0"/>
      <w:divBdr>
        <w:top w:val="none" w:sz="0" w:space="0" w:color="auto"/>
        <w:left w:val="none" w:sz="0" w:space="0" w:color="auto"/>
        <w:bottom w:val="none" w:sz="0" w:space="0" w:color="auto"/>
        <w:right w:val="none" w:sz="0" w:space="0" w:color="auto"/>
      </w:divBdr>
    </w:div>
    <w:div w:id="418714220">
      <w:bodyDiv w:val="1"/>
      <w:marLeft w:val="0"/>
      <w:marRight w:val="0"/>
      <w:marTop w:val="0"/>
      <w:marBottom w:val="0"/>
      <w:divBdr>
        <w:top w:val="none" w:sz="0" w:space="0" w:color="auto"/>
        <w:left w:val="none" w:sz="0" w:space="0" w:color="auto"/>
        <w:bottom w:val="none" w:sz="0" w:space="0" w:color="auto"/>
        <w:right w:val="none" w:sz="0" w:space="0" w:color="auto"/>
      </w:divBdr>
    </w:div>
    <w:div w:id="452093922">
      <w:bodyDiv w:val="1"/>
      <w:marLeft w:val="0"/>
      <w:marRight w:val="0"/>
      <w:marTop w:val="0"/>
      <w:marBottom w:val="0"/>
      <w:divBdr>
        <w:top w:val="none" w:sz="0" w:space="0" w:color="auto"/>
        <w:left w:val="none" w:sz="0" w:space="0" w:color="auto"/>
        <w:bottom w:val="none" w:sz="0" w:space="0" w:color="auto"/>
        <w:right w:val="none" w:sz="0" w:space="0" w:color="auto"/>
      </w:divBdr>
    </w:div>
    <w:div w:id="509873473">
      <w:bodyDiv w:val="1"/>
      <w:marLeft w:val="0"/>
      <w:marRight w:val="0"/>
      <w:marTop w:val="0"/>
      <w:marBottom w:val="0"/>
      <w:divBdr>
        <w:top w:val="none" w:sz="0" w:space="0" w:color="auto"/>
        <w:left w:val="none" w:sz="0" w:space="0" w:color="auto"/>
        <w:bottom w:val="none" w:sz="0" w:space="0" w:color="auto"/>
        <w:right w:val="none" w:sz="0" w:space="0" w:color="auto"/>
      </w:divBdr>
    </w:div>
    <w:div w:id="665599078">
      <w:bodyDiv w:val="1"/>
      <w:marLeft w:val="0"/>
      <w:marRight w:val="0"/>
      <w:marTop w:val="0"/>
      <w:marBottom w:val="0"/>
      <w:divBdr>
        <w:top w:val="none" w:sz="0" w:space="0" w:color="auto"/>
        <w:left w:val="none" w:sz="0" w:space="0" w:color="auto"/>
        <w:bottom w:val="none" w:sz="0" w:space="0" w:color="auto"/>
        <w:right w:val="none" w:sz="0" w:space="0" w:color="auto"/>
      </w:divBdr>
    </w:div>
    <w:div w:id="904530201">
      <w:bodyDiv w:val="1"/>
      <w:marLeft w:val="0"/>
      <w:marRight w:val="0"/>
      <w:marTop w:val="0"/>
      <w:marBottom w:val="0"/>
      <w:divBdr>
        <w:top w:val="none" w:sz="0" w:space="0" w:color="auto"/>
        <w:left w:val="none" w:sz="0" w:space="0" w:color="auto"/>
        <w:bottom w:val="none" w:sz="0" w:space="0" w:color="auto"/>
        <w:right w:val="none" w:sz="0" w:space="0" w:color="auto"/>
      </w:divBdr>
    </w:div>
    <w:div w:id="906039629">
      <w:bodyDiv w:val="1"/>
      <w:marLeft w:val="0"/>
      <w:marRight w:val="0"/>
      <w:marTop w:val="0"/>
      <w:marBottom w:val="0"/>
      <w:divBdr>
        <w:top w:val="none" w:sz="0" w:space="0" w:color="auto"/>
        <w:left w:val="none" w:sz="0" w:space="0" w:color="auto"/>
        <w:bottom w:val="none" w:sz="0" w:space="0" w:color="auto"/>
        <w:right w:val="none" w:sz="0" w:space="0" w:color="auto"/>
      </w:divBdr>
    </w:div>
    <w:div w:id="962998901">
      <w:bodyDiv w:val="1"/>
      <w:marLeft w:val="90"/>
      <w:marRight w:val="90"/>
      <w:marTop w:val="90"/>
      <w:marBottom w:val="90"/>
      <w:divBdr>
        <w:top w:val="none" w:sz="0" w:space="0" w:color="auto"/>
        <w:left w:val="none" w:sz="0" w:space="0" w:color="auto"/>
        <w:bottom w:val="none" w:sz="0" w:space="0" w:color="auto"/>
        <w:right w:val="none" w:sz="0" w:space="0" w:color="auto"/>
      </w:divBdr>
      <w:divsChild>
        <w:div w:id="1315573943">
          <w:marLeft w:val="0"/>
          <w:marRight w:val="0"/>
          <w:marTop w:val="0"/>
          <w:marBottom w:val="0"/>
          <w:divBdr>
            <w:top w:val="none" w:sz="0" w:space="0" w:color="auto"/>
            <w:left w:val="none" w:sz="0" w:space="0" w:color="auto"/>
            <w:bottom w:val="none" w:sz="0" w:space="0" w:color="auto"/>
            <w:right w:val="none" w:sz="0" w:space="0" w:color="auto"/>
          </w:divBdr>
          <w:divsChild>
            <w:div w:id="766002460">
              <w:marLeft w:val="0"/>
              <w:marRight w:val="0"/>
              <w:marTop w:val="0"/>
              <w:marBottom w:val="0"/>
              <w:divBdr>
                <w:top w:val="none" w:sz="0" w:space="0" w:color="auto"/>
                <w:left w:val="none" w:sz="0" w:space="0" w:color="auto"/>
                <w:bottom w:val="none" w:sz="0" w:space="0" w:color="auto"/>
                <w:right w:val="none" w:sz="0" w:space="0" w:color="auto"/>
              </w:divBdr>
              <w:divsChild>
                <w:div w:id="245115422">
                  <w:marLeft w:val="0"/>
                  <w:marRight w:val="0"/>
                  <w:marTop w:val="0"/>
                  <w:marBottom w:val="0"/>
                  <w:divBdr>
                    <w:top w:val="none" w:sz="0" w:space="0" w:color="auto"/>
                    <w:left w:val="none" w:sz="0" w:space="0" w:color="auto"/>
                    <w:bottom w:val="none" w:sz="0" w:space="0" w:color="auto"/>
                    <w:right w:val="none" w:sz="0" w:space="0" w:color="auto"/>
                  </w:divBdr>
                </w:div>
                <w:div w:id="745225734">
                  <w:marLeft w:val="0"/>
                  <w:marRight w:val="0"/>
                  <w:marTop w:val="0"/>
                  <w:marBottom w:val="0"/>
                  <w:divBdr>
                    <w:top w:val="none" w:sz="0" w:space="0" w:color="auto"/>
                    <w:left w:val="none" w:sz="0" w:space="0" w:color="auto"/>
                    <w:bottom w:val="none" w:sz="0" w:space="0" w:color="auto"/>
                    <w:right w:val="none" w:sz="0" w:space="0" w:color="auto"/>
                  </w:divBdr>
                </w:div>
                <w:div w:id="1613513046">
                  <w:marLeft w:val="0"/>
                  <w:marRight w:val="0"/>
                  <w:marTop w:val="0"/>
                  <w:marBottom w:val="0"/>
                  <w:divBdr>
                    <w:top w:val="none" w:sz="0" w:space="0" w:color="auto"/>
                    <w:left w:val="none" w:sz="0" w:space="0" w:color="auto"/>
                    <w:bottom w:val="none" w:sz="0" w:space="0" w:color="auto"/>
                    <w:right w:val="none" w:sz="0" w:space="0" w:color="auto"/>
                  </w:divBdr>
                </w:div>
                <w:div w:id="1761682349">
                  <w:marLeft w:val="0"/>
                  <w:marRight w:val="0"/>
                  <w:marTop w:val="0"/>
                  <w:marBottom w:val="0"/>
                  <w:divBdr>
                    <w:top w:val="none" w:sz="0" w:space="0" w:color="auto"/>
                    <w:left w:val="none" w:sz="0" w:space="0" w:color="auto"/>
                    <w:bottom w:val="none" w:sz="0" w:space="0" w:color="auto"/>
                    <w:right w:val="none" w:sz="0" w:space="0" w:color="auto"/>
                  </w:divBdr>
                </w:div>
                <w:div w:id="19042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337614">
      <w:bodyDiv w:val="1"/>
      <w:marLeft w:val="0"/>
      <w:marRight w:val="0"/>
      <w:marTop w:val="0"/>
      <w:marBottom w:val="0"/>
      <w:divBdr>
        <w:top w:val="none" w:sz="0" w:space="0" w:color="auto"/>
        <w:left w:val="none" w:sz="0" w:space="0" w:color="auto"/>
        <w:bottom w:val="none" w:sz="0" w:space="0" w:color="auto"/>
        <w:right w:val="none" w:sz="0" w:space="0" w:color="auto"/>
      </w:divBdr>
    </w:div>
    <w:div w:id="1153326513">
      <w:bodyDiv w:val="1"/>
      <w:marLeft w:val="0"/>
      <w:marRight w:val="0"/>
      <w:marTop w:val="0"/>
      <w:marBottom w:val="0"/>
      <w:divBdr>
        <w:top w:val="none" w:sz="0" w:space="0" w:color="auto"/>
        <w:left w:val="none" w:sz="0" w:space="0" w:color="auto"/>
        <w:bottom w:val="none" w:sz="0" w:space="0" w:color="auto"/>
        <w:right w:val="none" w:sz="0" w:space="0" w:color="auto"/>
      </w:divBdr>
    </w:div>
    <w:div w:id="1166169725">
      <w:bodyDiv w:val="1"/>
      <w:marLeft w:val="10"/>
      <w:marRight w:val="10"/>
      <w:marTop w:val="0"/>
      <w:marBottom w:val="0"/>
      <w:divBdr>
        <w:top w:val="none" w:sz="0" w:space="0" w:color="auto"/>
        <w:left w:val="none" w:sz="0" w:space="0" w:color="auto"/>
        <w:bottom w:val="none" w:sz="0" w:space="0" w:color="auto"/>
        <w:right w:val="none" w:sz="0" w:space="0" w:color="auto"/>
      </w:divBdr>
    </w:div>
    <w:div w:id="1286472285">
      <w:bodyDiv w:val="1"/>
      <w:marLeft w:val="0"/>
      <w:marRight w:val="0"/>
      <w:marTop w:val="0"/>
      <w:marBottom w:val="0"/>
      <w:divBdr>
        <w:top w:val="none" w:sz="0" w:space="0" w:color="auto"/>
        <w:left w:val="none" w:sz="0" w:space="0" w:color="auto"/>
        <w:bottom w:val="none" w:sz="0" w:space="0" w:color="auto"/>
        <w:right w:val="none" w:sz="0" w:space="0" w:color="auto"/>
      </w:divBdr>
    </w:div>
    <w:div w:id="1489860332">
      <w:bodyDiv w:val="1"/>
      <w:marLeft w:val="0"/>
      <w:marRight w:val="0"/>
      <w:marTop w:val="0"/>
      <w:marBottom w:val="0"/>
      <w:divBdr>
        <w:top w:val="none" w:sz="0" w:space="0" w:color="auto"/>
        <w:left w:val="none" w:sz="0" w:space="0" w:color="auto"/>
        <w:bottom w:val="none" w:sz="0" w:space="0" w:color="auto"/>
        <w:right w:val="none" w:sz="0" w:space="0" w:color="auto"/>
      </w:divBdr>
    </w:div>
    <w:div w:id="1975594459">
      <w:bodyDiv w:val="1"/>
      <w:marLeft w:val="0"/>
      <w:marRight w:val="0"/>
      <w:marTop w:val="0"/>
      <w:marBottom w:val="0"/>
      <w:divBdr>
        <w:top w:val="none" w:sz="0" w:space="0" w:color="auto"/>
        <w:left w:val="none" w:sz="0" w:space="0" w:color="auto"/>
        <w:bottom w:val="none" w:sz="0" w:space="0" w:color="auto"/>
        <w:right w:val="none" w:sz="0" w:space="0" w:color="auto"/>
      </w:divBdr>
    </w:div>
    <w:div w:id="1997758582">
      <w:bodyDiv w:val="1"/>
      <w:marLeft w:val="0"/>
      <w:marRight w:val="0"/>
      <w:marTop w:val="0"/>
      <w:marBottom w:val="0"/>
      <w:divBdr>
        <w:top w:val="none" w:sz="0" w:space="0" w:color="auto"/>
        <w:left w:val="none" w:sz="0" w:space="0" w:color="auto"/>
        <w:bottom w:val="none" w:sz="0" w:space="0" w:color="auto"/>
        <w:right w:val="none" w:sz="0" w:space="0" w:color="auto"/>
      </w:divBdr>
    </w:div>
    <w:div w:id="2016764485">
      <w:bodyDiv w:val="1"/>
      <w:marLeft w:val="0"/>
      <w:marRight w:val="0"/>
      <w:marTop w:val="0"/>
      <w:marBottom w:val="0"/>
      <w:divBdr>
        <w:top w:val="none" w:sz="0" w:space="0" w:color="auto"/>
        <w:left w:val="none" w:sz="0" w:space="0" w:color="auto"/>
        <w:bottom w:val="none" w:sz="0" w:space="0" w:color="auto"/>
        <w:right w:val="none" w:sz="0" w:space="0" w:color="auto"/>
      </w:divBdr>
    </w:div>
    <w:div w:id="2030180866">
      <w:bodyDiv w:val="1"/>
      <w:marLeft w:val="0"/>
      <w:marRight w:val="0"/>
      <w:marTop w:val="0"/>
      <w:marBottom w:val="0"/>
      <w:divBdr>
        <w:top w:val="none" w:sz="0" w:space="0" w:color="auto"/>
        <w:left w:val="none" w:sz="0" w:space="0" w:color="auto"/>
        <w:bottom w:val="none" w:sz="0" w:space="0" w:color="auto"/>
        <w:right w:val="none" w:sz="0" w:space="0" w:color="auto"/>
      </w:divBdr>
    </w:div>
    <w:div w:id="2121104965">
      <w:bodyDiv w:val="1"/>
      <w:marLeft w:val="0"/>
      <w:marRight w:val="0"/>
      <w:marTop w:val="0"/>
      <w:marBottom w:val="0"/>
      <w:divBdr>
        <w:top w:val="none" w:sz="0" w:space="0" w:color="auto"/>
        <w:left w:val="none" w:sz="0" w:space="0" w:color="auto"/>
        <w:bottom w:val="none" w:sz="0" w:space="0" w:color="auto"/>
        <w:right w:val="none" w:sz="0" w:space="0" w:color="auto"/>
      </w:divBdr>
      <w:divsChild>
        <w:div w:id="933706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yperlink" Target="https://www.analog.com/media/en/technical-documentation/data-sheets/ADXL362.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gscelsi\LOCALS~1\Temp\External.Template-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AA5A4-0484-417E-BFE5-378EE1348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External.Template-1.dot</Template>
  <TotalTime>1112</TotalTime>
  <Pages>24</Pages>
  <Words>3748</Words>
  <Characters>21365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ADI VSM Study Watch Driver Reference Guide</vt:lpstr>
    </vt:vector>
  </TitlesOfParts>
  <Company>Analog Devices, Inc.</Company>
  <LinksUpToDate>false</LinksUpToDate>
  <CharactersWithSpaces>25063</CharactersWithSpaces>
  <SharedDoc>false</SharedDoc>
  <HLinks>
    <vt:vector size="132" baseType="variant">
      <vt:variant>
        <vt:i4>5505044</vt:i4>
      </vt:variant>
      <vt:variant>
        <vt:i4>147</vt:i4>
      </vt:variant>
      <vt:variant>
        <vt:i4>0</vt:i4>
      </vt:variant>
      <vt:variant>
        <vt:i4>5</vt:i4>
      </vt:variant>
      <vt:variant>
        <vt:lpwstr/>
      </vt:variant>
      <vt:variant>
        <vt:lpwstr>ref1</vt:lpwstr>
      </vt:variant>
      <vt:variant>
        <vt:i4>4792356</vt:i4>
      </vt:variant>
      <vt:variant>
        <vt:i4>144</vt:i4>
      </vt:variant>
      <vt:variant>
        <vt:i4>0</vt:i4>
      </vt:variant>
      <vt:variant>
        <vt:i4>5</vt:i4>
      </vt:variant>
      <vt:variant>
        <vt:lpwstr/>
      </vt:variant>
      <vt:variant>
        <vt:lpwstr>_Appendix_A_–_1</vt:lpwstr>
      </vt:variant>
      <vt:variant>
        <vt:i4>2621473</vt:i4>
      </vt:variant>
      <vt:variant>
        <vt:i4>141</vt:i4>
      </vt:variant>
      <vt:variant>
        <vt:i4>0</vt:i4>
      </vt:variant>
      <vt:variant>
        <vt:i4>5</vt:i4>
      </vt:variant>
      <vt:variant>
        <vt:lpwstr/>
      </vt:variant>
      <vt:variant>
        <vt:lpwstr>_System_Requirements</vt:lpwstr>
      </vt:variant>
      <vt:variant>
        <vt:i4>1507381</vt:i4>
      </vt:variant>
      <vt:variant>
        <vt:i4>119</vt:i4>
      </vt:variant>
      <vt:variant>
        <vt:i4>0</vt:i4>
      </vt:variant>
      <vt:variant>
        <vt:i4>5</vt:i4>
      </vt:variant>
      <vt:variant>
        <vt:lpwstr/>
      </vt:variant>
      <vt:variant>
        <vt:lpwstr>_Toc421715107</vt:lpwstr>
      </vt:variant>
      <vt:variant>
        <vt:i4>1507381</vt:i4>
      </vt:variant>
      <vt:variant>
        <vt:i4>113</vt:i4>
      </vt:variant>
      <vt:variant>
        <vt:i4>0</vt:i4>
      </vt:variant>
      <vt:variant>
        <vt:i4>5</vt:i4>
      </vt:variant>
      <vt:variant>
        <vt:lpwstr/>
      </vt:variant>
      <vt:variant>
        <vt:lpwstr>_Toc421715106</vt:lpwstr>
      </vt:variant>
      <vt:variant>
        <vt:i4>1507381</vt:i4>
      </vt:variant>
      <vt:variant>
        <vt:i4>107</vt:i4>
      </vt:variant>
      <vt:variant>
        <vt:i4>0</vt:i4>
      </vt:variant>
      <vt:variant>
        <vt:i4>5</vt:i4>
      </vt:variant>
      <vt:variant>
        <vt:lpwstr/>
      </vt:variant>
      <vt:variant>
        <vt:lpwstr>_Toc421715105</vt:lpwstr>
      </vt:variant>
      <vt:variant>
        <vt:i4>1507381</vt:i4>
      </vt:variant>
      <vt:variant>
        <vt:i4>101</vt:i4>
      </vt:variant>
      <vt:variant>
        <vt:i4>0</vt:i4>
      </vt:variant>
      <vt:variant>
        <vt:i4>5</vt:i4>
      </vt:variant>
      <vt:variant>
        <vt:lpwstr/>
      </vt:variant>
      <vt:variant>
        <vt:lpwstr>_Toc421715104</vt:lpwstr>
      </vt:variant>
      <vt:variant>
        <vt:i4>1507381</vt:i4>
      </vt:variant>
      <vt:variant>
        <vt:i4>95</vt:i4>
      </vt:variant>
      <vt:variant>
        <vt:i4>0</vt:i4>
      </vt:variant>
      <vt:variant>
        <vt:i4>5</vt:i4>
      </vt:variant>
      <vt:variant>
        <vt:lpwstr/>
      </vt:variant>
      <vt:variant>
        <vt:lpwstr>_Toc421715103</vt:lpwstr>
      </vt:variant>
      <vt:variant>
        <vt:i4>1507381</vt:i4>
      </vt:variant>
      <vt:variant>
        <vt:i4>89</vt:i4>
      </vt:variant>
      <vt:variant>
        <vt:i4>0</vt:i4>
      </vt:variant>
      <vt:variant>
        <vt:i4>5</vt:i4>
      </vt:variant>
      <vt:variant>
        <vt:lpwstr/>
      </vt:variant>
      <vt:variant>
        <vt:lpwstr>_Toc421715102</vt:lpwstr>
      </vt:variant>
      <vt:variant>
        <vt:i4>1507381</vt:i4>
      </vt:variant>
      <vt:variant>
        <vt:i4>83</vt:i4>
      </vt:variant>
      <vt:variant>
        <vt:i4>0</vt:i4>
      </vt:variant>
      <vt:variant>
        <vt:i4>5</vt:i4>
      </vt:variant>
      <vt:variant>
        <vt:lpwstr/>
      </vt:variant>
      <vt:variant>
        <vt:lpwstr>_Toc421715101</vt:lpwstr>
      </vt:variant>
      <vt:variant>
        <vt:i4>1507381</vt:i4>
      </vt:variant>
      <vt:variant>
        <vt:i4>77</vt:i4>
      </vt:variant>
      <vt:variant>
        <vt:i4>0</vt:i4>
      </vt:variant>
      <vt:variant>
        <vt:i4>5</vt:i4>
      </vt:variant>
      <vt:variant>
        <vt:lpwstr/>
      </vt:variant>
      <vt:variant>
        <vt:lpwstr>_Toc421715100</vt:lpwstr>
      </vt:variant>
      <vt:variant>
        <vt:i4>1966132</vt:i4>
      </vt:variant>
      <vt:variant>
        <vt:i4>71</vt:i4>
      </vt:variant>
      <vt:variant>
        <vt:i4>0</vt:i4>
      </vt:variant>
      <vt:variant>
        <vt:i4>5</vt:i4>
      </vt:variant>
      <vt:variant>
        <vt:lpwstr/>
      </vt:variant>
      <vt:variant>
        <vt:lpwstr>_Toc421715099</vt:lpwstr>
      </vt:variant>
      <vt:variant>
        <vt:i4>1966132</vt:i4>
      </vt:variant>
      <vt:variant>
        <vt:i4>65</vt:i4>
      </vt:variant>
      <vt:variant>
        <vt:i4>0</vt:i4>
      </vt:variant>
      <vt:variant>
        <vt:i4>5</vt:i4>
      </vt:variant>
      <vt:variant>
        <vt:lpwstr/>
      </vt:variant>
      <vt:variant>
        <vt:lpwstr>_Toc421715098</vt:lpwstr>
      </vt:variant>
      <vt:variant>
        <vt:i4>1966132</vt:i4>
      </vt:variant>
      <vt:variant>
        <vt:i4>59</vt:i4>
      </vt:variant>
      <vt:variant>
        <vt:i4>0</vt:i4>
      </vt:variant>
      <vt:variant>
        <vt:i4>5</vt:i4>
      </vt:variant>
      <vt:variant>
        <vt:lpwstr/>
      </vt:variant>
      <vt:variant>
        <vt:lpwstr>_Toc421715097</vt:lpwstr>
      </vt:variant>
      <vt:variant>
        <vt:i4>1966132</vt:i4>
      </vt:variant>
      <vt:variant>
        <vt:i4>53</vt:i4>
      </vt:variant>
      <vt:variant>
        <vt:i4>0</vt:i4>
      </vt:variant>
      <vt:variant>
        <vt:i4>5</vt:i4>
      </vt:variant>
      <vt:variant>
        <vt:lpwstr/>
      </vt:variant>
      <vt:variant>
        <vt:lpwstr>_Toc421715096</vt:lpwstr>
      </vt:variant>
      <vt:variant>
        <vt:i4>1966132</vt:i4>
      </vt:variant>
      <vt:variant>
        <vt:i4>47</vt:i4>
      </vt:variant>
      <vt:variant>
        <vt:i4>0</vt:i4>
      </vt:variant>
      <vt:variant>
        <vt:i4>5</vt:i4>
      </vt:variant>
      <vt:variant>
        <vt:lpwstr/>
      </vt:variant>
      <vt:variant>
        <vt:lpwstr>_Toc421715095</vt:lpwstr>
      </vt:variant>
      <vt:variant>
        <vt:i4>1966132</vt:i4>
      </vt:variant>
      <vt:variant>
        <vt:i4>41</vt:i4>
      </vt:variant>
      <vt:variant>
        <vt:i4>0</vt:i4>
      </vt:variant>
      <vt:variant>
        <vt:i4>5</vt:i4>
      </vt:variant>
      <vt:variant>
        <vt:lpwstr/>
      </vt:variant>
      <vt:variant>
        <vt:lpwstr>_Toc421715094</vt:lpwstr>
      </vt:variant>
      <vt:variant>
        <vt:i4>1966132</vt:i4>
      </vt:variant>
      <vt:variant>
        <vt:i4>35</vt:i4>
      </vt:variant>
      <vt:variant>
        <vt:i4>0</vt:i4>
      </vt:variant>
      <vt:variant>
        <vt:i4>5</vt:i4>
      </vt:variant>
      <vt:variant>
        <vt:lpwstr/>
      </vt:variant>
      <vt:variant>
        <vt:lpwstr>_Toc421715093</vt:lpwstr>
      </vt:variant>
      <vt:variant>
        <vt:i4>1966132</vt:i4>
      </vt:variant>
      <vt:variant>
        <vt:i4>29</vt:i4>
      </vt:variant>
      <vt:variant>
        <vt:i4>0</vt:i4>
      </vt:variant>
      <vt:variant>
        <vt:i4>5</vt:i4>
      </vt:variant>
      <vt:variant>
        <vt:lpwstr/>
      </vt:variant>
      <vt:variant>
        <vt:lpwstr>_Toc421715092</vt:lpwstr>
      </vt:variant>
      <vt:variant>
        <vt:i4>1966132</vt:i4>
      </vt:variant>
      <vt:variant>
        <vt:i4>23</vt:i4>
      </vt:variant>
      <vt:variant>
        <vt:i4>0</vt:i4>
      </vt:variant>
      <vt:variant>
        <vt:i4>5</vt:i4>
      </vt:variant>
      <vt:variant>
        <vt:lpwstr/>
      </vt:variant>
      <vt:variant>
        <vt:lpwstr>_Toc421715091</vt:lpwstr>
      </vt:variant>
      <vt:variant>
        <vt:i4>1966132</vt:i4>
      </vt:variant>
      <vt:variant>
        <vt:i4>17</vt:i4>
      </vt:variant>
      <vt:variant>
        <vt:i4>0</vt:i4>
      </vt:variant>
      <vt:variant>
        <vt:i4>5</vt:i4>
      </vt:variant>
      <vt:variant>
        <vt:lpwstr/>
      </vt:variant>
      <vt:variant>
        <vt:lpwstr>_Toc421715090</vt:lpwstr>
      </vt:variant>
      <vt:variant>
        <vt:i4>2031668</vt:i4>
      </vt:variant>
      <vt:variant>
        <vt:i4>11</vt:i4>
      </vt:variant>
      <vt:variant>
        <vt:i4>0</vt:i4>
      </vt:variant>
      <vt:variant>
        <vt:i4>5</vt:i4>
      </vt:variant>
      <vt:variant>
        <vt:lpwstr/>
      </vt:variant>
      <vt:variant>
        <vt:lpwstr>_Toc421715089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ADI VSM Study Watch Driver Reference Guide</dc:title>
  <dc:creator>R.V</dc:creator>
  <cp:lastModifiedBy>V, Rajesh</cp:lastModifiedBy>
  <cp:revision>684</cp:revision>
  <cp:lastPrinted>2020-10-03T18:22:00Z</cp:lastPrinted>
  <dcterms:created xsi:type="dcterms:W3CDTF">2020-09-22T13:36:00Z</dcterms:created>
  <dcterms:modified xsi:type="dcterms:W3CDTF">2021-02-16T03:55:00Z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REV 1.0.0</vt:lpwstr>
  </property>
  <property fmtid="{D5CDD505-2E9C-101B-9397-08002B2CF9AE}" pid="3" name="Publication Date">
    <vt:lpwstr>FEB 2021</vt:lpwstr>
  </property>
  <property fmtid="{D5CDD505-2E9C-101B-9397-08002B2CF9AE}" pid="4" name="Copyright Year">
    <vt:lpwstr>2021</vt:lpwstr>
  </property>
  <property fmtid="{D5CDD505-2E9C-101B-9397-08002B2CF9AE}" pid="5" name="Product Release Number">
    <vt:lpwstr>1.0.0</vt:lpwstr>
  </property>
  <property fmtid="{D5CDD505-2E9C-101B-9397-08002B2CF9AE}" pid="6" name="Product Name">
    <vt:lpwstr>Study Watch</vt:lpwstr>
  </property>
</Properties>
</file>